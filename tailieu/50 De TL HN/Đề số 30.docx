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AE2545" w:rsidRPr="00AE2545" w14:paraId="24A04C8E" w14:textId="77777777" w:rsidTr="00AE2545">
        <w:trPr>
          <w:jc w:val="center"/>
        </w:trPr>
        <w:tc>
          <w:tcPr>
            <w:tcW w:w="5490" w:type="dxa"/>
            <w:vAlign w:val="center"/>
          </w:tcPr>
          <w:p w14:paraId="479D493B" w14:textId="77777777" w:rsidR="00AE2545" w:rsidRPr="00AE2545" w:rsidRDefault="00AE2545" w:rsidP="00281B85">
            <w:pPr>
              <w:pStyle w:val="Heading1"/>
              <w:spacing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AE2545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780F2530" w14:textId="77777777" w:rsidR="00AE2545" w:rsidRPr="00AE2545" w:rsidRDefault="00AE2545" w:rsidP="00281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AE2545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78128A96" w14:textId="77777777" w:rsidR="00AE2545" w:rsidRPr="00AE2545" w:rsidRDefault="00AE2545" w:rsidP="00281B85">
            <w:pPr>
              <w:pStyle w:val="Heading1"/>
              <w:spacing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AE2545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AE2545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7A5B88E9" w14:textId="77777777" w:rsidR="00AE2545" w:rsidRPr="00AE2545" w:rsidRDefault="00AE2545" w:rsidP="00281B8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AE2545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AE2545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34A5AB71" w14:textId="77777777" w:rsidR="00AE2545" w:rsidRPr="00B47340" w:rsidRDefault="00AE2545" w:rsidP="00281B85">
      <w:pPr>
        <w:pStyle w:val="Heading1"/>
        <w:spacing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B47340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52AEEF4F" w14:textId="77777777" w:rsidR="00AE2545" w:rsidRPr="00B47340" w:rsidRDefault="00AE2545" w:rsidP="00281B85">
      <w:pPr>
        <w:tabs>
          <w:tab w:val="left" w:pos="992"/>
        </w:tabs>
        <w:spacing w:line="276" w:lineRule="auto"/>
        <w:ind w:left="1080" w:hanging="108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B47340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I:</w:t>
      </w:r>
      <w:r w:rsidRPr="00B4734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1C1F7AB3" w14:textId="77777777" w:rsidR="00AE2545" w:rsidRPr="00B47340" w:rsidRDefault="00AE2545" w:rsidP="00281B85">
      <w:pPr>
        <w:tabs>
          <w:tab w:val="left" w:pos="0"/>
          <w:tab w:val="left" w:pos="18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1) Một cửa hàng sách thống kê số tiền (đơn vị: nghìn đồng) mà </w:t>
      </w:r>
      <w:bookmarkStart w:id="0" w:name="MTBlankEqn"/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61C3A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13.8pt" o:ole="">
            <v:imagedata r:id="rId7" o:title=""/>
          </v:shape>
          <o:OLEObject Type="Embed" ProgID="Equation.DSMT4" ShapeID="_x0000_i1025" DrawAspect="Content" ObjectID="_1795544693" r:id="rId8"/>
        </w:object>
      </w:r>
      <w:bookmarkEnd w:id="0"/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khách hàng mua sách ở cửa hàng đó trong một ngày. Số liệu được ghi lại trong biểu đồ tần số ghép nhóm dưới đây.</w:t>
      </w:r>
    </w:p>
    <w:p w14:paraId="7EB2E610" w14:textId="77777777" w:rsidR="00AE2545" w:rsidRPr="00B47340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B47340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3030E721" w14:textId="77777777" w:rsidR="00AE2545" w:rsidRPr="00AE2545" w:rsidRDefault="00AE2545" w:rsidP="00281B8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5387FE" wp14:editId="2594E11C">
            <wp:extent cx="4678680" cy="2019632"/>
            <wp:effectExtent l="0" t="0" r="7620" b="0"/>
            <wp:docPr id="106463141" name="Picture 10646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999"/>
                    <a:stretch/>
                  </pic:blipFill>
                  <pic:spPr bwMode="auto">
                    <a:xfrm>
                      <a:off x="0" y="0"/>
                      <a:ext cx="4709220" cy="203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FA571" w14:textId="77777777" w:rsidR="00AE2545" w:rsidRPr="00AE2545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Tìm tần số ghép nhóm và tần số tương đối ghép nhóm của nhóm </w:t>
      </w:r>
      <w:r w:rsidRPr="00AE2545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2955E622">
          <v:shape id="_x0000_i1026" type="#_x0000_t75" style="width:40.2pt;height:20.4pt" o:ole="">
            <v:imagedata r:id="rId10" o:title=""/>
          </v:shape>
          <o:OLEObject Type="Embed" ProgID="Equation.DSMT4" ShapeID="_x0000_i1026" DrawAspect="Content" ObjectID="_1795544694" r:id="rId11"/>
        </w:object>
      </w:r>
    </w:p>
    <w:p w14:paraId="5C1AD2B1" w14:textId="77777777" w:rsidR="00AE2545" w:rsidRPr="00AE2545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>2)</w:t>
      </w:r>
      <w:r w:rsidRPr="00AE25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hộp có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5F6A6238">
          <v:shape id="_x0000_i1027" type="#_x0000_t75" style="width:13.8pt;height:13.2pt" o:ole="">
            <v:imagedata r:id="rId12" o:title=""/>
          </v:shape>
          <o:OLEObject Type="Embed" ProgID="Equation.DSMT4" ShapeID="_x0000_i1027" DrawAspect="Content" ObjectID="_1795544695" r:id="rId13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tấm thẻ cùng loại, mỗi thẻ được ghi một trong các số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0F46DD35">
          <v:shape id="_x0000_i1028" type="#_x0000_t75" style="width:54.6pt;height:16.2pt" o:ole="">
            <v:imagedata r:id="rId14" o:title=""/>
          </v:shape>
          <o:OLEObject Type="Embed" ProgID="Equation.DSMT4" ShapeID="_x0000_i1028" DrawAspect="Content" ObjectID="_1795544696" r:id="rId15"/>
        </w:object>
      </w:r>
      <w:r w:rsidRPr="00AE2545">
        <w:rPr>
          <w:rFonts w:ascii="Times New Roman" w:hAnsi="Times New Roman" w:cs="Times New Roman"/>
          <w:sz w:val="26"/>
          <w:szCs w:val="26"/>
        </w:rPr>
        <w:t>;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hai thẻ khác nhau thì ghi hai số khác nhau. Xét phép thử “Rút ngẫu nhiên một thẻ trong hộp” và biến cố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2CA0EC15">
          <v:shape id="_x0000_i1029" type="#_x0000_t75" style="width:15pt;height:13.2pt" o:ole="">
            <v:imagedata r:id="rId16" o:title=""/>
          </v:shape>
          <o:OLEObject Type="Embed" ProgID="Equation.DSMT4" ShapeID="_x0000_i1029" DrawAspect="Content" ObjectID="_1795544697" r:id="rId17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“Thẻ được rút ra ghi số chia hết cho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48DB374">
          <v:shape id="_x0000_i1030" type="#_x0000_t75" style="width:8.4pt;height:13.8pt" o:ole="">
            <v:imagedata r:id="rId18" o:title=""/>
          </v:shape>
          <o:OLEObject Type="Embed" ProgID="Equation.DSMT4" ShapeID="_x0000_i1030" DrawAspect="Content" ObjectID="_1795544698" r:id="rId19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”. Tính xác suất của biến cố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3B2A2A1B">
          <v:shape id="_x0000_i1031" type="#_x0000_t75" style="width:15pt;height:13.2pt" o:ole="">
            <v:imagedata r:id="rId20" o:title=""/>
          </v:shape>
          <o:OLEObject Type="Embed" ProgID="Equation.DSMT4" ShapeID="_x0000_i1031" DrawAspect="Content" ObjectID="_1795544699" r:id="rId21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p w14:paraId="0C11A6B2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AE2545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AE2545">
        <w:rPr>
          <w:rFonts w:ascii="Times New Roman" w:hAnsi="Times New Roman" w:cs="Times New Roman"/>
          <w:sz w:val="26"/>
          <w:szCs w:val="26"/>
        </w:rPr>
        <w:t xml:space="preserve">Cho hai biểu thức: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2160" w:dyaOrig="720" w14:anchorId="5B9E13CA">
          <v:shape id="_x0000_i1032" type="#_x0000_t75" style="width:108pt;height:36pt" o:ole="">
            <v:imagedata r:id="rId22" o:title=""/>
          </v:shape>
          <o:OLEObject Type="Embed" ProgID="Equation.DSMT4" ShapeID="_x0000_i1032" DrawAspect="Content" ObjectID="_1795544700" r:id="rId23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và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1160" w:dyaOrig="720" w14:anchorId="5A6A1F3F">
          <v:shape id="_x0000_i1033" type="#_x0000_t75" style="width:58.2pt;height:36pt" o:ole="">
            <v:imagedata r:id="rId24" o:title=""/>
          </v:shape>
          <o:OLEObject Type="Embed" ProgID="Equation.DSMT4" ShapeID="_x0000_i1033" DrawAspect="Content" ObjectID="_1795544701" r:id="rId2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với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343D9F2F">
          <v:shape id="_x0000_i1034" type="#_x0000_t75" style="width:57pt;height:16.2pt" o:ole="">
            <v:imagedata r:id="rId26" o:title=""/>
          </v:shape>
          <o:OLEObject Type="Embed" ProgID="Equation.DSMT4" ShapeID="_x0000_i1034" DrawAspect="Content" ObjectID="_1795544702" r:id="rId27"/>
        </w:object>
      </w:r>
    </w:p>
    <w:p w14:paraId="1C34BEB4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1) Tính giá trị của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B10AC1C">
          <v:shape id="_x0000_i1035" type="#_x0000_t75" style="width:12pt;height:13.2pt" o:ole="">
            <v:imagedata r:id="rId28" o:title=""/>
          </v:shape>
          <o:OLEObject Type="Embed" ProgID="Equation.DSMT4" ShapeID="_x0000_i1035" DrawAspect="Content" ObjectID="_1795544703" r:id="rId2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tại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9A78671">
          <v:shape id="_x0000_i1036" type="#_x0000_t75" style="width:28.8pt;height:13.8pt" o:ole="">
            <v:imagedata r:id="rId30" o:title=""/>
          </v:shape>
          <o:OLEObject Type="Embed" ProgID="Equation.DSMT4" ShapeID="_x0000_i1036" DrawAspect="Content" ObjectID="_1795544704" r:id="rId31"/>
        </w:object>
      </w:r>
    </w:p>
    <w:p w14:paraId="2E84B02C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2) Rút gọn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ADD4F79">
          <v:shape id="_x0000_i1037" type="#_x0000_t75" style="width:13.2pt;height:13.2pt" o:ole="">
            <v:imagedata r:id="rId32" o:title=""/>
          </v:shape>
          <o:OLEObject Type="Embed" ProgID="Equation.DSMT4" ShapeID="_x0000_i1037" DrawAspect="Content" ObjectID="_1795544705" r:id="rId33"/>
        </w:object>
      </w:r>
    </w:p>
    <w:p w14:paraId="336744FA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3) Đặt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173EDE87">
          <v:shape id="_x0000_i1038" type="#_x0000_t75" style="width:42pt;height:13.8pt" o:ole="">
            <v:imagedata r:id="rId34" o:title=""/>
          </v:shape>
          <o:OLEObject Type="Embed" ProgID="Equation.DSMT4" ShapeID="_x0000_i1038" DrawAspect="Content" ObjectID="_1795544706" r:id="rId3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. Tìm số nguyên tố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00" w:dyaOrig="200" w14:anchorId="61EBA766">
          <v:shape id="_x0000_i1039" type="#_x0000_t75" style="width:10.2pt;height:10.2pt" o:ole="">
            <v:imagedata r:id="rId36" o:title=""/>
          </v:shape>
          <o:OLEObject Type="Embed" ProgID="Equation.DSMT4" ShapeID="_x0000_i1039" DrawAspect="Content" ObjectID="_1795544707" r:id="rId37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để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2881E366">
          <v:shape id="_x0000_i1040" type="#_x0000_t75" style="width:33.6pt;height:13.2pt" o:ole="">
            <v:imagedata r:id="rId38" o:title=""/>
          </v:shape>
          <o:OLEObject Type="Embed" ProgID="Equation.DSMT4" ShapeID="_x0000_i1040" DrawAspect="Content" ObjectID="_1795544708" r:id="rId39"/>
        </w:object>
      </w:r>
    </w:p>
    <w:p w14:paraId="1BCDFF1E" w14:textId="77777777" w:rsidR="00AE2545" w:rsidRPr="00AE2545" w:rsidRDefault="00AE2545" w:rsidP="00281B85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AE2545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48C0E2A3" w14:textId="77777777" w:rsidR="00AE2545" w:rsidRPr="00AE2545" w:rsidRDefault="00AE2545" w:rsidP="00281B85">
      <w:pPr>
        <w:tabs>
          <w:tab w:val="left" w:pos="540"/>
          <w:tab w:val="left" w:pos="98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1)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Bình muốn tạo ra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19FD96C0">
          <v:shape id="_x0000_i1041" type="#_x0000_t75" style="width:21pt;height:13.8pt" o:ole="">
            <v:imagedata r:id="rId40" o:title=""/>
          </v:shape>
          <o:OLEObject Type="Embed" ProgID="Equation.DSMT4" ShapeID="_x0000_i1041" DrawAspect="Content" ObjectID="_1795544709" r:id="rId4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308CFD4C">
          <v:shape id="_x0000_i1042" type="#_x0000_t75" style="width:24pt;height:13.2pt" o:ole="">
            <v:imagedata r:id="rId42" o:title=""/>
          </v:shape>
          <o:OLEObject Type="Embed" ProgID="Equation.DSMT4" ShapeID="_x0000_i1042" DrawAspect="Content" ObjectID="_1795544710" r:id="rId43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2BDE1345">
          <v:shape id="_x0000_i1043" type="#_x0000_t75" style="width:24pt;height:13.8pt" o:ole="">
            <v:imagedata r:id="rId44" o:title=""/>
          </v:shape>
          <o:OLEObject Type="Embed" ProgID="Equation.DSMT4" ShapeID="_x0000_i1043" DrawAspect="Content" ObjectID="_1795544711" r:id="rId45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195FC90">
          <v:shape id="_x0000_i1044" type="#_x0000_t75" style="width:25.2pt;height:13.8pt" o:ole="">
            <v:imagedata r:id="rId46" o:title=""/>
          </v:shape>
          <o:OLEObject Type="Embed" ProgID="Equation.DSMT4" ShapeID="_x0000_i1044" DrawAspect="Content" ObjectID="_1795544712" r:id="rId4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từ hai loại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7206C028">
          <v:shape id="_x0000_i1045" type="#_x0000_t75" style="width:24pt;height:13.8pt" o:ole="">
            <v:imagedata r:id="rId48" o:title=""/>
          </v:shape>
          <o:OLEObject Type="Embed" ProgID="Equation.DSMT4" ShapeID="_x0000_i1045" DrawAspect="Content" ObjectID="_1795544713" r:id="rId49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8069FF1">
          <v:shape id="_x0000_i1046" type="#_x0000_t75" style="width:25.2pt;height:13.8pt" o:ole="">
            <v:imagedata r:id="rId50" o:title=""/>
          </v:shape>
          <o:OLEObject Type="Embed" ProgID="Equation.DSMT4" ShapeID="_x0000_i1046" DrawAspect="Content" ObjectID="_1795544714" r:id="rId51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và HCl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0132A4AA">
          <v:shape id="_x0000_i1047" type="#_x0000_t75" style="width:25.8pt;height:13.8pt" o:ole="">
            <v:imagedata r:id="rId52" o:title=""/>
          </v:shape>
          <o:OLEObject Type="Embed" ProgID="Equation.DSMT4" ShapeID="_x0000_i1047" DrawAspect="Content" ObjectID="_1795544715" r:id="rId5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Hỏi Bình cần dùng bao nhiêu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0EE3C582">
          <v:shape id="_x0000_i1048" type="#_x0000_t75" style="width:24pt;height:13.2pt" o:ole="">
            <v:imagedata r:id="rId54" o:title=""/>
          </v:shape>
          <o:OLEObject Type="Embed" ProgID="Equation.DSMT4" ShapeID="_x0000_i1048" DrawAspect="Content" ObjectID="_1795544716" r:id="rId55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cho mỗi loại dung dịch đó?</w:t>
      </w:r>
    </w:p>
    <w:p w14:paraId="2AC35EA8" w14:textId="77777777" w:rsidR="00AE2545" w:rsidRPr="00AE2545" w:rsidRDefault="00AE2545" w:rsidP="00281B85">
      <w:pPr>
        <w:pStyle w:val="NormalWeb"/>
        <w:spacing w:before="0" w:beforeAutospacing="0" w:after="0" w:afterAutospacing="0" w:line="276" w:lineRule="auto"/>
        <w:jc w:val="both"/>
        <w:rPr>
          <w:color w:val="000000" w:themeColor="text1"/>
          <w:sz w:val="26"/>
          <w:szCs w:val="26"/>
          <w:lang w:val="da-DK"/>
        </w:rPr>
      </w:pPr>
      <w:r w:rsidRPr="00AE2545">
        <w:rPr>
          <w:sz w:val="26"/>
          <w:szCs w:val="26"/>
          <w:lang w:val="da-DK"/>
        </w:rPr>
        <w:t xml:space="preserve">2) </w:t>
      </w:r>
      <w:r w:rsidRPr="00AE2545">
        <w:rPr>
          <w:color w:val="000000" w:themeColor="text1"/>
          <w:sz w:val="26"/>
          <w:szCs w:val="26"/>
          <w:lang w:val="da-DK"/>
        </w:rPr>
        <w:t xml:space="preserve">Một nhóm bạn trẻ cùng tham gia khởi nghiệp và dự định góp vốn là </w:t>
      </w:r>
      <w:r w:rsidRPr="00AE2545">
        <w:rPr>
          <w:position w:val="-6"/>
          <w:sz w:val="26"/>
          <w:szCs w:val="26"/>
        </w:rPr>
        <w:object w:dxaOrig="400" w:dyaOrig="279" w14:anchorId="531CC519">
          <v:shape id="_x0000_i1049" type="#_x0000_t75" style="width:20.4pt;height:13.8pt" o:ole="">
            <v:imagedata r:id="rId56" o:title=""/>
          </v:shape>
          <o:OLEObject Type="Embed" ProgID="Equation.DSMT4" ShapeID="_x0000_i1049" DrawAspect="Content" ObjectID="_1795544717" r:id="rId57"/>
        </w:object>
      </w:r>
      <w:r w:rsidRPr="00AE2545">
        <w:rPr>
          <w:sz w:val="26"/>
          <w:szCs w:val="26"/>
          <w:lang w:val="da-DK"/>
        </w:rPr>
        <w:t xml:space="preserve"> </w:t>
      </w:r>
      <w:r w:rsidRPr="00AE2545">
        <w:rPr>
          <w:color w:val="000000" w:themeColor="text1"/>
          <w:sz w:val="26"/>
          <w:szCs w:val="26"/>
          <w:lang w:val="da-DK"/>
        </w:rPr>
        <w:t xml:space="preserve">triệu đồng, số tiền góp mỗi người là như nhau. Nếu có thêm </w:t>
      </w:r>
      <w:r w:rsidRPr="00AE2545">
        <w:rPr>
          <w:position w:val="-6"/>
          <w:sz w:val="26"/>
          <w:szCs w:val="26"/>
        </w:rPr>
        <w:object w:dxaOrig="180" w:dyaOrig="279" w14:anchorId="11C23041">
          <v:shape id="_x0000_i1050" type="#_x0000_t75" style="width:8.4pt;height:13.8pt" o:ole="">
            <v:imagedata r:id="rId58" o:title=""/>
          </v:shape>
          <o:OLEObject Type="Embed" ProgID="Equation.DSMT4" ShapeID="_x0000_i1050" DrawAspect="Content" ObjectID="_1795544718" r:id="rId59"/>
        </w:object>
      </w:r>
      <w:r w:rsidRPr="00AE2545">
        <w:rPr>
          <w:color w:val="000000" w:themeColor="text1"/>
          <w:sz w:val="26"/>
          <w:szCs w:val="26"/>
          <w:lang w:val="da-DK"/>
        </w:rPr>
        <w:t xml:space="preserve"> người tham gia cùng thì số tiền mỗi người góp giảm đi </w:t>
      </w:r>
      <w:r w:rsidRPr="00AE2545">
        <w:rPr>
          <w:position w:val="-6"/>
          <w:sz w:val="26"/>
          <w:szCs w:val="26"/>
        </w:rPr>
        <w:object w:dxaOrig="180" w:dyaOrig="279" w14:anchorId="61C1F970">
          <v:shape id="_x0000_i1051" type="#_x0000_t75" style="width:8.4pt;height:13.8pt" o:ole="">
            <v:imagedata r:id="rId60" o:title=""/>
          </v:shape>
          <o:OLEObject Type="Embed" ProgID="Equation.DSMT4" ShapeID="_x0000_i1051" DrawAspect="Content" ObjectID="_1795544719" r:id="rId61"/>
        </w:object>
      </w:r>
      <w:r w:rsidRPr="00AE2545">
        <w:rPr>
          <w:color w:val="000000" w:themeColor="text1"/>
          <w:sz w:val="26"/>
          <w:szCs w:val="26"/>
          <w:lang w:val="da-DK"/>
        </w:rPr>
        <w:t xml:space="preserve"> triệu đồng. Hỏi ban đầu nhóm bạn trẻ đó có bao nhiêu người?</w:t>
      </w:r>
    </w:p>
    <w:p w14:paraId="24132BE6" w14:textId="77777777" w:rsidR="00AE2545" w:rsidRPr="00AE2545" w:rsidRDefault="00AE2545" w:rsidP="00281B8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3) </w: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Cho phương trình: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140" w:dyaOrig="360" w14:anchorId="698B36FF">
          <v:shape id="_x0000_i1052" type="#_x0000_t75" style="width:106.8pt;height:18pt" o:ole="">
            <v:imagedata r:id="rId62" o:title=""/>
          </v:shape>
          <o:OLEObject Type="Embed" ProgID="Equation.DSMT4" ShapeID="_x0000_i1052" DrawAspect="Content" ObjectID="_1795544720" r:id="rId6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với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00" w14:anchorId="1CC9B167">
          <v:shape id="_x0000_i1053" type="#_x0000_t75" style="width:13.2pt;height:10.2pt" o:ole="">
            <v:imagedata r:id="rId64" o:title=""/>
          </v:shape>
          <o:OLEObject Type="Embed" ProgID="Equation.DSMT4" ShapeID="_x0000_i1053" DrawAspect="Content" ObjectID="_1795544721" r:id="rId65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là tham số. Tìm tất cả các giá trị của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00" w14:anchorId="00A76AF4">
          <v:shape id="_x0000_i1054" type="#_x0000_t75" style="width:13.2pt;height:10.2pt" o:ole="">
            <v:imagedata r:id="rId66" o:title=""/>
          </v:shape>
          <o:OLEObject Type="Embed" ProgID="Equation.DSMT4" ShapeID="_x0000_i1054" DrawAspect="Content" ObjectID="_1795544722" r:id="rId6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để phương trình có hai nghiệm phân biệt thỏa mãn: </w:t>
      </w: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780" w:dyaOrig="680" w14:anchorId="31BEBE66">
          <v:shape id="_x0000_i1055" type="#_x0000_t75" style="width:89.4pt;height:33.6pt" o:ole="">
            <v:imagedata r:id="rId68" o:title=""/>
          </v:shape>
          <o:OLEObject Type="Embed" ProgID="Equation.DSMT4" ShapeID="_x0000_i1055" DrawAspect="Content" ObjectID="_1795544723" r:id="rId69"/>
        </w:object>
      </w:r>
    </w:p>
    <w:p w14:paraId="0E87DA5E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E2545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lastRenderedPageBreak/>
        <w:t>Câu IV:</w:t>
      </w:r>
      <w:r w:rsidRPr="00AE2545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p w14:paraId="0CD10A63" w14:textId="77777777" w:rsidR="00AE2545" w:rsidRPr="00AE2545" w:rsidRDefault="00AE2545" w:rsidP="00281B85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95" w:type="dxa"/>
        <w:tblLook w:val="04A0" w:firstRow="1" w:lastRow="0" w:firstColumn="1" w:lastColumn="0" w:noHBand="0" w:noVBand="1"/>
      </w:tblPr>
      <w:tblGrid>
        <w:gridCol w:w="5841"/>
        <w:gridCol w:w="4175"/>
      </w:tblGrid>
      <w:tr w:rsidR="00AE2545" w:rsidRPr="00AE2545" w14:paraId="09F4D805" w14:textId="77777777" w:rsidTr="00A37196">
        <w:tc>
          <w:tcPr>
            <w:tcW w:w="6033" w:type="dxa"/>
            <w:shd w:val="clear" w:color="auto" w:fill="auto"/>
          </w:tcPr>
          <w:p w14:paraId="4A884152" w14:textId="77777777" w:rsidR="00AE2545" w:rsidRPr="00AE2545" w:rsidRDefault="00AE2545" w:rsidP="00281B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E2545">
              <w:rPr>
                <w:rFonts w:ascii="Times New Roman" w:hAnsi="Times New Roman" w:cs="Times New Roman"/>
                <w:sz w:val="26"/>
                <w:szCs w:val="26"/>
              </w:rPr>
              <w:t xml:space="preserve">1) Người ta đổ đầy nước vào một bình đong với các kích thước như hình vẽ. Hãy tính thể tích của phần nước trong bình, lấy </w:t>
            </w:r>
            <w:r w:rsidRPr="00AE2545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59" w:dyaOrig="320" w14:anchorId="7D9B2BE3">
                <v:shape id="_x0000_i1056" type="#_x0000_t75" style="width:43.8pt;height:16.2pt" o:ole="">
                  <v:imagedata r:id="rId70" o:title=""/>
                </v:shape>
                <o:OLEObject Type="Embed" ProgID="Equation.DSMT4" ShapeID="_x0000_i1056" DrawAspect="Content" ObjectID="_1795544724" r:id="rId71"/>
              </w:object>
            </w:r>
            <w:r w:rsidRPr="00AE2545">
              <w:rPr>
                <w:rFonts w:ascii="Times New Roman" w:hAnsi="Times New Roman" w:cs="Times New Roman"/>
                <w:sz w:val="26"/>
                <w:szCs w:val="26"/>
              </w:rPr>
              <w:t xml:space="preserve">(giả sử bề dày của bình đong không đáng kể, kết quả làm tròn đến chữ số thập phân thứ hai). </w:t>
            </w:r>
          </w:p>
          <w:p w14:paraId="683EB9F5" w14:textId="77777777" w:rsidR="00AE2545" w:rsidRPr="00AE2545" w:rsidRDefault="00AE2545" w:rsidP="00281B85">
            <w:pPr>
              <w:pStyle w:val="msolistparagraph0"/>
              <w:tabs>
                <w:tab w:val="left" w:pos="360"/>
                <w:tab w:val="left" w:pos="720"/>
                <w:tab w:val="left" w:pos="900"/>
                <w:tab w:val="left" w:pos="992"/>
                <w:tab w:val="left" w:pos="2880"/>
                <w:tab w:val="left" w:pos="5400"/>
                <w:tab w:val="left" w:pos="7920"/>
              </w:tabs>
              <w:spacing w:line="276" w:lineRule="auto"/>
              <w:ind w:left="0"/>
              <w:jc w:val="both"/>
              <w:rPr>
                <w:sz w:val="26"/>
              </w:rPr>
            </w:pPr>
          </w:p>
        </w:tc>
        <w:tc>
          <w:tcPr>
            <w:tcW w:w="4257" w:type="dxa"/>
            <w:shd w:val="clear" w:color="auto" w:fill="auto"/>
          </w:tcPr>
          <w:p w14:paraId="4970DDAB" w14:textId="77777777" w:rsidR="00AE2545" w:rsidRPr="00AE2545" w:rsidRDefault="00AE2545" w:rsidP="00281B85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AE254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B8CADBC" wp14:editId="2D2FB6E1">
                  <wp:extent cx="1213485" cy="1961909"/>
                  <wp:effectExtent l="0" t="0" r="5715" b="63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2"/>
                          <a:srcRect t="4389"/>
                          <a:stretch/>
                        </pic:blipFill>
                        <pic:spPr bwMode="auto">
                          <a:xfrm>
                            <a:off x="0" y="0"/>
                            <a:ext cx="1214998" cy="1964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FE4B4" w14:textId="77777777" w:rsidR="00AE2545" w:rsidRPr="00AE2545" w:rsidRDefault="00AE2545" w:rsidP="00281B85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</w:p>
    <w:p w14:paraId="29C5794D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2) Cho đường tròn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44EFB131">
          <v:shape id="_x0000_i1057" type="#_x0000_t75" style="width:33.6pt;height:16.2pt" o:ole="">
            <v:imagedata r:id="rId73" o:title=""/>
          </v:shape>
          <o:OLEObject Type="Embed" ProgID="Equation.DSMT4" ShapeID="_x0000_i1057" DrawAspect="Content" ObjectID="_1795544725" r:id="rId74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và dây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3A6D817D">
          <v:shape id="_x0000_i1058" type="#_x0000_t75" style="width:20.4pt;height:13.8pt" o:ole="">
            <v:imagedata r:id="rId75" o:title=""/>
          </v:shape>
          <o:OLEObject Type="Embed" ProgID="Equation.DSMT4" ShapeID="_x0000_i1058" DrawAspect="Content" ObjectID="_1795544726" r:id="rId76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cố định không đi qua tâm. Gọi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60D6657">
          <v:shape id="_x0000_i1059" type="#_x0000_t75" style="width:13.2pt;height:13.2pt" o:ole="">
            <v:imagedata r:id="rId77" o:title=""/>
          </v:shape>
          <o:OLEObject Type="Embed" ProgID="Equation.DSMT4" ShapeID="_x0000_i1059" DrawAspect="Content" ObjectID="_1795544727" r:id="rId78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là một điểm bất kì trên cung lớn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1B1BC77D">
          <v:shape id="_x0000_i1060" type="#_x0000_t75" style="width:20.4pt;height:13.8pt" o:ole="">
            <v:imagedata r:id="rId79" o:title=""/>
          </v:shape>
          <o:OLEObject Type="Embed" ProgID="Equation.DSMT4" ShapeID="_x0000_i1060" DrawAspect="Content" ObjectID="_1795544728" r:id="rId80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sao cho tam giác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3C0BC83">
          <v:shape id="_x0000_i1061" type="#_x0000_t75" style="width:28.8pt;height:13.8pt" o:ole="">
            <v:imagedata r:id="rId81" o:title=""/>
          </v:shape>
          <o:OLEObject Type="Embed" ProgID="Equation.DSMT4" ShapeID="_x0000_i1061" DrawAspect="Content" ObjectID="_1795544729" r:id="rId82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nhọn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640CA69C">
          <v:shape id="_x0000_i1062" type="#_x0000_t75" style="width:57pt;height:16.2pt" o:ole="">
            <v:imagedata r:id="rId83" o:title=""/>
          </v:shape>
          <o:OLEObject Type="Embed" ProgID="Equation.DSMT4" ShapeID="_x0000_i1062" DrawAspect="Content" ObjectID="_1795544730" r:id="rId84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. Kẻ các đường cao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54609147">
          <v:shape id="_x0000_i1063" type="#_x0000_t75" style="width:40.8pt;height:16.2pt" o:ole="">
            <v:imagedata r:id="rId85" o:title=""/>
          </v:shape>
          <o:OLEObject Type="Embed" ProgID="Equation.DSMT4" ShapeID="_x0000_i1063" DrawAspect="Content" ObjectID="_1795544731" r:id="rId86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của tam giác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7B22C22">
          <v:shape id="_x0000_i1064" type="#_x0000_t75" style="width:28.8pt;height:13.8pt" o:ole="">
            <v:imagedata r:id="rId87" o:title=""/>
          </v:shape>
          <o:OLEObject Type="Embed" ProgID="Equation.DSMT4" ShapeID="_x0000_i1064" DrawAspect="Content" ObjectID="_1795544732" r:id="rId88"/>
        </w:object>
      </w:r>
      <w:r w:rsidRPr="00AE2545">
        <w:rPr>
          <w:rFonts w:ascii="Times New Roman" w:hAnsi="Times New Roman" w:cs="Times New Roman"/>
          <w:sz w:val="26"/>
          <w:szCs w:val="26"/>
        </w:rPr>
        <w:t>.</w:t>
      </w:r>
    </w:p>
    <w:p w14:paraId="17CB4363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a) 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Chứng minh: Bốn điểm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999" w:dyaOrig="320" w14:anchorId="2953D7F0">
          <v:shape id="_x0000_i1065" type="#_x0000_t75" style="width:49.8pt;height:16.2pt" o:ole="">
            <v:imagedata r:id="rId89" o:title=""/>
          </v:shape>
          <o:OLEObject Type="Embed" ProgID="Equation.DSMT4" ShapeID="_x0000_i1065" DrawAspect="Content" ObjectID="_1795544733" r:id="rId90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cùng nằm trên một đường tròn.</w:t>
      </w:r>
    </w:p>
    <w:p w14:paraId="6BE4DA38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E2545">
        <w:rPr>
          <w:rFonts w:ascii="Times New Roman" w:hAnsi="Times New Roman" w:cs="Times New Roman"/>
          <w:sz w:val="26"/>
          <w:szCs w:val="26"/>
        </w:rPr>
        <w:t>b) K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ẻ đường kính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108FE5E3">
          <v:shape id="_x0000_i1066" type="#_x0000_t75" style="width:21pt;height:13.2pt" o:ole="">
            <v:imagedata r:id="rId91" o:title=""/>
          </v:shape>
          <o:OLEObject Type="Embed" ProgID="Equation.DSMT4" ShapeID="_x0000_i1066" DrawAspect="Content" ObjectID="_1795544734" r:id="rId92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của</w:t>
      </w:r>
      <w:r w:rsidRPr="00AE2545">
        <w:rPr>
          <w:rFonts w:ascii="Times New Roman" w:hAnsi="Times New Roman" w:cs="Times New Roman"/>
          <w:sz w:val="26"/>
          <w:szCs w:val="26"/>
        </w:rPr>
        <w:t xml:space="preserve"> đường tròn tâm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7B72E4D1">
          <v:shape id="_x0000_i1067" type="#_x0000_t75" style="width:12pt;height:13.8pt" o:ole="">
            <v:imagedata r:id="rId93" o:title=""/>
          </v:shape>
          <o:OLEObject Type="Embed" ProgID="Equation.DSMT4" ShapeID="_x0000_i1067" DrawAspect="Content" ObjectID="_1795544735" r:id="rId94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. Gọi F là hình chiếu của điểm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1C11E57">
          <v:shape id="_x0000_i1068" type="#_x0000_t75" style="width:12pt;height:13.2pt" o:ole="">
            <v:imagedata r:id="rId95" o:title=""/>
          </v:shape>
          <o:OLEObject Type="Embed" ProgID="Equation.DSMT4" ShapeID="_x0000_i1068" DrawAspect="Content" ObjectID="_1795544736" r:id="rId96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trên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68B59F2F">
          <v:shape id="_x0000_i1069" type="#_x0000_t75" style="width:21pt;height:13.2pt" o:ole="">
            <v:imagedata r:id="rId97" o:title=""/>
          </v:shape>
          <o:OLEObject Type="Embed" ProgID="Equation.DSMT4" ShapeID="_x0000_i1069" DrawAspect="Content" ObjectID="_1795544737" r:id="rId98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>. Chứng minh</w:t>
      </w:r>
      <w:r w:rsidRPr="00AE2545">
        <w:rPr>
          <w:rFonts w:ascii="Times New Roman" w:hAnsi="Times New Roman" w:cs="Times New Roman"/>
          <w:sz w:val="26"/>
          <w:szCs w:val="26"/>
        </w:rPr>
        <w:t xml:space="preserve"> rằng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760" w:dyaOrig="279" w14:anchorId="1AA8B508">
          <v:shape id="_x0000_i1070" type="#_x0000_t75" style="width:88.2pt;height:13.8pt" o:ole="">
            <v:imagedata r:id="rId99" o:title=""/>
          </v:shape>
          <o:OLEObject Type="Embed" ProgID="Equation.DSMT4" ShapeID="_x0000_i1070" DrawAspect="Content" ObjectID="_1795544738" r:id="rId100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và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5535AE0D">
          <v:shape id="_x0000_i1071" type="#_x0000_t75" style="width:49.2pt;height:13.8pt" o:ole="">
            <v:imagedata r:id="rId101" o:title=""/>
          </v:shape>
          <o:OLEObject Type="Embed" ProgID="Equation.DSMT4" ShapeID="_x0000_i1071" DrawAspect="Content" ObjectID="_1795544739" r:id="rId102"/>
        </w:object>
      </w:r>
    </w:p>
    <w:p w14:paraId="45948B75" w14:textId="77777777" w:rsidR="00AE2545" w:rsidRPr="00AE2545" w:rsidRDefault="00AE2545" w:rsidP="00281B85">
      <w:pPr>
        <w:spacing w:line="276" w:lineRule="auto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c) Gọi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076300C4">
          <v:shape id="_x0000_i1072" type="#_x0000_t75" style="width:15pt;height:13.2pt" o:ole="">
            <v:imagedata r:id="rId103" o:title=""/>
          </v:shape>
          <o:OLEObject Type="Embed" ProgID="Equation.DSMT4" ShapeID="_x0000_i1072" DrawAspect="Content" ObjectID="_1795544740" r:id="rId104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là trung điểm của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C212316">
          <v:shape id="_x0000_i1073" type="#_x0000_t75" style="width:20.4pt;height:13.8pt" o:ole="">
            <v:imagedata r:id="rId105" o:title=""/>
          </v:shape>
          <o:OLEObject Type="Embed" ProgID="Equation.DSMT4" ShapeID="_x0000_i1073" DrawAspect="Content" ObjectID="_1795544741" r:id="rId106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. Chứng minh: ba điểm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1E4BF290">
          <v:shape id="_x0000_i1074" type="#_x0000_t75" style="width:38.4pt;height:16.2pt" o:ole="">
            <v:imagedata r:id="rId107" o:title=""/>
          </v:shape>
          <o:OLEObject Type="Embed" ProgID="Equation.DSMT4" ShapeID="_x0000_i1074" DrawAspect="Content" ObjectID="_1795544742" r:id="rId108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thẳng hàng. </w:t>
      </w:r>
    </w:p>
    <w:p w14:paraId="6EB6DDBE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E25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V:</w:t>
      </w:r>
      <w:r w:rsidRPr="00AE2545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 w:rsidRPr="00AE254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(0,5 điểm) </w: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một tấm nhôm hình tam giác đều có cạnh bằng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62A5439F">
          <v:shape id="_x0000_i1075" type="#_x0000_t75" style="width:39pt;height:16.2pt" o:ole="">
            <v:imagedata r:id="rId109" o:title=""/>
          </v:shape>
          <o:OLEObject Type="Embed" ProgID="Equation.DSMT4" ShapeID="_x0000_i1075" DrawAspect="Content" ObjectID="_1795544743" r:id="rId110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Người ta cắt ở ba góc của tấm nhôm đó ba tam giác như hình vẽ dưới đây để được hình chữ nhật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79200546">
          <v:shape id="_x0000_i1076" type="#_x0000_t75" style="width:39pt;height:16.2pt" o:ole="">
            <v:imagedata r:id="rId111" o:title=""/>
          </v:shape>
          <o:OLEObject Type="Embed" ProgID="Equation.DSMT4" ShapeID="_x0000_i1076" DrawAspect="Content" ObjectID="_1795544744" r:id="rId112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Tìm độ dài đoạn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5C773874">
          <v:shape id="_x0000_i1077" type="#_x0000_t75" style="width:22.2pt;height:13.2pt" o:ole="">
            <v:imagedata r:id="rId113" o:title=""/>
          </v:shape>
          <o:OLEObject Type="Embed" ProgID="Equation.DSMT4" ShapeID="_x0000_i1077" DrawAspect="Content" ObjectID="_1795544745" r:id="rId114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hình chữ nhật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64BD94E0">
          <v:shape id="_x0000_i1078" type="#_x0000_t75" style="width:39pt;height:16.2pt" o:ole="">
            <v:imagedata r:id="rId115" o:title=""/>
          </v:shape>
          <o:OLEObject Type="Embed" ProgID="Equation.DSMT4" ShapeID="_x0000_i1078" DrawAspect="Content" ObjectID="_1795544746" r:id="rId116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diện tích lớn nhất?</w:t>
      </w:r>
    </w:p>
    <w:p w14:paraId="7865C4D8" w14:textId="77777777" w:rsidR="00AE2545" w:rsidRPr="00AE2545" w:rsidRDefault="00AE2545" w:rsidP="00281B85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33D985D" w14:textId="77777777" w:rsidR="00AE2545" w:rsidRDefault="00AE2545" w:rsidP="00281B85">
      <w:pPr>
        <w:spacing w:line="276" w:lineRule="auto"/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3E40707" wp14:editId="3DEE76DA">
            <wp:extent cx="4662535" cy="1979039"/>
            <wp:effectExtent l="0" t="0" r="5080" b="2540"/>
            <wp:docPr id="805292608" name="Picture 4" descr="C:\Users\Lenovo\Desktop\ẢN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C:\Users\Lenovo\Desktop\ẢNH 1.pn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49" cy="197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1868" w14:textId="45B650B9" w:rsidR="00AE2545" w:rsidRPr="00AE2545" w:rsidRDefault="00AE2545" w:rsidP="00AE2545">
      <w:pPr>
        <w:tabs>
          <w:tab w:val="left" w:pos="43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b/>
          <w:sz w:val="26"/>
          <w:szCs w:val="26"/>
        </w:rPr>
        <w:t>HẾT</w:t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306EEB42" w14:textId="71C4A96E" w:rsidR="00AE2545" w:rsidRPr="00AE2545" w:rsidRDefault="00AE2545" w:rsidP="00AE2545">
      <w:pPr>
        <w:pStyle w:val="Heading1"/>
        <w:spacing w:line="276" w:lineRule="auto"/>
        <w:ind w:left="851" w:hanging="851"/>
        <w:rPr>
          <w:rFonts w:cs="Times New Roman"/>
          <w:b w:val="0"/>
          <w:sz w:val="26"/>
          <w:szCs w:val="26"/>
        </w:rPr>
      </w:pPr>
      <w:r w:rsidRPr="00AE2545">
        <w:rPr>
          <w:rFonts w:cs="Times New Roman"/>
          <w:sz w:val="26"/>
          <w:szCs w:val="26"/>
        </w:rPr>
        <w:br w:type="column"/>
      </w:r>
      <w:r w:rsidRPr="00AE2545">
        <w:rPr>
          <w:rFonts w:cs="Times New Roman"/>
          <w:sz w:val="26"/>
          <w:szCs w:val="26"/>
        </w:rPr>
        <w:lastRenderedPageBreak/>
        <w:t>LỜI GIẢI CHI TIẾT</w:t>
      </w:r>
    </w:p>
    <w:p w14:paraId="2A4412B4" w14:textId="77777777" w:rsidR="00AE2545" w:rsidRPr="00AE2545" w:rsidRDefault="00AE2545" w:rsidP="00281B85">
      <w:pPr>
        <w:tabs>
          <w:tab w:val="left" w:pos="992"/>
        </w:tabs>
        <w:spacing w:line="276" w:lineRule="auto"/>
        <w:ind w:left="1080" w:hanging="1080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I:</w:t>
      </w:r>
      <w:r w:rsidRPr="00AE2545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108E410F" w14:textId="77777777" w:rsidR="00AE2545" w:rsidRPr="00AE2545" w:rsidRDefault="00AE2545" w:rsidP="00281B85">
      <w:pPr>
        <w:tabs>
          <w:tab w:val="left" w:pos="0"/>
          <w:tab w:val="left" w:pos="18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1) Một cửa hàng sách thống kê số tiền (đơn vị: nghìn đồng) mà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5805544D">
          <v:shape id="_x0000_i1079" type="#_x0000_t75" style="width:16.2pt;height:13.8pt" o:ole="">
            <v:imagedata r:id="rId118" o:title=""/>
          </v:shape>
          <o:OLEObject Type="Embed" ProgID="Equation.DSMT4" ShapeID="_x0000_i1079" DrawAspect="Content" ObjectID="_1795544747" r:id="rId11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khách hàng mua sách ở cửa hàng đó trong một ngày. Số liệu được ghi lại trong biểu đồ tần số ghép nhóm dưới đây.</w:t>
      </w:r>
    </w:p>
    <w:p w14:paraId="3C62A2BC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</w:p>
    <w:p w14:paraId="2F09C84F" w14:textId="77777777" w:rsidR="00AE2545" w:rsidRPr="00AE2545" w:rsidRDefault="00AE2545" w:rsidP="00281B8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5264D6" wp14:editId="73F31ED6">
            <wp:extent cx="4678680" cy="2003728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731"/>
                    <a:stretch/>
                  </pic:blipFill>
                  <pic:spPr bwMode="auto">
                    <a:xfrm>
                      <a:off x="0" y="0"/>
                      <a:ext cx="4709220" cy="201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65984" w14:textId="77777777" w:rsidR="00AE2545" w:rsidRPr="00AE2545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Tìm tần số ghép nhóm và tần số tương đối ghép nhóm của nhóm </w:t>
      </w:r>
      <w:r w:rsidRPr="00AE2545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5F8002A2">
          <v:shape id="_x0000_i1080" type="#_x0000_t75" style="width:40.2pt;height:20.4pt" o:ole="">
            <v:imagedata r:id="rId120" o:title=""/>
          </v:shape>
          <o:OLEObject Type="Embed" ProgID="Equation.DSMT4" ShapeID="_x0000_i1080" DrawAspect="Content" ObjectID="_1795544748" r:id="rId121"/>
        </w:object>
      </w:r>
    </w:p>
    <w:p w14:paraId="7CB4D61F" w14:textId="77777777" w:rsidR="00AE2545" w:rsidRPr="00AE2545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>2)</w:t>
      </w:r>
      <w:r w:rsidRPr="00AE25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hộp có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4CF1F9EF">
          <v:shape id="_x0000_i1081" type="#_x0000_t75" style="width:13.8pt;height:13.2pt" o:ole="">
            <v:imagedata r:id="rId122" o:title=""/>
          </v:shape>
          <o:OLEObject Type="Embed" ProgID="Equation.DSMT4" ShapeID="_x0000_i1081" DrawAspect="Content" ObjectID="_1795544749" r:id="rId123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tấm thẻ cùng loại, mỗi thẻ được ghi một trong các số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00" w:dyaOrig="320" w14:anchorId="7A0E340A">
          <v:shape id="_x0000_i1082" type="#_x0000_t75" style="width:54.6pt;height:16.2pt" o:ole="">
            <v:imagedata r:id="rId124" o:title=""/>
          </v:shape>
          <o:OLEObject Type="Embed" ProgID="Equation.DSMT4" ShapeID="_x0000_i1082" DrawAspect="Content" ObjectID="_1795544750" r:id="rId125"/>
        </w:object>
      </w:r>
      <w:r w:rsidRPr="00AE2545">
        <w:rPr>
          <w:rFonts w:ascii="Times New Roman" w:hAnsi="Times New Roman" w:cs="Times New Roman"/>
          <w:sz w:val="26"/>
          <w:szCs w:val="26"/>
        </w:rPr>
        <w:t>;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hai thẻ khác nhau thì ghi hai số khác nhau. Xét phép thử “Rút ngẫu nhiên một thẻ trong hộp” và biến cố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0DEF6B42">
          <v:shape id="_x0000_i1083" type="#_x0000_t75" style="width:15pt;height:13.2pt" o:ole="">
            <v:imagedata r:id="rId126" o:title=""/>
          </v:shape>
          <o:OLEObject Type="Embed" ProgID="Equation.DSMT4" ShapeID="_x0000_i1083" DrawAspect="Content" ObjectID="_1795544751" r:id="rId127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“Thẻ được rút ra ghi số chia hết cho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4F26DC3">
          <v:shape id="_x0000_i1084" type="#_x0000_t75" style="width:8.4pt;height:13.8pt" o:ole="">
            <v:imagedata r:id="rId128" o:title=""/>
          </v:shape>
          <o:OLEObject Type="Embed" ProgID="Equation.DSMT4" ShapeID="_x0000_i1084" DrawAspect="Content" ObjectID="_1795544752" r:id="rId129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”. Tính xác suất của biến cố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5369A0D0">
          <v:shape id="_x0000_i1085" type="#_x0000_t75" style="width:15pt;height:13.2pt" o:ole="">
            <v:imagedata r:id="rId130" o:title=""/>
          </v:shape>
          <o:OLEObject Type="Embed" ProgID="Equation.DSMT4" ShapeID="_x0000_i1085" DrawAspect="Content" ObjectID="_1795544753" r:id="rId131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p w14:paraId="408753CE" w14:textId="77777777" w:rsidR="00AE2545" w:rsidRPr="00AE2545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2A6D915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1)</w:t>
      </w:r>
    </w:p>
    <w:p w14:paraId="75E2CCE6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Tần số ghép nhóm của nhóm </w:t>
      </w:r>
      <w:r w:rsidRPr="00AE2545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164B36A3">
          <v:shape id="_x0000_i1086" type="#_x0000_t75" style="width:40.2pt;height:20.4pt" o:ole="">
            <v:imagedata r:id="rId132" o:title=""/>
          </v:shape>
          <o:OLEObject Type="Embed" ProgID="Equation.DSMT4" ShapeID="_x0000_i1086" DrawAspect="Content" ObjectID="_1795544754" r:id="rId133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là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5E7BD458">
          <v:shape id="_x0000_i1087" type="#_x0000_t75" style="width:8.4pt;height:13.8pt" o:ole="">
            <v:imagedata r:id="rId134" o:title=""/>
          </v:shape>
          <o:OLEObject Type="Embed" ProgID="Equation.DSMT4" ShapeID="_x0000_i1087" DrawAspect="Content" ObjectID="_1795544755" r:id="rId135"/>
        </w:object>
      </w:r>
      <w:r w:rsidRPr="00AE2545">
        <w:rPr>
          <w:rFonts w:ascii="Times New Roman" w:hAnsi="Times New Roman" w:cs="Times New Roman"/>
          <w:sz w:val="26"/>
          <w:szCs w:val="26"/>
        </w:rPr>
        <w:t>.</w:t>
      </w:r>
    </w:p>
    <w:p w14:paraId="18DB7E55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Tần số tương đối ghép nhóm của nhóm </w:t>
      </w:r>
      <w:r w:rsidRPr="00AE2545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4F8E1899">
          <v:shape id="_x0000_i1088" type="#_x0000_t75" style="width:40.2pt;height:20.4pt" o:ole="">
            <v:imagedata r:id="rId136" o:title=""/>
          </v:shape>
          <o:OLEObject Type="Embed" ProgID="Equation.DSMT4" ShapeID="_x0000_i1088" DrawAspect="Content" ObjectID="_1795544756" r:id="rId137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là: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1540" w:dyaOrig="620" w14:anchorId="19527D40">
          <v:shape id="_x0000_i1089" type="#_x0000_t75" style="width:76.8pt;height:31.2pt" o:ole="">
            <v:imagedata r:id="rId138" o:title=""/>
          </v:shape>
          <o:OLEObject Type="Embed" ProgID="Equation.DSMT4" ShapeID="_x0000_i1089" DrawAspect="Content" ObjectID="_1795544757" r:id="rId13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8A3036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2) </w:t>
      </w:r>
    </w:p>
    <w:p w14:paraId="4B685D56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Tập hợp các kết quả có thể xảy ra khi thực hiện phép thử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“Rút ngẫu nhiên một thẻ trong hộp”  là: </w: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</w:t>
      </w:r>
      <w:r w:rsidRPr="00AE2545">
        <w:rPr>
          <w:rFonts w:ascii="Times New Roman" w:hAnsi="Times New Roman" w:cs="Times New Roman"/>
          <w:position w:val="-14"/>
          <w:sz w:val="26"/>
          <w:szCs w:val="26"/>
        </w:rPr>
        <w:object w:dxaOrig="1300" w:dyaOrig="400" w14:anchorId="0C9BC7A9">
          <v:shape id="_x0000_i1090" type="#_x0000_t75" style="width:64.2pt;height:20.4pt" o:ole="">
            <v:imagedata r:id="rId140" o:title=""/>
          </v:shape>
          <o:OLEObject Type="Embed" ProgID="Equation.DSMT4" ShapeID="_x0000_i1090" DrawAspect="Content" ObjectID="_1795544758" r:id="rId14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; có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4F4755D7">
          <v:shape id="_x0000_i1091" type="#_x0000_t75" style="width:13.8pt;height:13.2pt" o:ole="">
            <v:imagedata r:id="rId142" o:title=""/>
          </v:shape>
          <o:OLEObject Type="Embed" ProgID="Equation.DSMT4" ShapeID="_x0000_i1091" DrawAspect="Content" ObjectID="_1795544759" r:id="rId143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kết quả</w:t>
      </w:r>
    </w:p>
    <w:p w14:paraId="7DD17E49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Các kết quả thuận lợi cho biến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7EB502D3">
          <v:shape id="_x0000_i1092" type="#_x0000_t75" style="width:15pt;height:13.2pt" o:ole="">
            <v:imagedata r:id="rId144" o:title=""/>
          </v:shape>
          <o:OLEObject Type="Embed" ProgID="Equation.DSMT4" ShapeID="_x0000_i1092" DrawAspect="Content" ObjectID="_1795544760" r:id="rId145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“thẻ được rút ra ghi số chia hết cho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013A642C">
          <v:shape id="_x0000_i1093" type="#_x0000_t75" style="width:8.4pt;height:13.8pt" o:ole="">
            <v:imagedata r:id="rId146" o:title=""/>
          </v:shape>
          <o:OLEObject Type="Embed" ProgID="Equation.DSMT4" ShapeID="_x0000_i1093" DrawAspect="Content" ObjectID="_1795544761" r:id="rId147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” là: </w:t>
      </w:r>
      <w:r w:rsidRPr="00AE2545">
        <w:rPr>
          <w:rFonts w:ascii="Times New Roman" w:hAnsi="Times New Roman" w:cs="Times New Roman"/>
          <w:position w:val="-14"/>
          <w:sz w:val="26"/>
          <w:szCs w:val="26"/>
        </w:rPr>
        <w:object w:dxaOrig="1080" w:dyaOrig="400" w14:anchorId="3821A7DA">
          <v:shape id="_x0000_i1094" type="#_x0000_t75" style="width:54pt;height:20.4pt" o:ole="">
            <v:imagedata r:id="rId148" o:title=""/>
          </v:shape>
          <o:OLEObject Type="Embed" ProgID="Equation.DSMT4" ShapeID="_x0000_i1094" DrawAspect="Content" ObjectID="_1795544762" r:id="rId149"/>
        </w:object>
      </w:r>
    </w:p>
    <w:p w14:paraId="68E6B2C0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Xác suất của biến cố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7E31350D">
          <v:shape id="_x0000_i1095" type="#_x0000_t75" style="width:15pt;height:13.2pt" o:ole="">
            <v:imagedata r:id="rId150" o:title=""/>
          </v:shape>
          <o:OLEObject Type="Embed" ProgID="Equation.DSMT4" ShapeID="_x0000_i1095" DrawAspect="Content" ObjectID="_1795544763" r:id="rId15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là: 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700" w:dyaOrig="620" w14:anchorId="40CD3DBE">
          <v:shape id="_x0000_i1096" type="#_x0000_t75" style="width:34.8pt;height:31.2pt" o:ole="">
            <v:imagedata r:id="rId152" o:title=""/>
          </v:shape>
          <o:OLEObject Type="Embed" ProgID="Equation.DSMT4" ShapeID="_x0000_i1096" DrawAspect="Content" ObjectID="_1795544764" r:id="rId153"/>
        </w:object>
      </w:r>
    </w:p>
    <w:p w14:paraId="75644FE1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AE2545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AE2545">
        <w:rPr>
          <w:rFonts w:ascii="Times New Roman" w:hAnsi="Times New Roman" w:cs="Times New Roman"/>
          <w:sz w:val="26"/>
          <w:szCs w:val="26"/>
        </w:rPr>
        <w:t xml:space="preserve">Cho hai biểu thức: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2160" w:dyaOrig="720" w14:anchorId="1CC66BFB">
          <v:shape id="_x0000_i1097" type="#_x0000_t75" style="width:108pt;height:36pt" o:ole="">
            <v:imagedata r:id="rId154" o:title=""/>
          </v:shape>
          <o:OLEObject Type="Embed" ProgID="Equation.DSMT4" ShapeID="_x0000_i1097" DrawAspect="Content" ObjectID="_1795544765" r:id="rId15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và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1160" w:dyaOrig="720" w14:anchorId="03293A61">
          <v:shape id="_x0000_i1098" type="#_x0000_t75" style="width:58.2pt;height:36pt" o:ole="">
            <v:imagedata r:id="rId156" o:title=""/>
          </v:shape>
          <o:OLEObject Type="Embed" ProgID="Equation.DSMT4" ShapeID="_x0000_i1098" DrawAspect="Content" ObjectID="_1795544766" r:id="rId157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với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5FB14592">
          <v:shape id="_x0000_i1099" type="#_x0000_t75" style="width:57pt;height:16.2pt" o:ole="">
            <v:imagedata r:id="rId158" o:title=""/>
          </v:shape>
          <o:OLEObject Type="Embed" ProgID="Equation.DSMT4" ShapeID="_x0000_i1099" DrawAspect="Content" ObjectID="_1795544767" r:id="rId159"/>
        </w:object>
      </w:r>
    </w:p>
    <w:p w14:paraId="24596CAA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1) Tính giá trị của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EC6E3EF">
          <v:shape id="_x0000_i1100" type="#_x0000_t75" style="width:12pt;height:13.2pt" o:ole="">
            <v:imagedata r:id="rId160" o:title=""/>
          </v:shape>
          <o:OLEObject Type="Embed" ProgID="Equation.DSMT4" ShapeID="_x0000_i1100" DrawAspect="Content" ObjectID="_1795544768" r:id="rId16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tại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F2315E7">
          <v:shape id="_x0000_i1101" type="#_x0000_t75" style="width:28.8pt;height:13.8pt" o:ole="">
            <v:imagedata r:id="rId162" o:title=""/>
          </v:shape>
          <o:OLEObject Type="Embed" ProgID="Equation.DSMT4" ShapeID="_x0000_i1101" DrawAspect="Content" ObjectID="_1795544769" r:id="rId163"/>
        </w:object>
      </w:r>
    </w:p>
    <w:p w14:paraId="15AA8E67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2) Rút gọn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200BFCBC">
          <v:shape id="_x0000_i1102" type="#_x0000_t75" style="width:13.2pt;height:13.2pt" o:ole="">
            <v:imagedata r:id="rId164" o:title=""/>
          </v:shape>
          <o:OLEObject Type="Embed" ProgID="Equation.DSMT4" ShapeID="_x0000_i1102" DrawAspect="Content" ObjectID="_1795544770" r:id="rId165"/>
        </w:object>
      </w:r>
    </w:p>
    <w:p w14:paraId="4B25B453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3) Đặt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06EB8C85">
          <v:shape id="_x0000_i1103" type="#_x0000_t75" style="width:42pt;height:13.8pt" o:ole="">
            <v:imagedata r:id="rId166" o:title=""/>
          </v:shape>
          <o:OLEObject Type="Embed" ProgID="Equation.DSMT4" ShapeID="_x0000_i1103" DrawAspect="Content" ObjectID="_1795544771" r:id="rId167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. Tìm số nguyên tố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00" w:dyaOrig="200" w14:anchorId="157A8417">
          <v:shape id="_x0000_i1104" type="#_x0000_t75" style="width:10.2pt;height:10.2pt" o:ole="">
            <v:imagedata r:id="rId168" o:title=""/>
          </v:shape>
          <o:OLEObject Type="Embed" ProgID="Equation.DSMT4" ShapeID="_x0000_i1104" DrawAspect="Content" ObjectID="_1795544772" r:id="rId16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để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182A1B8F">
          <v:shape id="_x0000_i1105" type="#_x0000_t75" style="width:33.6pt;height:13.2pt" o:ole="">
            <v:imagedata r:id="rId170" o:title=""/>
          </v:shape>
          <o:OLEObject Type="Embed" ProgID="Equation.DSMT4" ShapeID="_x0000_i1105" DrawAspect="Content" ObjectID="_1795544773" r:id="rId171"/>
        </w:object>
      </w:r>
    </w:p>
    <w:p w14:paraId="0083A2C2" w14:textId="77777777" w:rsidR="00AE2545" w:rsidRPr="00AE2545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Lời giải</w:t>
      </w:r>
    </w:p>
    <w:p w14:paraId="55078E58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DECA3B5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1) Thay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26FEF14">
          <v:shape id="_x0000_i1106" type="#_x0000_t75" style="width:28.8pt;height:13.8pt" o:ole="">
            <v:imagedata r:id="rId172" o:title=""/>
          </v:shape>
          <o:OLEObject Type="Embed" ProgID="Equation.DSMT4" ShapeID="_x0000_i1106" DrawAspect="Content" ObjectID="_1795544774" r:id="rId173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(thỏa mãn điều kiện) vào biểu thức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B339999">
          <v:shape id="_x0000_i1107" type="#_x0000_t75" style="width:12pt;height:13.2pt" o:ole="">
            <v:imagedata r:id="rId174" o:title=""/>
          </v:shape>
          <o:OLEObject Type="Embed" ProgID="Equation.DSMT4" ShapeID="_x0000_i1107" DrawAspect="Content" ObjectID="_1795544775" r:id="rId17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ta có:</w:t>
      </w:r>
    </w:p>
    <w:p w14:paraId="1A511E9D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2200" w:dyaOrig="720" w14:anchorId="4598596D">
          <v:shape id="_x0000_i1108" type="#_x0000_t75" style="width:110.4pt;height:36pt" o:ole="">
            <v:imagedata r:id="rId176" o:title=""/>
          </v:shape>
          <o:OLEObject Type="Embed" ProgID="Equation.DSMT4" ShapeID="_x0000_i1108" DrawAspect="Content" ObjectID="_1795544776" r:id="rId177"/>
        </w:object>
      </w:r>
    </w:p>
    <w:p w14:paraId="351027EE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Vậy giá trị của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0AB7215">
          <v:shape id="_x0000_i1109" type="#_x0000_t75" style="width:12pt;height:13.2pt" o:ole="">
            <v:imagedata r:id="rId178" o:title=""/>
          </v:shape>
          <o:OLEObject Type="Embed" ProgID="Equation.DSMT4" ShapeID="_x0000_i1109" DrawAspect="Content" ObjectID="_1795544777" r:id="rId17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tại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C444E0B">
          <v:shape id="_x0000_i1110" type="#_x0000_t75" style="width:28.8pt;height:13.8pt" o:ole="">
            <v:imagedata r:id="rId180" o:title=""/>
          </v:shape>
          <o:OLEObject Type="Embed" ProgID="Equation.DSMT4" ShapeID="_x0000_i1110" DrawAspect="Content" ObjectID="_1795544778" r:id="rId18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là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7372E199">
          <v:shape id="_x0000_i1111" type="#_x0000_t75" style="width:8.4pt;height:13.8pt" o:ole="">
            <v:imagedata r:id="rId182" o:title=""/>
          </v:shape>
          <o:OLEObject Type="Embed" ProgID="Equation.DSMT4" ShapeID="_x0000_i1111" DrawAspect="Content" ObjectID="_1795544779" r:id="rId183"/>
        </w:object>
      </w:r>
      <w:r w:rsidRPr="00AE2545">
        <w:rPr>
          <w:rFonts w:ascii="Times New Roman" w:hAnsi="Times New Roman" w:cs="Times New Roman"/>
          <w:sz w:val="26"/>
          <w:szCs w:val="26"/>
        </w:rPr>
        <w:t>.</w:t>
      </w:r>
    </w:p>
    <w:p w14:paraId="47D8A675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2)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2160" w:dyaOrig="720" w14:anchorId="19459B94">
          <v:shape id="_x0000_i1112" type="#_x0000_t75" style="width:108pt;height:36pt" o:ole="">
            <v:imagedata r:id="rId184" o:title=""/>
          </v:shape>
          <o:OLEObject Type="Embed" ProgID="Equation.DSMT4" ShapeID="_x0000_i1112" DrawAspect="Content" ObjectID="_1795544780" r:id="rId185"/>
        </w:object>
      </w:r>
    </w:p>
    <w:p w14:paraId="5D76BDE7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42"/>
          <w:sz w:val="26"/>
          <w:szCs w:val="26"/>
        </w:rPr>
        <w:object w:dxaOrig="4160" w:dyaOrig="960" w14:anchorId="1E6E2CF2">
          <v:shape id="_x0000_i1113" type="#_x0000_t75" style="width:208.2pt;height:48pt" o:ole="">
            <v:imagedata r:id="rId186" o:title=""/>
          </v:shape>
          <o:OLEObject Type="Embed" ProgID="Equation.DSMT4" ShapeID="_x0000_i1113" DrawAspect="Content" ObjectID="_1795544781" r:id="rId187"/>
        </w:object>
      </w:r>
    </w:p>
    <w:p w14:paraId="2F603A3C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42"/>
          <w:sz w:val="26"/>
          <w:szCs w:val="26"/>
        </w:rPr>
        <w:object w:dxaOrig="2439" w:dyaOrig="960" w14:anchorId="03BF11E4">
          <v:shape id="_x0000_i1114" type="#_x0000_t75" style="width:121.8pt;height:48pt" o:ole="">
            <v:imagedata r:id="rId188" o:title=""/>
          </v:shape>
          <o:OLEObject Type="Embed" ProgID="Equation.DSMT4" ShapeID="_x0000_i1114" DrawAspect="Content" ObjectID="_1795544782" r:id="rId189"/>
        </w:object>
      </w:r>
    </w:p>
    <w:p w14:paraId="19A6D82E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42"/>
          <w:sz w:val="26"/>
          <w:szCs w:val="26"/>
        </w:rPr>
        <w:object w:dxaOrig="4200" w:dyaOrig="960" w14:anchorId="541E005D">
          <v:shape id="_x0000_i1115" type="#_x0000_t75" style="width:210pt;height:48pt" o:ole="">
            <v:imagedata r:id="rId190" o:title=""/>
          </v:shape>
          <o:OLEObject Type="Embed" ProgID="Equation.DSMT4" ShapeID="_x0000_i1115" DrawAspect="Content" ObjectID="_1795544783" r:id="rId191"/>
        </w:object>
      </w:r>
    </w:p>
    <w:p w14:paraId="30C02205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1180" w:dyaOrig="660" w14:anchorId="1E00D3E4">
          <v:shape id="_x0000_i1116" type="#_x0000_t75" style="width:58.8pt;height:33pt" o:ole="">
            <v:imagedata r:id="rId192" o:title=""/>
          </v:shape>
          <o:OLEObject Type="Embed" ProgID="Equation.DSMT4" ShapeID="_x0000_i1116" DrawAspect="Content" ObjectID="_1795544784" r:id="rId193"/>
        </w:object>
      </w:r>
    </w:p>
    <w:p w14:paraId="55E5F454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3)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3460" w:dyaOrig="720" w14:anchorId="20CD9F15">
          <v:shape id="_x0000_i1117" type="#_x0000_t75" style="width:172.2pt;height:36pt" o:ole="">
            <v:imagedata r:id="rId194" o:title=""/>
          </v:shape>
          <o:OLEObject Type="Embed" ProgID="Equation.DSMT4" ShapeID="_x0000_i1117" DrawAspect="Content" ObjectID="_1795544785" r:id="rId195"/>
        </w:object>
      </w:r>
    </w:p>
    <w:p w14:paraId="71DB2489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5280" w:dyaOrig="720" w14:anchorId="0B5CA686">
          <v:shape id="_x0000_i1118" type="#_x0000_t75" style="width:264pt;height:36pt" o:ole="">
            <v:imagedata r:id="rId196" o:title=""/>
          </v:shape>
          <o:OLEObject Type="Embed" ProgID="Equation.DSMT4" ShapeID="_x0000_i1118" DrawAspect="Content" ObjectID="_1795544786" r:id="rId197"/>
        </w:object>
      </w:r>
    </w:p>
    <w:p w14:paraId="7F159CCB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* Nếu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1120" w:dyaOrig="720" w14:anchorId="7C6D1780">
          <v:shape id="_x0000_i1119" type="#_x0000_t75" style="width:56.4pt;height:36pt" o:ole="">
            <v:imagedata r:id="rId198" o:title=""/>
          </v:shape>
          <o:OLEObject Type="Embed" ProgID="Equation.DSMT4" ShapeID="_x0000_i1119" DrawAspect="Content" ObjectID="_1795544787" r:id="rId19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thì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600" w:dyaOrig="340" w14:anchorId="002B8BE1">
          <v:shape id="_x0000_i1120" type="#_x0000_t75" style="width:79.8pt;height:17.4pt" o:ole="">
            <v:imagedata r:id="rId200" o:title=""/>
          </v:shape>
          <o:OLEObject Type="Embed" ProgID="Equation.DSMT4" ShapeID="_x0000_i1120" DrawAspect="Content" ObjectID="_1795544788" r:id="rId20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(không thỏa mãn đk x là số nguyên tố) </w:t>
      </w:r>
    </w:p>
    <w:p w14:paraId="7B2D0FDA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* Nếu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1120" w:dyaOrig="720" w14:anchorId="21A1EC50">
          <v:shape id="_x0000_i1121" type="#_x0000_t75" style="width:56.4pt;height:36pt" o:ole="">
            <v:imagedata r:id="rId202" o:title=""/>
          </v:shape>
          <o:OLEObject Type="Embed" ProgID="Equation.DSMT4" ShapeID="_x0000_i1121" DrawAspect="Content" ObjectID="_1795544789" r:id="rId203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thì ta có hai trường hợp sau:</w:t>
      </w:r>
    </w:p>
    <w:p w14:paraId="0AC624FF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36"/>
          <w:sz w:val="26"/>
          <w:szCs w:val="26"/>
        </w:rPr>
        <w:object w:dxaOrig="3920" w:dyaOrig="840" w14:anchorId="5BF38E08">
          <v:shape id="_x0000_i1122" type="#_x0000_t75" style="width:196.2pt;height:42pt" o:ole="">
            <v:imagedata r:id="rId204" o:title=""/>
          </v:shape>
          <o:OLEObject Type="Embed" ProgID="Equation.DSMT4" ShapeID="_x0000_i1122" DrawAspect="Content" ObjectID="_1795544790" r:id="rId20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(thỏa mãn đk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299CB062">
          <v:shape id="_x0000_i1123" type="#_x0000_t75" style="width:57pt;height:16.2pt" o:ole="">
            <v:imagedata r:id="rId206" o:title=""/>
          </v:shape>
          <o:OLEObject Type="Embed" ProgID="Equation.DSMT4" ShapeID="_x0000_i1123" DrawAspect="Content" ObjectID="_1795544791" r:id="rId207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)  mà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00" w:dyaOrig="200" w14:anchorId="7B277385">
          <v:shape id="_x0000_i1124" type="#_x0000_t75" style="width:10.2pt;height:10.2pt" o:ole="">
            <v:imagedata r:id="rId208" o:title=""/>
          </v:shape>
          <o:OLEObject Type="Embed" ProgID="Equation.DSMT4" ShapeID="_x0000_i1124" DrawAspect="Content" ObjectID="_1795544792" r:id="rId20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là số nguyên tố nên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33879FF1">
          <v:shape id="_x0000_i1125" type="#_x0000_t75" style="width:57pt;height:16.2pt" o:ole="">
            <v:imagedata r:id="rId210" o:title=""/>
          </v:shape>
          <o:OLEObject Type="Embed" ProgID="Equation.DSMT4" ShapeID="_x0000_i1125" DrawAspect="Content" ObjectID="_1795544793" r:id="rId21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85F56B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36"/>
          <w:sz w:val="26"/>
          <w:szCs w:val="26"/>
        </w:rPr>
        <w:object w:dxaOrig="2720" w:dyaOrig="840" w14:anchorId="750FA64E">
          <v:shape id="_x0000_i1126" type="#_x0000_t75" style="width:136.8pt;height:42pt" o:ole="">
            <v:imagedata r:id="rId212" o:title=""/>
          </v:shape>
          <o:OLEObject Type="Embed" ProgID="Equation.DSMT4" ShapeID="_x0000_i1126" DrawAspect="Content" ObjectID="_1795544794" r:id="rId213"/>
        </w:object>
      </w:r>
    </w:p>
    <w:p w14:paraId="2424FF36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Vậy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746C02A8">
          <v:shape id="_x0000_i1127" type="#_x0000_t75" style="width:57pt;height:16.2pt" o:ole="">
            <v:imagedata r:id="rId214" o:title=""/>
          </v:shape>
          <o:OLEObject Type="Embed" ProgID="Equation.DSMT4" ShapeID="_x0000_i1127" DrawAspect="Content" ObjectID="_1795544795" r:id="rId21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thì thỏa mãn đề bài</w:t>
      </w:r>
    </w:p>
    <w:p w14:paraId="3A5F7F7A" w14:textId="77777777" w:rsidR="00AE2545" w:rsidRPr="00AE2545" w:rsidRDefault="00AE2545" w:rsidP="00281B85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AE2545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7CAA4262" w14:textId="77777777" w:rsidR="00AE2545" w:rsidRPr="00AE2545" w:rsidRDefault="00AE2545" w:rsidP="00281B85">
      <w:pPr>
        <w:tabs>
          <w:tab w:val="left" w:pos="540"/>
          <w:tab w:val="left" w:pos="98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1)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Bình muốn tạo ra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6EAEDED7">
          <v:shape id="_x0000_i1128" type="#_x0000_t75" style="width:21pt;height:13.8pt" o:ole="">
            <v:imagedata r:id="rId216" o:title=""/>
          </v:shape>
          <o:OLEObject Type="Embed" ProgID="Equation.DSMT4" ShapeID="_x0000_i1128" DrawAspect="Content" ObjectID="_1795544796" r:id="rId21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45A7C907">
          <v:shape id="_x0000_i1129" type="#_x0000_t75" style="width:24pt;height:13.2pt" o:ole="">
            <v:imagedata r:id="rId218" o:title=""/>
          </v:shape>
          <o:OLEObject Type="Embed" ProgID="Equation.DSMT4" ShapeID="_x0000_i1129" DrawAspect="Content" ObjectID="_1795544797" r:id="rId219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50D7F32D">
          <v:shape id="_x0000_i1130" type="#_x0000_t75" style="width:24pt;height:13.8pt" o:ole="">
            <v:imagedata r:id="rId220" o:title=""/>
          </v:shape>
          <o:OLEObject Type="Embed" ProgID="Equation.DSMT4" ShapeID="_x0000_i1130" DrawAspect="Content" ObjectID="_1795544798" r:id="rId221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798D2D4">
          <v:shape id="_x0000_i1131" type="#_x0000_t75" style="width:25.2pt;height:13.8pt" o:ole="">
            <v:imagedata r:id="rId222" o:title=""/>
          </v:shape>
          <o:OLEObject Type="Embed" ProgID="Equation.DSMT4" ShapeID="_x0000_i1131" DrawAspect="Content" ObjectID="_1795544799" r:id="rId22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từ hai loại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0CDCBB74">
          <v:shape id="_x0000_i1132" type="#_x0000_t75" style="width:24pt;height:13.8pt" o:ole="">
            <v:imagedata r:id="rId224" o:title=""/>
          </v:shape>
          <o:OLEObject Type="Embed" ProgID="Equation.DSMT4" ShapeID="_x0000_i1132" DrawAspect="Content" ObjectID="_1795544800" r:id="rId225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B0FF99B">
          <v:shape id="_x0000_i1133" type="#_x0000_t75" style="width:25.2pt;height:13.8pt" o:ole="">
            <v:imagedata r:id="rId226" o:title=""/>
          </v:shape>
          <o:OLEObject Type="Embed" ProgID="Equation.DSMT4" ShapeID="_x0000_i1133" DrawAspect="Content" ObjectID="_1795544801" r:id="rId22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và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7EE76614">
          <v:shape id="_x0000_i1134" type="#_x0000_t75" style="width:24pt;height:13.8pt" o:ole="">
            <v:imagedata r:id="rId228" o:title=""/>
          </v:shape>
          <o:OLEObject Type="Embed" ProgID="Equation.DSMT4" ShapeID="_x0000_i1134" DrawAspect="Content" ObjectID="_1795544802" r:id="rId229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0E440501">
          <v:shape id="_x0000_i1135" type="#_x0000_t75" style="width:25.8pt;height:13.8pt" o:ole="">
            <v:imagedata r:id="rId230" o:title=""/>
          </v:shape>
          <o:OLEObject Type="Embed" ProgID="Equation.DSMT4" ShapeID="_x0000_i1135" DrawAspect="Content" ObjectID="_1795544803" r:id="rId23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Hỏi Bình cần dùng bao nhiêu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6280B507">
          <v:shape id="_x0000_i1136" type="#_x0000_t75" style="width:24pt;height:13.2pt" o:ole="">
            <v:imagedata r:id="rId232" o:title=""/>
          </v:shape>
          <o:OLEObject Type="Embed" ProgID="Equation.DSMT4" ShapeID="_x0000_i1136" DrawAspect="Content" ObjectID="_1795544804" r:id="rId233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>cho mỗi loại dung dịch đó?</w:t>
      </w:r>
    </w:p>
    <w:p w14:paraId="2AC1AC5A" w14:textId="77777777" w:rsidR="00AE2545" w:rsidRPr="00AE2545" w:rsidRDefault="00AE2545" w:rsidP="00281B85">
      <w:pPr>
        <w:pStyle w:val="NormalWeb"/>
        <w:spacing w:before="0" w:beforeAutospacing="0" w:after="0" w:afterAutospacing="0" w:line="276" w:lineRule="auto"/>
        <w:jc w:val="both"/>
        <w:rPr>
          <w:color w:val="000000" w:themeColor="text1"/>
          <w:sz w:val="26"/>
          <w:szCs w:val="26"/>
          <w:lang w:val="da-DK"/>
        </w:rPr>
      </w:pPr>
      <w:r w:rsidRPr="00AE2545">
        <w:rPr>
          <w:sz w:val="26"/>
          <w:szCs w:val="26"/>
          <w:lang w:val="da-DK"/>
        </w:rPr>
        <w:t xml:space="preserve">2) </w:t>
      </w:r>
      <w:r w:rsidRPr="00AE2545">
        <w:rPr>
          <w:color w:val="000000" w:themeColor="text1"/>
          <w:sz w:val="26"/>
          <w:szCs w:val="26"/>
          <w:lang w:val="da-DK"/>
        </w:rPr>
        <w:t xml:space="preserve">Một nhóm bạn trẻ cùng tham gia khởi nghiệp và dự định góp vốn là </w:t>
      </w:r>
      <w:r w:rsidRPr="00AE2545">
        <w:rPr>
          <w:position w:val="-6"/>
          <w:sz w:val="26"/>
          <w:szCs w:val="26"/>
        </w:rPr>
        <w:object w:dxaOrig="400" w:dyaOrig="279" w14:anchorId="7EADBA2F">
          <v:shape id="_x0000_i1137" type="#_x0000_t75" style="width:20.4pt;height:13.8pt" o:ole="">
            <v:imagedata r:id="rId234" o:title=""/>
          </v:shape>
          <o:OLEObject Type="Embed" ProgID="Equation.DSMT4" ShapeID="_x0000_i1137" DrawAspect="Content" ObjectID="_1795544805" r:id="rId235"/>
        </w:object>
      </w:r>
      <w:r w:rsidRPr="00AE2545">
        <w:rPr>
          <w:sz w:val="26"/>
          <w:szCs w:val="26"/>
          <w:lang w:val="da-DK"/>
        </w:rPr>
        <w:t xml:space="preserve"> </w:t>
      </w:r>
      <w:r w:rsidRPr="00AE2545">
        <w:rPr>
          <w:color w:val="000000" w:themeColor="text1"/>
          <w:sz w:val="26"/>
          <w:szCs w:val="26"/>
          <w:lang w:val="da-DK"/>
        </w:rPr>
        <w:t xml:space="preserve">triệu đồng, số tiền góp mỗi người là như nhau. Nếu có thêm </w:t>
      </w:r>
      <w:r w:rsidRPr="00AE2545">
        <w:rPr>
          <w:position w:val="-6"/>
          <w:sz w:val="26"/>
          <w:szCs w:val="26"/>
        </w:rPr>
        <w:object w:dxaOrig="180" w:dyaOrig="279" w14:anchorId="69CCABCF">
          <v:shape id="_x0000_i1138" type="#_x0000_t75" style="width:8.4pt;height:13.8pt" o:ole="">
            <v:imagedata r:id="rId236" o:title=""/>
          </v:shape>
          <o:OLEObject Type="Embed" ProgID="Equation.DSMT4" ShapeID="_x0000_i1138" DrawAspect="Content" ObjectID="_1795544806" r:id="rId237"/>
        </w:object>
      </w:r>
      <w:r w:rsidRPr="00AE2545">
        <w:rPr>
          <w:color w:val="000000" w:themeColor="text1"/>
          <w:sz w:val="26"/>
          <w:szCs w:val="26"/>
          <w:lang w:val="da-DK"/>
        </w:rPr>
        <w:t xml:space="preserve"> người tham gia cùng thì số tiền mỗi người góp giảm đi </w:t>
      </w:r>
      <w:r w:rsidRPr="00AE2545">
        <w:rPr>
          <w:position w:val="-6"/>
          <w:sz w:val="26"/>
          <w:szCs w:val="26"/>
        </w:rPr>
        <w:object w:dxaOrig="180" w:dyaOrig="279" w14:anchorId="6BE82573">
          <v:shape id="_x0000_i1139" type="#_x0000_t75" style="width:8.4pt;height:13.8pt" o:ole="">
            <v:imagedata r:id="rId238" o:title=""/>
          </v:shape>
          <o:OLEObject Type="Embed" ProgID="Equation.DSMT4" ShapeID="_x0000_i1139" DrawAspect="Content" ObjectID="_1795544807" r:id="rId239"/>
        </w:object>
      </w:r>
      <w:r w:rsidRPr="00AE2545">
        <w:rPr>
          <w:color w:val="000000" w:themeColor="text1"/>
          <w:sz w:val="26"/>
          <w:szCs w:val="26"/>
          <w:lang w:val="da-DK"/>
        </w:rPr>
        <w:t xml:space="preserve"> triệu đồng. Hỏi ban đầu nhóm bạn trẻ đó có bao nhiêu người?</w:t>
      </w:r>
    </w:p>
    <w:p w14:paraId="62FDD12F" w14:textId="77777777" w:rsidR="00AE2545" w:rsidRPr="00AE2545" w:rsidRDefault="00AE2545" w:rsidP="00281B8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3) </w: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Cho phương trình: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140" w:dyaOrig="360" w14:anchorId="43F19348">
          <v:shape id="_x0000_i1140" type="#_x0000_t75" style="width:106.8pt;height:18pt" o:ole="">
            <v:imagedata r:id="rId240" o:title=""/>
          </v:shape>
          <o:OLEObject Type="Embed" ProgID="Equation.DSMT4" ShapeID="_x0000_i1140" DrawAspect="Content" ObjectID="_1795544808" r:id="rId24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với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00" w14:anchorId="25ABF737">
          <v:shape id="_x0000_i1141" type="#_x0000_t75" style="width:13.2pt;height:10.2pt" o:ole="">
            <v:imagedata r:id="rId242" o:title=""/>
          </v:shape>
          <o:OLEObject Type="Embed" ProgID="Equation.DSMT4" ShapeID="_x0000_i1141" DrawAspect="Content" ObjectID="_1795544809" r:id="rId24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là tham số. Tìm tất cả các giá trị của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00" w14:anchorId="5137CC73">
          <v:shape id="_x0000_i1142" type="#_x0000_t75" style="width:13.2pt;height:10.2pt" o:ole="">
            <v:imagedata r:id="rId244" o:title=""/>
          </v:shape>
          <o:OLEObject Type="Embed" ProgID="Equation.DSMT4" ShapeID="_x0000_i1142" DrawAspect="Content" ObjectID="_1795544810" r:id="rId245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để phương trình có hai nghiệm phân biệt thỏa mãn: </w:t>
      </w: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780" w:dyaOrig="680" w14:anchorId="64AB3EF4">
          <v:shape id="_x0000_i1143" type="#_x0000_t75" style="width:89.4pt;height:33.6pt" o:ole="">
            <v:imagedata r:id="rId246" o:title=""/>
          </v:shape>
          <o:OLEObject Type="Embed" ProgID="Equation.DSMT4" ShapeID="_x0000_i1143" DrawAspect="Content" ObjectID="_1795544811" r:id="rId247"/>
        </w:object>
      </w:r>
    </w:p>
    <w:p w14:paraId="3E4EE5C5" w14:textId="77777777" w:rsidR="00AE2545" w:rsidRPr="00AE2545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  <w:lang w:val="da-DK"/>
        </w:rPr>
        <w:t>Lời giải</w:t>
      </w:r>
    </w:p>
    <w:p w14:paraId="73D18D68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1) Gọi khối lượng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189AF50E">
          <v:shape id="_x0000_i1144" type="#_x0000_t75" style="width:24pt;height:13.8pt" o:ole="">
            <v:imagedata r:id="rId248" o:title=""/>
          </v:shape>
          <o:OLEObject Type="Embed" ProgID="Equation.DSMT4" ShapeID="_x0000_i1144" DrawAspect="Content" ObjectID="_1795544812" r:id="rId249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BB7C878">
          <v:shape id="_x0000_i1145" type="#_x0000_t75" style="width:25.2pt;height:13.8pt" o:ole="">
            <v:imagedata r:id="rId250" o:title=""/>
          </v:shape>
          <o:OLEObject Type="Embed" ProgID="Equation.DSMT4" ShapeID="_x0000_i1145" DrawAspect="Content" ObjectID="_1795544813" r:id="rId25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là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440" w:dyaOrig="320" w14:anchorId="249267C8">
          <v:shape id="_x0000_i1146" type="#_x0000_t75" style="width:1in;height:16.2pt" o:ole="">
            <v:imagedata r:id="rId252" o:title=""/>
          </v:shape>
          <o:OLEObject Type="Embed" ProgID="Equation.DSMT4" ShapeID="_x0000_i1146" DrawAspect="Content" ObjectID="_1795544814" r:id="rId253"/>
        </w:object>
      </w: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 </w:t>
      </w:r>
    </w:p>
    <w:p w14:paraId="492ABCA0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Gọi khối lượng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1FA42260">
          <v:shape id="_x0000_i1147" type="#_x0000_t75" style="width:24pt;height:13.8pt" o:ole="">
            <v:imagedata r:id="rId254" o:title=""/>
          </v:shape>
          <o:OLEObject Type="Embed" ProgID="Equation.DSMT4" ShapeID="_x0000_i1147" DrawAspect="Content" ObjectID="_1795544815" r:id="rId255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76C7719F">
          <v:shape id="_x0000_i1148" type="#_x0000_t75" style="width:25.8pt;height:13.8pt" o:ole="">
            <v:imagedata r:id="rId256" o:title=""/>
          </v:shape>
          <o:OLEObject Type="Embed" ProgID="Equation.DSMT4" ShapeID="_x0000_i1148" DrawAspect="Content" ObjectID="_1795544816" r:id="rId25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là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440" w:dyaOrig="320" w14:anchorId="5C5EDC2B">
          <v:shape id="_x0000_i1149" type="#_x0000_t75" style="width:1in;height:16.2pt" o:ole="">
            <v:imagedata r:id="rId258" o:title=""/>
          </v:shape>
          <o:OLEObject Type="Embed" ProgID="Equation.DSMT4" ShapeID="_x0000_i1149" DrawAspect="Content" ObjectID="_1795544817" r:id="rId259"/>
        </w:object>
      </w: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 </w:t>
      </w:r>
    </w:p>
    <w:p w14:paraId="07932B0F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E2545">
        <w:rPr>
          <w:rFonts w:ascii="Times New Roman" w:hAnsi="Times New Roman" w:cs="Times New Roman"/>
          <w:sz w:val="26"/>
          <w:szCs w:val="26"/>
          <w:lang w:val="da-DK"/>
        </w:rPr>
        <w:t xml:space="preserve">Vì tổng khối lượng hai dung dịch là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3E313DC1">
          <v:shape id="_x0000_i1150" type="#_x0000_t75" style="width:21pt;height:13.8pt" o:ole="">
            <v:imagedata r:id="rId260" o:title=""/>
          </v:shape>
          <o:OLEObject Type="Embed" ProgID="Equation.DSMT4" ShapeID="_x0000_i1150" DrawAspect="Content" ObjectID="_1795544818" r:id="rId26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021AF0AE">
          <v:shape id="_x0000_i1151" type="#_x0000_t75" style="width:24pt;height:13.2pt" o:ole="">
            <v:imagedata r:id="rId262" o:title=""/>
          </v:shape>
          <o:OLEObject Type="Embed" ProgID="Equation.DSMT4" ShapeID="_x0000_i1151" DrawAspect="Content" ObjectID="_1795544819" r:id="rId26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nên ta có phương trình:</w:t>
      </w:r>
    </w:p>
    <w:p w14:paraId="33E78543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460" w:dyaOrig="320" w14:anchorId="5E8FF556">
          <v:shape id="_x0000_i1152" type="#_x0000_t75" style="width:73.2pt;height:16.2pt" o:ole="">
            <v:imagedata r:id="rId264" o:title=""/>
          </v:shape>
          <o:OLEObject Type="Embed" ProgID="Equation.DSMT4" ShapeID="_x0000_i1152" DrawAspect="Content" ObjectID="_1795544820" r:id="rId265"/>
        </w:object>
      </w:r>
    </w:p>
    <w:p w14:paraId="53F038A0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Vì dung dịch tạo thành là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53C3D1F0">
          <v:shape id="_x0000_i1153" type="#_x0000_t75" style="width:24pt;height:13.8pt" o:ole="">
            <v:imagedata r:id="rId266" o:title=""/>
          </v:shape>
          <o:OLEObject Type="Embed" ProgID="Equation.DSMT4" ShapeID="_x0000_i1153" DrawAspect="Content" ObjectID="_1795544821" r:id="rId26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1A59D209">
          <v:shape id="_x0000_i1154" type="#_x0000_t75" style="width:25.2pt;height:13.8pt" o:ole="">
            <v:imagedata r:id="rId268" o:title=""/>
          </v:shape>
          <o:OLEObject Type="Embed" ProgID="Equation.DSMT4" ShapeID="_x0000_i1154" DrawAspect="Content" ObjectID="_1795544822" r:id="rId269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ta có phương trình:</w:t>
      </w:r>
    </w:p>
    <w:p w14:paraId="41B9316F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860" w:dyaOrig="320" w14:anchorId="02DB61B0">
          <v:shape id="_x0000_i1155" type="#_x0000_t75" style="width:142.8pt;height:16.2pt" o:ole="">
            <v:imagedata r:id="rId270" o:title=""/>
          </v:shape>
          <o:OLEObject Type="Embed" ProgID="Equation.DSMT4" ShapeID="_x0000_i1155" DrawAspect="Content" ObjectID="_1795544823" r:id="rId271"/>
        </w:object>
      </w:r>
    </w:p>
    <w:p w14:paraId="78AA4AF5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Từ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353F5C2E">
          <v:shape id="_x0000_i1156" type="#_x0000_t75" style="width:38.4pt;height:16.2pt" o:ole="">
            <v:imagedata r:id="rId272" o:title=""/>
          </v:shape>
          <o:OLEObject Type="Embed" ProgID="Equation.DSMT4" ShapeID="_x0000_i1156" DrawAspect="Content" ObjectID="_1795544824" r:id="rId27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 hệ phương trình: </w:t>
      </w:r>
    </w:p>
    <w:p w14:paraId="380A9ED4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2700" w:dyaOrig="720" w14:anchorId="5AC00FE0">
          <v:shape id="_x0000_i1157" type="#_x0000_t75" style="width:135.6pt;height:36pt" o:ole="">
            <v:imagedata r:id="rId274" o:title=""/>
          </v:shape>
          <o:OLEObject Type="Embed" ProgID="Equation.DSMT4" ShapeID="_x0000_i1157" DrawAspect="Content" ObjectID="_1795544825" r:id="rId275"/>
        </w:object>
      </w:r>
    </w:p>
    <w:p w14:paraId="0A7BEE61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960" w:dyaOrig="720" w14:anchorId="152DF9F1">
          <v:shape id="_x0000_i1158" type="#_x0000_t75" style="width:97.8pt;height:36pt" o:ole="">
            <v:imagedata r:id="rId276" o:title=""/>
          </v:shape>
          <o:OLEObject Type="Embed" ProgID="Equation.DSMT4" ShapeID="_x0000_i1158" DrawAspect="Content" ObjectID="_1795544826" r:id="rId277"/>
        </w:object>
      </w:r>
    </w:p>
    <w:p w14:paraId="4F74BE07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660" w:dyaOrig="720" w14:anchorId="1FDA45CE">
          <v:shape id="_x0000_i1159" type="#_x0000_t75" style="width:82.8pt;height:36pt" o:ole="">
            <v:imagedata r:id="rId278" o:title=""/>
          </v:shape>
          <o:OLEObject Type="Embed" ProgID="Equation.DSMT4" ShapeID="_x0000_i1159" DrawAspect="Content" ObjectID="_1795544827" r:id="rId279"/>
        </w:object>
      </w:r>
    </w:p>
    <w:p w14:paraId="4CAAF4A0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579" w:dyaOrig="720" w14:anchorId="13B4AC9B">
          <v:shape id="_x0000_i1160" type="#_x0000_t75" style="width:79.8pt;height:36pt" o:ole="">
            <v:imagedata r:id="rId280" o:title=""/>
          </v:shape>
          <o:OLEObject Type="Embed" ProgID="Equation.DSMT4" ShapeID="_x0000_i1160" DrawAspect="Content" ObjectID="_1795544828" r:id="rId281"/>
        </w:object>
      </w:r>
    </w:p>
    <w:p w14:paraId="55776F0C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520" w:dyaOrig="720" w14:anchorId="154E75B3">
          <v:shape id="_x0000_i1161" type="#_x0000_t75" style="width:76.2pt;height:36pt" o:ole="">
            <v:imagedata r:id="rId282" o:title=""/>
          </v:shape>
          <o:OLEObject Type="Embed" ProgID="Equation.DSMT4" ShapeID="_x0000_i1161" DrawAspect="Content" ObjectID="_1795544829" r:id="rId283"/>
        </w:object>
      </w:r>
    </w:p>
    <w:p w14:paraId="61EBFFCA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Bình cần dùng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7E062120">
          <v:shape id="_x0000_i1162" type="#_x0000_t75" style="width:21pt;height:13.8pt" o:ole="">
            <v:imagedata r:id="rId284" o:title=""/>
          </v:shape>
          <o:OLEObject Type="Embed" ProgID="Equation.DSMT4" ShapeID="_x0000_i1162" DrawAspect="Content" ObjectID="_1795544830" r:id="rId285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4C31C54E">
          <v:shape id="_x0000_i1163" type="#_x0000_t75" style="width:24pt;height:13.2pt" o:ole="">
            <v:imagedata r:id="rId286" o:title=""/>
          </v:shape>
          <o:OLEObject Type="Embed" ProgID="Equation.DSMT4" ShapeID="_x0000_i1163" DrawAspect="Content" ObjectID="_1795544831" r:id="rId28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2C6B24C4">
          <v:shape id="_x0000_i1164" type="#_x0000_t75" style="width:24pt;height:13.8pt" o:ole="">
            <v:imagedata r:id="rId288" o:title=""/>
          </v:shape>
          <o:OLEObject Type="Embed" ProgID="Equation.DSMT4" ShapeID="_x0000_i1164" DrawAspect="Content" ObjectID="_1795544832" r:id="rId289"/>
        </w:objec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256E4E78">
          <v:shape id="_x0000_i1165" type="#_x0000_t75" style="width:25.2pt;height:13.8pt" o:ole="">
            <v:imagedata r:id="rId290" o:title=""/>
          </v:shape>
          <o:OLEObject Type="Embed" ProgID="Equation.DSMT4" ShapeID="_x0000_i1165" DrawAspect="Content" ObjectID="_1795544833" r:id="rId29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và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13C50E37">
          <v:shape id="_x0000_i1166" type="#_x0000_t75" style="width:22.2pt;height:13.8pt" o:ole="">
            <v:imagedata r:id="rId292" o:title=""/>
          </v:shape>
          <o:OLEObject Type="Embed" ProgID="Equation.DSMT4" ShapeID="_x0000_i1166" DrawAspect="Content" ObjectID="_1795544834" r:id="rId293"/>
        </w:objec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480" w:dyaOrig="260" w14:anchorId="09BF0570">
          <v:shape id="_x0000_i1167" type="#_x0000_t75" style="width:24pt;height:13.2pt" o:ole="">
            <v:imagedata r:id="rId294" o:title=""/>
          </v:shape>
          <o:OLEObject Type="Embed" ProgID="Equation.DSMT4" ShapeID="_x0000_i1167" DrawAspect="Content" ObjectID="_1795544835" r:id="rId295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dịch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004048AC">
          <v:shape id="_x0000_i1168" type="#_x0000_t75" style="width:24pt;height:13.8pt" o:ole="">
            <v:imagedata r:id="rId296" o:title=""/>
          </v:shape>
          <o:OLEObject Type="Embed" ProgID="Equation.DSMT4" ShapeID="_x0000_i1168" DrawAspect="Content" ObjectID="_1795544836" r:id="rId29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D309DB1">
          <v:shape id="_x0000_i1169" type="#_x0000_t75" style="width:25.8pt;height:13.8pt" o:ole="">
            <v:imagedata r:id="rId298" o:title=""/>
          </v:shape>
          <o:OLEObject Type="Embed" ProgID="Equation.DSMT4" ShapeID="_x0000_i1169" DrawAspect="Content" ObjectID="_1795544837" r:id="rId299"/>
        </w:object>
      </w:r>
    </w:p>
    <w:p w14:paraId="35C0DFD2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2) Gọi số người ban đầu có là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00" w:dyaOrig="200" w14:anchorId="0D1E536A">
          <v:shape id="_x0000_i1170" type="#_x0000_t75" style="width:10.2pt;height:10.2pt" o:ole="">
            <v:imagedata r:id="rId300" o:title=""/>
          </v:shape>
          <o:OLEObject Type="Embed" ProgID="Equation.DSMT4" ShapeID="_x0000_i1170" DrawAspect="Content" ObjectID="_1795544838" r:id="rId30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(người,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5F72CFA4">
          <v:shape id="_x0000_i1171" type="#_x0000_t75" style="width:38.4pt;height:13.8pt" o:ole="">
            <v:imagedata r:id="rId302" o:title=""/>
          </v:shape>
          <o:OLEObject Type="Embed" ProgID="Equation.DSMT4" ShapeID="_x0000_i1171" DrawAspect="Content" ObjectID="_1795544839" r:id="rId30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4357434C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Số tiền mỗi người góp lúc đầu là: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440" w:dyaOrig="620" w14:anchorId="5294A104">
          <v:shape id="_x0000_i1172" type="#_x0000_t75" style="width:22.2pt;height:31.2pt" o:ole="">
            <v:imagedata r:id="rId304" o:title=""/>
          </v:shape>
          <o:OLEObject Type="Embed" ProgID="Equation.DSMT4" ShapeID="_x0000_i1172" DrawAspect="Content" ObjectID="_1795544840" r:id="rId305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(triệu đồng)</w:t>
      </w:r>
    </w:p>
    <w:p w14:paraId="05BD8372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Số người khi tăng thêm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2AF1F983">
          <v:shape id="_x0000_i1173" type="#_x0000_t75" style="width:8.4pt;height:13.8pt" o:ole="">
            <v:imagedata r:id="rId306" o:title=""/>
          </v:shape>
          <o:OLEObject Type="Embed" ProgID="Equation.DSMT4" ShapeID="_x0000_i1173" DrawAspect="Content" ObjectID="_1795544841" r:id="rId307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người là: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1FFDCF03">
          <v:shape id="_x0000_i1174" type="#_x0000_t75" style="width:25.8pt;height:13.8pt" o:ole="">
            <v:imagedata r:id="rId308" o:title=""/>
          </v:shape>
          <o:OLEObject Type="Embed" ProgID="Equation.DSMT4" ShapeID="_x0000_i1174" DrawAspect="Content" ObjectID="_1795544842" r:id="rId309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(người)</w:t>
      </w:r>
    </w:p>
    <w:p w14:paraId="52684ECE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Số tiền mỗi người góp khi tăng thêm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66FB774F">
          <v:shape id="_x0000_i1175" type="#_x0000_t75" style="width:8.4pt;height:13.8pt" o:ole="">
            <v:imagedata r:id="rId310" o:title=""/>
          </v:shape>
          <o:OLEObject Type="Embed" ProgID="Equation.DSMT4" ShapeID="_x0000_i1175" DrawAspect="Content" ObjectID="_1795544843" r:id="rId31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người là: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560" w:dyaOrig="620" w14:anchorId="581D0E01">
          <v:shape id="_x0000_i1176" type="#_x0000_t75" style="width:28.8pt;height:31.2pt" o:ole="">
            <v:imagedata r:id="rId312" o:title=""/>
          </v:shape>
          <o:OLEObject Type="Embed" ProgID="Equation.DSMT4" ShapeID="_x0000_i1176" DrawAspect="Content" ObjectID="_1795544844" r:id="rId31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(triệu đồng)</w:t>
      </w:r>
    </w:p>
    <w:p w14:paraId="06A41CFD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lastRenderedPageBreak/>
        <w:t xml:space="preserve">Vì số tiền mỗi người góp giảm đi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6DAF2350">
          <v:shape id="_x0000_i1177" type="#_x0000_t75" style="width:8.4pt;height:13.8pt" o:ole="">
            <v:imagedata r:id="rId314" o:title=""/>
          </v:shape>
          <o:OLEObject Type="Embed" ProgID="Equation.DSMT4" ShapeID="_x0000_i1177" DrawAspect="Content" ObjectID="_1795544845" r:id="rId315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triệu nên ta có phương trình:</w:t>
      </w:r>
    </w:p>
    <w:p w14:paraId="60F8DBD1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1500" w:dyaOrig="620" w14:anchorId="72EAA3ED">
          <v:shape id="_x0000_i1178" type="#_x0000_t75" style="width:75pt;height:31.2pt" o:ole="">
            <v:imagedata r:id="rId316" o:title=""/>
          </v:shape>
          <o:OLEObject Type="Embed" ProgID="Equation.DSMT4" ShapeID="_x0000_i1178" DrawAspect="Content" ObjectID="_1795544846" r:id="rId317"/>
        </w:object>
      </w:r>
    </w:p>
    <w:p w14:paraId="4615CCD3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1359" w:dyaOrig="620" w14:anchorId="2E9FC2A5">
          <v:shape id="_x0000_i1179" type="#_x0000_t75" style="width:67.8pt;height:31.2pt" o:ole="">
            <v:imagedata r:id="rId318" o:title=""/>
          </v:shape>
          <o:OLEObject Type="Embed" ProgID="Equation.DSMT4" ShapeID="_x0000_i1179" DrawAspect="Content" ObjectID="_1795544847" r:id="rId319"/>
        </w:object>
      </w:r>
    </w:p>
    <w:p w14:paraId="4D5F83B5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14"/>
          <w:sz w:val="26"/>
          <w:szCs w:val="26"/>
        </w:rPr>
        <w:object w:dxaOrig="2560" w:dyaOrig="400" w14:anchorId="41FAFE0C">
          <v:shape id="_x0000_i1180" type="#_x0000_t75" style="width:128.4pt;height:20.4pt" o:ole="">
            <v:imagedata r:id="rId320" o:title=""/>
          </v:shape>
          <o:OLEObject Type="Embed" ProgID="Equation.DSMT4" ShapeID="_x0000_i1180" DrawAspect="Content" ObjectID="_1795544848" r:id="rId321"/>
        </w:object>
      </w:r>
    </w:p>
    <w:p w14:paraId="644C946A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660" w:dyaOrig="320" w14:anchorId="54F0DE7C">
          <v:shape id="_x0000_i1181" type="#_x0000_t75" style="width:82.8pt;height:16.2pt" o:ole="">
            <v:imagedata r:id="rId322" o:title=""/>
          </v:shape>
          <o:OLEObject Type="Embed" ProgID="Equation.DSMT4" ShapeID="_x0000_i1181" DrawAspect="Content" ObjectID="_1795544849" r:id="rId323"/>
        </w:object>
      </w:r>
    </w:p>
    <w:p w14:paraId="68E6824B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880" w:dyaOrig="320" w14:anchorId="379429DE">
          <v:shape id="_x0000_i1182" type="#_x0000_t75" style="width:94.2pt;height:16.2pt" o:ole="">
            <v:imagedata r:id="rId324" o:title=""/>
          </v:shape>
          <o:OLEObject Type="Embed" ProgID="Equation.DSMT4" ShapeID="_x0000_i1182" DrawAspect="Content" ObjectID="_1795544850" r:id="rId325"/>
        </w:object>
      </w:r>
    </w:p>
    <w:p w14:paraId="6E2164A4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740" w:dyaOrig="320" w14:anchorId="4A16F5ED">
          <v:shape id="_x0000_i1183" type="#_x0000_t75" style="width:136.2pt;height:16.2pt" o:ole="">
            <v:imagedata r:id="rId326" o:title=""/>
          </v:shape>
          <o:OLEObject Type="Embed" ProgID="Equation.DSMT4" ShapeID="_x0000_i1183" DrawAspect="Content" ObjectID="_1795544851" r:id="rId327"/>
        </w:object>
      </w:r>
    </w:p>
    <w:p w14:paraId="121EC8EA" w14:textId="77777777" w:rsidR="00AE2545" w:rsidRPr="00AE2545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ban đầu nhóm bạn đó có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6DE55B7D">
          <v:shape id="_x0000_i1184" type="#_x0000_t75" style="width:13.8pt;height:13.2pt" o:ole="">
            <v:imagedata r:id="rId328" o:title=""/>
          </v:shape>
          <o:OLEObject Type="Embed" ProgID="Equation.DSMT4" ShapeID="_x0000_i1184" DrawAspect="Content" ObjectID="_1795544852" r:id="rId329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người</w:t>
      </w:r>
    </w:p>
    <w:p w14:paraId="420E6AAF" w14:textId="77777777" w:rsidR="00AE2545" w:rsidRPr="00AE2545" w:rsidRDefault="00AE2545" w:rsidP="00281B8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3) </w: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phương trình: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140" w:dyaOrig="360" w14:anchorId="12F3B4D0">
          <v:shape id="_x0000_i1185" type="#_x0000_t75" style="width:106.8pt;height:18pt" o:ole="">
            <v:imagedata r:id="rId330" o:title=""/>
          </v:shape>
          <o:OLEObject Type="Embed" ProgID="Equation.DSMT4" ShapeID="_x0000_i1185" DrawAspect="Content" ObjectID="_1795544853" r:id="rId331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00" w14:anchorId="2A6C4058">
          <v:shape id="_x0000_i1186" type="#_x0000_t75" style="width:13.2pt;height:10.2pt" o:ole="">
            <v:imagedata r:id="rId332" o:title=""/>
          </v:shape>
          <o:OLEObject Type="Embed" ProgID="Equation.DSMT4" ShapeID="_x0000_i1186" DrawAspect="Content" ObjectID="_1795544854" r:id="rId333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tham số. </w:t>
      </w:r>
    </w:p>
    <w:p w14:paraId="3E1FA5D3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060" w:dyaOrig="260" w14:anchorId="15ED2CF7">
          <v:shape id="_x0000_i1187" type="#_x0000_t75" style="width:103.2pt;height:13.2pt" o:ole="">
            <v:imagedata r:id="rId334" o:title=""/>
          </v:shape>
          <o:OLEObject Type="Embed" ProgID="Equation.DSMT4" ShapeID="_x0000_i1187" DrawAspect="Content" ObjectID="_1795544855" r:id="rId335"/>
        </w:object>
      </w:r>
    </w:p>
    <w:p w14:paraId="5F2958DB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Phương trình có hai nghiệm phân biệt khi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2799" w:dyaOrig="279" w14:anchorId="46E2ADA9">
          <v:shape id="_x0000_i1188" type="#_x0000_t75" style="width:139.8pt;height:13.8pt" o:ole="">
            <v:imagedata r:id="rId336" o:title=""/>
          </v:shape>
          <o:OLEObject Type="Embed" ProgID="Equation.DSMT4" ShapeID="_x0000_i1188" DrawAspect="Content" ObjectID="_1795544856" r:id="rId337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42B528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sz w:val="26"/>
          <w:szCs w:val="26"/>
          <w:lang w:val="fr-FR"/>
        </w:rPr>
        <w:t>Áp dụng Định lý Vi-et ta có:</w:t>
      </w:r>
    </w:p>
    <w:p w14:paraId="2A2C9314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32"/>
          <w:sz w:val="26"/>
          <w:szCs w:val="26"/>
        </w:rPr>
        <w:object w:dxaOrig="1400" w:dyaOrig="760" w14:anchorId="012D1380">
          <v:shape id="_x0000_i1189" type="#_x0000_t75" style="width:69.6pt;height:38.4pt" o:ole="">
            <v:imagedata r:id="rId338" o:title=""/>
          </v:shape>
          <o:OLEObject Type="Embed" ProgID="Equation.DSMT4" ShapeID="_x0000_i1189" DrawAspect="Content" ObjectID="_1795544857" r:id="rId339"/>
        </w:object>
      </w:r>
    </w:p>
    <w:p w14:paraId="0B132E0D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Có:     </w:t>
      </w: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780" w:dyaOrig="680" w14:anchorId="3951C694">
          <v:shape id="_x0000_i1190" type="#_x0000_t75" style="width:89.4pt;height:33.6pt" o:ole="">
            <v:imagedata r:id="rId340" o:title=""/>
          </v:shape>
          <o:OLEObject Type="Embed" ProgID="Equation.DSMT4" ShapeID="_x0000_i1190" DrawAspect="Content" ObjectID="_1795544858" r:id="rId34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DA5CA5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AE2545">
        <w:rPr>
          <w:rFonts w:ascii="Times New Roman" w:hAnsi="Times New Roman" w:cs="Times New Roman"/>
          <w:position w:val="-30"/>
          <w:sz w:val="26"/>
          <w:szCs w:val="26"/>
        </w:rPr>
        <w:object w:dxaOrig="1740" w:dyaOrig="680" w14:anchorId="113BF4A3">
          <v:shape id="_x0000_i1191" type="#_x0000_t75" style="width:87pt;height:33.6pt" o:ole="">
            <v:imagedata r:id="rId342" o:title=""/>
          </v:shape>
          <o:OLEObject Type="Embed" ProgID="Equation.DSMT4" ShapeID="_x0000_i1191" DrawAspect="Content" ObjectID="_1795544859" r:id="rId343"/>
        </w:object>
      </w:r>
    </w:p>
    <w:p w14:paraId="4921216C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1579" w:dyaOrig="620" w14:anchorId="4424BA20">
          <v:shape id="_x0000_i1192" type="#_x0000_t75" style="width:79.8pt;height:31.2pt" o:ole="">
            <v:imagedata r:id="rId344" o:title=""/>
          </v:shape>
          <o:OLEObject Type="Embed" ProgID="Equation.DSMT4" ShapeID="_x0000_i1192" DrawAspect="Content" ObjectID="_1795544860" r:id="rId34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      (Điều kiện: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580" w:dyaOrig="260" w14:anchorId="50053E35">
          <v:shape id="_x0000_i1193" type="#_x0000_t75" style="width:28.8pt;height:13.2pt" o:ole="">
            <v:imagedata r:id="rId346" o:title=""/>
          </v:shape>
          <o:OLEObject Type="Embed" ProgID="Equation.DSMT4" ShapeID="_x0000_i1193" DrawAspect="Content" ObjectID="_1795544861" r:id="rId347"/>
        </w:object>
      </w:r>
      <w:r w:rsidRPr="00AE2545">
        <w:rPr>
          <w:rFonts w:ascii="Times New Roman" w:hAnsi="Times New Roman" w:cs="Times New Roman"/>
          <w:sz w:val="26"/>
          <w:szCs w:val="26"/>
        </w:rPr>
        <w:t>)</w:t>
      </w:r>
    </w:p>
    <w:p w14:paraId="170C1343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760" w:dyaOrig="320" w14:anchorId="74305643">
          <v:shape id="_x0000_i1194" type="#_x0000_t75" style="width:88.2pt;height:16.2pt" o:ole="">
            <v:imagedata r:id="rId348" o:title=""/>
          </v:shape>
          <o:OLEObject Type="Embed" ProgID="Equation.DSMT4" ShapeID="_x0000_i1194" DrawAspect="Content" ObjectID="_1795544862" r:id="rId349"/>
        </w:object>
      </w:r>
    </w:p>
    <w:p w14:paraId="454BC1D0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240" w:dyaOrig="320" w14:anchorId="7D6A2E77">
          <v:shape id="_x0000_i1195" type="#_x0000_t75" style="width:61.8pt;height:16.2pt" o:ole="">
            <v:imagedata r:id="rId350" o:title=""/>
          </v:shape>
          <o:OLEObject Type="Embed" ProgID="Equation.DSMT4" ShapeID="_x0000_i1195" DrawAspect="Content" ObjectID="_1795544863" r:id="rId351"/>
        </w:object>
      </w:r>
    </w:p>
    <w:p w14:paraId="0657258D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500" w:dyaOrig="320" w14:anchorId="6D857B3F">
          <v:shape id="_x0000_i1196" type="#_x0000_t75" style="width:125.4pt;height:16.2pt" o:ole="">
            <v:imagedata r:id="rId352" o:title=""/>
          </v:shape>
          <o:OLEObject Type="Embed" ProgID="Equation.DSMT4" ShapeID="_x0000_i1196" DrawAspect="Content" ObjectID="_1795544864" r:id="rId353"/>
        </w:object>
      </w:r>
    </w:p>
    <w:p w14:paraId="584855A8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Vậy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34D60F02">
          <v:shape id="_x0000_i1197" type="#_x0000_t75" style="width:31.2pt;height:13.8pt" o:ole="">
            <v:imagedata r:id="rId354" o:title=""/>
          </v:shape>
          <o:OLEObject Type="Embed" ProgID="Equation.DSMT4" ShapeID="_x0000_i1197" DrawAspect="Content" ObjectID="_1795544865" r:id="rId355"/>
        </w:object>
      </w:r>
    </w:p>
    <w:p w14:paraId="6A0AFA27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AE2545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AE2545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tbl>
      <w:tblPr>
        <w:tblW w:w="0" w:type="auto"/>
        <w:tblInd w:w="-95" w:type="dxa"/>
        <w:tblLook w:val="04A0" w:firstRow="1" w:lastRow="0" w:firstColumn="1" w:lastColumn="0" w:noHBand="0" w:noVBand="1"/>
      </w:tblPr>
      <w:tblGrid>
        <w:gridCol w:w="5841"/>
        <w:gridCol w:w="4175"/>
      </w:tblGrid>
      <w:tr w:rsidR="00AE2545" w:rsidRPr="00AE2545" w14:paraId="3B339ACB" w14:textId="77777777" w:rsidTr="009A7414">
        <w:tc>
          <w:tcPr>
            <w:tcW w:w="6033" w:type="dxa"/>
            <w:shd w:val="clear" w:color="auto" w:fill="auto"/>
          </w:tcPr>
          <w:p w14:paraId="422B8821" w14:textId="77777777" w:rsidR="00AE2545" w:rsidRPr="00AE2545" w:rsidRDefault="00AE2545" w:rsidP="00281B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E254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lastRenderedPageBreak/>
              <w:t xml:space="preserve">1) Người ta đổ đầy nước vào một bình đong với các kích thước như hình vẽ. Hãy tính thể tích của phần nước trong bình, lấy </w:t>
            </w:r>
            <w:r w:rsidRPr="00AE2545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59" w:dyaOrig="320" w14:anchorId="130A8197">
                <v:shape id="_x0000_i1198" type="#_x0000_t75" style="width:43.8pt;height:16.2pt" o:ole="">
                  <v:imagedata r:id="rId356" o:title=""/>
                </v:shape>
                <o:OLEObject Type="Embed" ProgID="Equation.DSMT4" ShapeID="_x0000_i1198" DrawAspect="Content" ObjectID="_1795544866" r:id="rId357"/>
              </w:object>
            </w:r>
            <w:r w:rsidRPr="00AE254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(giả sử bề dày của bình đong không đáng kể, kết quả làm tròn đến chữ số thập phân thứ hai). </w:t>
            </w:r>
          </w:p>
          <w:p w14:paraId="1B122B4A" w14:textId="77777777" w:rsidR="00AE2545" w:rsidRPr="00AE2545" w:rsidRDefault="00AE2545" w:rsidP="00281B85">
            <w:pPr>
              <w:pStyle w:val="msolistparagraph0"/>
              <w:tabs>
                <w:tab w:val="left" w:pos="360"/>
                <w:tab w:val="left" w:pos="720"/>
                <w:tab w:val="left" w:pos="900"/>
                <w:tab w:val="left" w:pos="992"/>
                <w:tab w:val="left" w:pos="2880"/>
                <w:tab w:val="left" w:pos="5400"/>
                <w:tab w:val="left" w:pos="7920"/>
              </w:tabs>
              <w:spacing w:line="276" w:lineRule="auto"/>
              <w:ind w:left="0"/>
              <w:jc w:val="both"/>
              <w:rPr>
                <w:sz w:val="26"/>
                <w:lang w:val="fr-FR"/>
              </w:rPr>
            </w:pPr>
          </w:p>
        </w:tc>
        <w:tc>
          <w:tcPr>
            <w:tcW w:w="4257" w:type="dxa"/>
            <w:shd w:val="clear" w:color="auto" w:fill="auto"/>
          </w:tcPr>
          <w:p w14:paraId="23136C6F" w14:textId="77777777" w:rsidR="00AE2545" w:rsidRPr="00AE2545" w:rsidRDefault="00AE2545" w:rsidP="00281B85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AE254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0F2E151" wp14:editId="10BAC61B">
                  <wp:extent cx="1214101" cy="2449759"/>
                  <wp:effectExtent l="0" t="0" r="5715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2"/>
                          <a:srcRect t="4389"/>
                          <a:stretch/>
                        </pic:blipFill>
                        <pic:spPr bwMode="auto">
                          <a:xfrm>
                            <a:off x="0" y="0"/>
                            <a:ext cx="1214125" cy="24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627A0" w14:textId="77777777" w:rsidR="00AE2545" w:rsidRPr="00AE2545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DEB02B5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Bán kính đáy phần hình trụ là :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219" w:dyaOrig="320" w14:anchorId="151A4ABC">
          <v:shape id="_x0000_i1199" type="#_x0000_t75" style="width:61.2pt;height:16.2pt" o:ole="">
            <v:imagedata r:id="rId358" o:title=""/>
          </v:shape>
          <o:OLEObject Type="Embed" ProgID="Equation.DSMT4" ShapeID="_x0000_i1199" DrawAspect="Content" ObjectID="_1795544867" r:id="rId359"/>
        </w:object>
      </w:r>
    </w:p>
    <w:p w14:paraId="1BD3D4F0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Thể tích của phần bình hình trụ là : </w:t>
      </w:r>
      <w:r w:rsidRPr="00AE2545">
        <w:rPr>
          <w:rFonts w:ascii="Times New Roman" w:hAnsi="Times New Roman" w:cs="Times New Roman"/>
          <w:position w:val="-12"/>
          <w:sz w:val="26"/>
          <w:szCs w:val="26"/>
        </w:rPr>
        <w:object w:dxaOrig="3480" w:dyaOrig="380" w14:anchorId="2CB1CFB6">
          <v:shape id="_x0000_i1200" type="#_x0000_t75" style="width:173.4pt;height:18.6pt" o:ole="">
            <v:imagedata r:id="rId360" o:title=""/>
          </v:shape>
          <o:OLEObject Type="Embed" ProgID="Equation.DSMT4" ShapeID="_x0000_i1200" DrawAspect="Content" ObjectID="_1795544868" r:id="rId361"/>
        </w:object>
      </w:r>
    </w:p>
    <w:p w14:paraId="289CC658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Thể tích phần bình hình cầu là: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4080" w:dyaOrig="620" w14:anchorId="3C7A428C">
          <v:shape id="_x0000_i1201" type="#_x0000_t75" style="width:203.4pt;height:31.2pt" o:ole="">
            <v:imagedata r:id="rId362" o:title=""/>
          </v:shape>
          <o:OLEObject Type="Embed" ProgID="Equation.DSMT4" ShapeID="_x0000_i1201" DrawAspect="Content" ObjectID="_1795544869" r:id="rId363"/>
        </w:object>
      </w:r>
    </w:p>
    <w:p w14:paraId="2171D891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Thể tích nước trong bình là :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3340" w:dyaOrig="360" w14:anchorId="3957CF00">
          <v:shape id="_x0000_i1202" type="#_x0000_t75" style="width:167.4pt;height:18pt" o:ole="">
            <v:imagedata r:id="rId364" o:title=""/>
          </v:shape>
          <o:OLEObject Type="Embed" ProgID="Equation.DSMT4" ShapeID="_x0000_i1202" DrawAspect="Content" ObjectID="_1795544870" r:id="rId365"/>
        </w:object>
      </w:r>
    </w:p>
    <w:p w14:paraId="278DE7CD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FF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Vậy thể tích nước trong bình khoảng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280" w:dyaOrig="360" w14:anchorId="78ACFA2E">
          <v:shape id="_x0000_i1203" type="#_x0000_t75" style="width:64.8pt;height:18pt" o:ole="">
            <v:imagedata r:id="rId366" o:title=""/>
          </v:shape>
          <o:OLEObject Type="Embed" ProgID="Equation.DSMT4" ShapeID="_x0000_i1203" DrawAspect="Content" ObjectID="_1795544871" r:id="rId367"/>
        </w:object>
      </w:r>
    </w:p>
    <w:p w14:paraId="0A027500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2) Cho đường tròn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1F06A5FB">
          <v:shape id="_x0000_i1204" type="#_x0000_t75" style="width:33.6pt;height:16.2pt" o:ole="">
            <v:imagedata r:id="rId368" o:title=""/>
          </v:shape>
          <o:OLEObject Type="Embed" ProgID="Equation.DSMT4" ShapeID="_x0000_i1204" DrawAspect="Content" ObjectID="_1795544872" r:id="rId36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và dây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D1A5DFB">
          <v:shape id="_x0000_i1205" type="#_x0000_t75" style="width:20.4pt;height:13.8pt" o:ole="">
            <v:imagedata r:id="rId370" o:title=""/>
          </v:shape>
          <o:OLEObject Type="Embed" ProgID="Equation.DSMT4" ShapeID="_x0000_i1205" DrawAspect="Content" ObjectID="_1795544873" r:id="rId37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cố định không đi qua tâm. Gọi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794512E">
          <v:shape id="_x0000_i1206" type="#_x0000_t75" style="width:13.2pt;height:13.2pt" o:ole="">
            <v:imagedata r:id="rId372" o:title=""/>
          </v:shape>
          <o:OLEObject Type="Embed" ProgID="Equation.DSMT4" ShapeID="_x0000_i1206" DrawAspect="Content" ObjectID="_1795544874" r:id="rId373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là một điểm bất kì trên cung lớn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6FFB3A3C">
          <v:shape id="_x0000_i1207" type="#_x0000_t75" style="width:20.4pt;height:13.8pt" o:ole="">
            <v:imagedata r:id="rId374" o:title=""/>
          </v:shape>
          <o:OLEObject Type="Embed" ProgID="Equation.DSMT4" ShapeID="_x0000_i1207" DrawAspect="Content" ObjectID="_1795544875" r:id="rId37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sao cho tam giác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3F5F88D">
          <v:shape id="_x0000_i1208" type="#_x0000_t75" style="width:28.8pt;height:13.8pt" o:ole="">
            <v:imagedata r:id="rId376" o:title=""/>
          </v:shape>
          <o:OLEObject Type="Embed" ProgID="Equation.DSMT4" ShapeID="_x0000_i1208" DrawAspect="Content" ObjectID="_1795544876" r:id="rId377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nhọn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5E4CEA4D">
          <v:shape id="_x0000_i1209" type="#_x0000_t75" style="width:57pt;height:16.2pt" o:ole="">
            <v:imagedata r:id="rId378" o:title=""/>
          </v:shape>
          <o:OLEObject Type="Embed" ProgID="Equation.DSMT4" ShapeID="_x0000_i1209" DrawAspect="Content" ObjectID="_1795544877" r:id="rId37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. Kẻ các đường cao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47C564D6">
          <v:shape id="_x0000_i1210" type="#_x0000_t75" style="width:40.8pt;height:16.2pt" o:ole="">
            <v:imagedata r:id="rId380" o:title=""/>
          </v:shape>
          <o:OLEObject Type="Embed" ProgID="Equation.DSMT4" ShapeID="_x0000_i1210" DrawAspect="Content" ObjectID="_1795544878" r:id="rId38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của tam giác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ABA4FEA">
          <v:shape id="_x0000_i1211" type="#_x0000_t75" style="width:28.8pt;height:13.8pt" o:ole="">
            <v:imagedata r:id="rId382" o:title=""/>
          </v:shape>
          <o:OLEObject Type="Embed" ProgID="Equation.DSMT4" ShapeID="_x0000_i1211" DrawAspect="Content" ObjectID="_1795544879" r:id="rId383"/>
        </w:object>
      </w:r>
      <w:r w:rsidRPr="00AE2545">
        <w:rPr>
          <w:rFonts w:ascii="Times New Roman" w:hAnsi="Times New Roman" w:cs="Times New Roman"/>
          <w:sz w:val="26"/>
          <w:szCs w:val="26"/>
        </w:rPr>
        <w:t>.</w:t>
      </w:r>
    </w:p>
    <w:p w14:paraId="1B4F2618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a) 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Chứng minh: Bốn điểm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999" w:dyaOrig="320" w14:anchorId="5898AC9B">
          <v:shape id="_x0000_i1212" type="#_x0000_t75" style="width:49.8pt;height:16.2pt" o:ole="">
            <v:imagedata r:id="rId384" o:title=""/>
          </v:shape>
          <o:OLEObject Type="Embed" ProgID="Equation.DSMT4" ShapeID="_x0000_i1212" DrawAspect="Content" ObjectID="_1795544880" r:id="rId385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cùng nằm trên một đường tròn.</w:t>
      </w:r>
    </w:p>
    <w:p w14:paraId="467516D3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E2545">
        <w:rPr>
          <w:rFonts w:ascii="Times New Roman" w:hAnsi="Times New Roman" w:cs="Times New Roman"/>
          <w:sz w:val="26"/>
          <w:szCs w:val="26"/>
        </w:rPr>
        <w:t>b) K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ẻ đường kính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7422A606">
          <v:shape id="_x0000_i1213" type="#_x0000_t75" style="width:21pt;height:13.2pt" o:ole="">
            <v:imagedata r:id="rId386" o:title=""/>
          </v:shape>
          <o:OLEObject Type="Embed" ProgID="Equation.DSMT4" ShapeID="_x0000_i1213" DrawAspect="Content" ObjectID="_1795544881" r:id="rId387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của</w:t>
      </w:r>
      <w:r w:rsidRPr="00AE2545">
        <w:rPr>
          <w:rFonts w:ascii="Times New Roman" w:hAnsi="Times New Roman" w:cs="Times New Roman"/>
          <w:sz w:val="26"/>
          <w:szCs w:val="26"/>
        </w:rPr>
        <w:t xml:space="preserve"> đường tròn tâm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70482DB6">
          <v:shape id="_x0000_i1214" type="#_x0000_t75" style="width:12pt;height:13.8pt" o:ole="">
            <v:imagedata r:id="rId388" o:title=""/>
          </v:shape>
          <o:OLEObject Type="Embed" ProgID="Equation.DSMT4" ShapeID="_x0000_i1214" DrawAspect="Content" ObjectID="_1795544882" r:id="rId389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. Gọi F là hình chiếu của điểm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C0E90F0">
          <v:shape id="_x0000_i1215" type="#_x0000_t75" style="width:12pt;height:13.2pt" o:ole="">
            <v:imagedata r:id="rId390" o:title=""/>
          </v:shape>
          <o:OLEObject Type="Embed" ProgID="Equation.DSMT4" ShapeID="_x0000_i1215" DrawAspect="Content" ObjectID="_1795544883" r:id="rId391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trên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75DAF75D">
          <v:shape id="_x0000_i1216" type="#_x0000_t75" style="width:21pt;height:13.2pt" o:ole="">
            <v:imagedata r:id="rId392" o:title=""/>
          </v:shape>
          <o:OLEObject Type="Embed" ProgID="Equation.DSMT4" ShapeID="_x0000_i1216" DrawAspect="Content" ObjectID="_1795544884" r:id="rId393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>. Chứng minh</w:t>
      </w:r>
      <w:r w:rsidRPr="00AE2545">
        <w:rPr>
          <w:rFonts w:ascii="Times New Roman" w:hAnsi="Times New Roman" w:cs="Times New Roman"/>
          <w:sz w:val="26"/>
          <w:szCs w:val="26"/>
        </w:rPr>
        <w:t xml:space="preserve"> rằng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760" w:dyaOrig="279" w14:anchorId="6C50A31E">
          <v:shape id="_x0000_i1217" type="#_x0000_t75" style="width:88.2pt;height:13.8pt" o:ole="">
            <v:imagedata r:id="rId394" o:title=""/>
          </v:shape>
          <o:OLEObject Type="Embed" ProgID="Equation.DSMT4" ShapeID="_x0000_i1217" DrawAspect="Content" ObjectID="_1795544885" r:id="rId395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và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6C8EAB4F">
          <v:shape id="_x0000_i1218" type="#_x0000_t75" style="width:49.2pt;height:13.8pt" o:ole="">
            <v:imagedata r:id="rId396" o:title=""/>
          </v:shape>
          <o:OLEObject Type="Embed" ProgID="Equation.DSMT4" ShapeID="_x0000_i1218" DrawAspect="Content" ObjectID="_1795544886" r:id="rId397"/>
        </w:object>
      </w:r>
    </w:p>
    <w:p w14:paraId="14F967A9" w14:textId="77777777" w:rsidR="00AE2545" w:rsidRPr="00AE2545" w:rsidRDefault="00AE2545" w:rsidP="00281B85">
      <w:pPr>
        <w:spacing w:line="276" w:lineRule="auto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c) Gọi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384EE7D1">
          <v:shape id="_x0000_i1219" type="#_x0000_t75" style="width:15pt;height:13.2pt" o:ole="">
            <v:imagedata r:id="rId398" o:title=""/>
          </v:shape>
          <o:OLEObject Type="Embed" ProgID="Equation.DSMT4" ShapeID="_x0000_i1219" DrawAspect="Content" ObjectID="_1795544887" r:id="rId399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là trung điểm của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462008FA">
          <v:shape id="_x0000_i1220" type="#_x0000_t75" style="width:20.4pt;height:13.8pt" o:ole="">
            <v:imagedata r:id="rId400" o:title=""/>
          </v:shape>
          <o:OLEObject Type="Embed" ProgID="Equation.DSMT4" ShapeID="_x0000_i1220" DrawAspect="Content" ObjectID="_1795544888" r:id="rId401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AE2545">
        <w:rPr>
          <w:rFonts w:ascii="Times New Roman" w:hAnsi="Times New Roman" w:cs="Times New Roman"/>
          <w:sz w:val="26"/>
          <w:szCs w:val="26"/>
        </w:rPr>
        <w:t xml:space="preserve">Chứng minh: ba điểm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60" w:dyaOrig="320" w14:anchorId="560546AB">
          <v:shape id="_x0000_i1221" type="#_x0000_t75" style="width:38.4pt;height:16.2pt" o:ole="">
            <v:imagedata r:id="rId402" o:title=""/>
          </v:shape>
          <o:OLEObject Type="Embed" ProgID="Equation.DSMT4" ShapeID="_x0000_i1221" DrawAspect="Content" ObjectID="_1795544889" r:id="rId403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thẳng hàng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</w:p>
    <w:p w14:paraId="3F0A6B0D" w14:textId="77777777" w:rsidR="00AE2545" w:rsidRPr="00AE2545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0DB9B575" w14:textId="77777777" w:rsidR="00AE2545" w:rsidRPr="00AE2545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84EBFF0" wp14:editId="30265AFE">
            <wp:extent cx="2919047" cy="2971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47" cy="29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F3EA" w14:textId="77777777" w:rsidR="00AE2545" w:rsidRPr="00B47340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B4734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a) </w:t>
      </w:r>
    </w:p>
    <w:p w14:paraId="5D042A81" w14:textId="77777777" w:rsidR="00AE2545" w:rsidRPr="00B47340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B4734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+ Có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237504E2">
          <v:shape id="_x0000_i1222" type="#_x0000_t75" style="width:21pt;height:13.2pt" o:ole="">
            <v:imagedata r:id="rId405" o:title=""/>
          </v:shape>
          <o:OLEObject Type="Embed" ProgID="Equation.DSMT4" ShapeID="_x0000_i1222" DrawAspect="Content" ObjectID="_1795544890" r:id="rId406"/>
        </w:object>
      </w:r>
      <w:r w:rsidRPr="00B47340">
        <w:rPr>
          <w:rFonts w:ascii="Times New Roman" w:hAnsi="Times New Roman" w:cs="Times New Roman"/>
          <w:kern w:val="2"/>
          <w:sz w:val="26"/>
          <w:szCs w:val="26"/>
          <w:lang w:val="pt-BR"/>
          <w14:ligatures w14:val="standardContextual"/>
        </w:rPr>
        <w:t xml:space="preserve"> là đường cao của tam giác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B49281E">
          <v:shape id="_x0000_i1223" type="#_x0000_t75" style="width:28.8pt;height:13.8pt" o:ole="">
            <v:imagedata r:id="rId407" o:title=""/>
          </v:shape>
          <o:OLEObject Type="Embed" ProgID="Equation.DSMT4" ShapeID="_x0000_i1223" DrawAspect="Content" ObjectID="_1795544891" r:id="rId408"/>
        </w:object>
      </w:r>
    </w:p>
    <w:p w14:paraId="03DF702F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4734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nên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999" w:dyaOrig="279" w14:anchorId="2094F4D2">
          <v:shape id="_x0000_i1224" type="#_x0000_t75" style="width:49.8pt;height:13.8pt" o:ole="">
            <v:imagedata r:id="rId409" o:title=""/>
          </v:shape>
          <o:OLEObject Type="Embed" ProgID="Equation.DSMT4" ShapeID="_x0000_i1224" DrawAspect="Content" ObjectID="_1795544892" r:id="rId410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400" w:dyaOrig="360" w14:anchorId="0D80E1AD">
          <v:shape id="_x0000_i1225" type="#_x0000_t75" style="width:69.6pt;height:18pt" o:ole="">
            <v:imagedata r:id="rId411" o:title=""/>
          </v:shape>
          <o:OLEObject Type="Embed" ProgID="Equation.DSMT4" ShapeID="_x0000_i1225" DrawAspect="Content" ObjectID="_1795544893" r:id="rId412"/>
        </w:object>
      </w:r>
    </w:p>
    <w:p w14:paraId="2DDF5BF8" w14:textId="77777777" w:rsidR="00AE2545" w:rsidRPr="00B47340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B4734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+ Có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245E64F8">
          <v:shape id="_x0000_i1226" type="#_x0000_t75" style="width:18.6pt;height:13.2pt" o:ole="">
            <v:imagedata r:id="rId413" o:title=""/>
          </v:shape>
          <o:OLEObject Type="Embed" ProgID="Equation.DSMT4" ShapeID="_x0000_i1226" DrawAspect="Content" ObjectID="_1795544894" r:id="rId414"/>
        </w:object>
      </w:r>
      <w:r w:rsidRPr="00B47340">
        <w:rPr>
          <w:rFonts w:ascii="Times New Roman" w:hAnsi="Times New Roman" w:cs="Times New Roman"/>
          <w:kern w:val="2"/>
          <w:sz w:val="26"/>
          <w:szCs w:val="26"/>
          <w:lang w:val="pt-BR"/>
          <w14:ligatures w14:val="standardContextual"/>
        </w:rPr>
        <w:t xml:space="preserve"> là đường cao của tam giác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4543DA2">
          <v:shape id="_x0000_i1227" type="#_x0000_t75" style="width:28.8pt;height:13.8pt" o:ole="">
            <v:imagedata r:id="rId415" o:title=""/>
          </v:shape>
          <o:OLEObject Type="Embed" ProgID="Equation.DSMT4" ShapeID="_x0000_i1227" DrawAspect="Content" ObjectID="_1795544895" r:id="rId416"/>
        </w:object>
      </w:r>
    </w:p>
    <w:p w14:paraId="6CD808F7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4734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nên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3ECD4AE4">
          <v:shape id="_x0000_i1228" type="#_x0000_t75" style="width:49.2pt;height:13.8pt" o:ole="">
            <v:imagedata r:id="rId417" o:title=""/>
          </v:shape>
          <o:OLEObject Type="Embed" ProgID="Equation.DSMT4" ShapeID="_x0000_i1228" DrawAspect="Content" ObjectID="_1795544896" r:id="rId418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380" w:dyaOrig="360" w14:anchorId="64BEDAE7">
          <v:shape id="_x0000_i1229" type="#_x0000_t75" style="width:69pt;height:18pt" o:ole="">
            <v:imagedata r:id="rId419" o:title=""/>
          </v:shape>
          <o:OLEObject Type="Embed" ProgID="Equation.DSMT4" ShapeID="_x0000_i1229" DrawAspect="Content" ObjectID="_1795544897" r:id="rId420"/>
        </w:object>
      </w:r>
    </w:p>
    <w:p w14:paraId="36DCDDB3" w14:textId="77777777" w:rsidR="00AE2545" w:rsidRPr="00B47340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+ Gọi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160" w:dyaOrig="260" w14:anchorId="08E0B41A">
          <v:shape id="_x0000_i1230" type="#_x0000_t75" style="width:7.8pt;height:13.2pt" o:ole="">
            <v:imagedata r:id="rId421" o:title=""/>
          </v:shape>
          <o:OLEObject Type="Embed" ProgID="Equation.DSMT4" ShapeID="_x0000_i1230" DrawAspect="Content" ObjectID="_1795544898" r:id="rId422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là trung điểm của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2F69F74E">
          <v:shape id="_x0000_i1231" type="#_x0000_t75" style="width:20.4pt;height:13.2pt" o:ole="">
            <v:imagedata r:id="rId423" o:title=""/>
          </v:shape>
          <o:OLEObject Type="Embed" ProgID="Equation.DSMT4" ShapeID="_x0000_i1231" DrawAspect="Content" ObjectID="_1795544899" r:id="rId424"/>
        </w:object>
      </w:r>
    </w:p>
    <w:p w14:paraId="5231DA24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 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720" w:dyaOrig="260" w14:anchorId="0F41251C">
          <v:shape id="_x0000_i1232" type="#_x0000_t75" style="width:36pt;height:13.2pt" o:ole="">
            <v:imagedata r:id="rId425" o:title=""/>
          </v:shape>
          <o:OLEObject Type="Embed" ProgID="Equation.DSMT4" ShapeID="_x0000_i1232" DrawAspect="Content" ObjectID="_1795544900" r:id="rId426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vuông tại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2420" w:dyaOrig="620" w14:anchorId="5139585F">
          <v:shape id="_x0000_i1233" type="#_x0000_t75" style="width:121.2pt;height:31.2pt" o:ole="">
            <v:imagedata r:id="rId427" o:title=""/>
          </v:shape>
          <o:OLEObject Type="Embed" ProgID="Equation.DSMT4" ShapeID="_x0000_i1233" DrawAspect="Content" ObjectID="_1795544901" r:id="rId428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320" w:dyaOrig="320" w14:anchorId="20000D01">
          <v:shape id="_x0000_i1234" type="#_x0000_t75" style="width:16.2pt;height:16.2pt" o:ole="">
            <v:imagedata r:id="rId429" o:title=""/>
          </v:shape>
          <o:OLEObject Type="Embed" ProgID="Equation.DSMT4" ShapeID="_x0000_i1234" DrawAspect="Content" ObjectID="_1795544902" r:id="rId430"/>
        </w:object>
      </w:r>
    </w:p>
    <w:p w14:paraId="5D8A872B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 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700" w:dyaOrig="260" w14:anchorId="3CFFA6B2">
          <v:shape id="_x0000_i1235" type="#_x0000_t75" style="width:34.8pt;height:13.2pt" o:ole="">
            <v:imagedata r:id="rId431" o:title=""/>
          </v:shape>
          <o:OLEObject Type="Embed" ProgID="Equation.DSMT4" ShapeID="_x0000_i1235" DrawAspect="Content" ObjectID="_1795544903" r:id="rId432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vuông tại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2360" w:dyaOrig="620" w14:anchorId="36AAD182">
          <v:shape id="_x0000_i1236" type="#_x0000_t75" style="width:118.2pt;height:31.2pt" o:ole="">
            <v:imagedata r:id="rId433" o:title=""/>
          </v:shape>
          <o:OLEObject Type="Embed" ProgID="Equation.DSMT4" ShapeID="_x0000_i1236" DrawAspect="Content" ObjectID="_1795544904" r:id="rId434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360" w:dyaOrig="320" w14:anchorId="52342FB5">
          <v:shape id="_x0000_i1237" type="#_x0000_t75" style="width:18pt;height:16.2pt" o:ole="">
            <v:imagedata r:id="rId435" o:title=""/>
          </v:shape>
          <o:OLEObject Type="Embed" ProgID="Equation.DSMT4" ShapeID="_x0000_i1237" DrawAspect="Content" ObjectID="_1795544905" r:id="rId436"/>
        </w:object>
      </w:r>
    </w:p>
    <w:p w14:paraId="267072A3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47340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Từ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37171789">
          <v:shape id="_x0000_i1238" type="#_x0000_t75" style="width:33.6pt;height:16.2pt" o:ole="">
            <v:imagedata r:id="rId437" o:title=""/>
          </v:shape>
          <o:OLEObject Type="Embed" ProgID="Equation.DSMT4" ShapeID="_x0000_i1238" DrawAspect="Content" ObjectID="_1795544906" r:id="rId438"/>
        </w:object>
      </w:r>
      <w:r w:rsidRPr="00B47340">
        <w:rPr>
          <w:rFonts w:ascii="Times New Roman" w:hAnsi="Times New Roman" w:cs="Times New Roman"/>
          <w:sz w:val="26"/>
          <w:szCs w:val="26"/>
          <w:lang w:val="pt-BR"/>
        </w:rPr>
        <w:t xml:space="preserve"> suy ra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2580" w:dyaOrig="680" w14:anchorId="0BEEA203">
          <v:shape id="_x0000_i1239" type="#_x0000_t75" style="width:129pt;height:33.6pt" o:ole="">
            <v:imagedata r:id="rId439" o:title=""/>
          </v:shape>
          <o:OLEObject Type="Embed" ProgID="Equation.DSMT4" ShapeID="_x0000_i1239" DrawAspect="Content" ObjectID="_1795544907" r:id="rId440"/>
        </w:object>
      </w:r>
    </w:p>
    <w:p w14:paraId="42EA8DEA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Nên 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bốn điểm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999" w:dyaOrig="320" w14:anchorId="5CCA0C41">
          <v:shape id="_x0000_i1240" type="#_x0000_t75" style="width:49.8pt;height:16.2pt" o:ole="">
            <v:imagedata r:id="rId441" o:title=""/>
          </v:shape>
          <o:OLEObject Type="Embed" ProgID="Equation.DSMT4" ShapeID="_x0000_i1240" DrawAspect="Content" ObjectID="_1795544908" r:id="rId442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cùng nằm trên một đường tròn .</w:t>
      </w:r>
    </w:p>
    <w:p w14:paraId="3B53146A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b) Chứng minh: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880" w:dyaOrig="400" w14:anchorId="4E44F82C">
          <v:shape id="_x0000_i1241" type="#_x0000_t75" style="width:94.2pt;height:20.4pt" o:ole="">
            <v:imagedata r:id="rId443" o:title=""/>
          </v:shape>
          <o:OLEObject Type="Embed" ProgID="Equation.DSMT4" ShapeID="_x0000_i1241" DrawAspect="Content" ObjectID="_1795544909" r:id="rId444"/>
        </w:object>
      </w:r>
    </w:p>
    <w:p w14:paraId="7D42E824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+ Chỉ ra: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320" w:dyaOrig="360" w14:anchorId="46F192AA">
          <v:shape id="_x0000_i1242" type="#_x0000_t75" style="width:66pt;height:18pt" o:ole="">
            <v:imagedata r:id="rId445" o:title=""/>
          </v:shape>
          <o:OLEObject Type="Embed" ProgID="Equation.DSMT4" ShapeID="_x0000_i1242" DrawAspect="Content" ObjectID="_1795544910" r:id="rId446"/>
        </w:object>
      </w:r>
    </w:p>
    <w:p w14:paraId="0AD0B1C8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Chứng minh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3C946610">
          <v:shape id="_x0000_i1243" type="#_x0000_t75" style="width:10.8pt;height:13.2pt" o:ole="">
            <v:imagedata r:id="rId447" o:title=""/>
          </v:shape>
          <o:OLEObject Type="Embed" ProgID="Equation.DSMT4" ShapeID="_x0000_i1243" DrawAspect="Content" ObjectID="_1795544911" r:id="rId448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AE2545">
        <w:rPr>
          <w:rFonts w:ascii="Times New Roman" w:hAnsi="Times New Roman" w:cs="Times New Roman"/>
          <w:sz w:val="26"/>
          <w:szCs w:val="26"/>
        </w:rPr>
        <w:t>BD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đồng dạng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241C59A4">
          <v:shape id="_x0000_i1244" type="#_x0000_t75" style="width:10.8pt;height:13.2pt" o:ole="">
            <v:imagedata r:id="rId449" o:title=""/>
          </v:shape>
          <o:OLEObject Type="Embed" ProgID="Equation.DSMT4" ShapeID="_x0000_i1244" DrawAspect="Content" ObjectID="_1795544912" r:id="rId450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AE2545">
        <w:rPr>
          <w:rFonts w:ascii="Times New Roman" w:hAnsi="Times New Roman" w:cs="Times New Roman"/>
          <w:sz w:val="26"/>
          <w:szCs w:val="26"/>
        </w:rPr>
        <w:t>KC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E2545">
        <w:rPr>
          <w:rFonts w:ascii="Times New Roman" w:hAnsi="Times New Roman" w:cs="Times New Roman"/>
          <w:sz w:val="26"/>
          <w:szCs w:val="26"/>
        </w:rPr>
        <w:t>(g.g)</w:t>
      </w:r>
    </w:p>
    <w:p w14:paraId="0340ED26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>và AB.AC = AK.AD</w:t>
      </w:r>
    </w:p>
    <w:p w14:paraId="6CD673B7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AE2545">
        <w:rPr>
          <w:rFonts w:ascii="Times New Roman" w:hAnsi="Times New Roman" w:cs="Times New Roman"/>
          <w:sz w:val="26"/>
          <w:szCs w:val="26"/>
        </w:rPr>
        <w:t>+ Chứng minh tứ giác AFDB nội tiếp</w:t>
      </w:r>
    </w:p>
    <w:p w14:paraId="7A221410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560" w:dyaOrig="360" w14:anchorId="6EA7BCA5">
          <v:shape id="_x0000_i1245" type="#_x0000_t75" style="width:78pt;height:18pt" o:ole="">
            <v:imagedata r:id="rId451" o:title=""/>
          </v:shape>
          <o:OLEObject Type="Embed" ProgID="Equation.DSMT4" ShapeID="_x0000_i1245" DrawAspect="Content" ObjectID="_1795544913" r:id="rId452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(1)</w:t>
      </w:r>
    </w:p>
    <w:p w14:paraId="08689FD4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Vì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33FCFE81">
          <v:shape id="_x0000_i1246" type="#_x0000_t75" style="width:10.8pt;height:13.2pt" o:ole="">
            <v:imagedata r:id="rId453" o:title=""/>
          </v:shape>
          <o:OLEObject Type="Embed" ProgID="Equation.DSMT4" ShapeID="_x0000_i1246" DrawAspect="Content" ObjectID="_1795544914" r:id="rId454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AE2545">
        <w:rPr>
          <w:rFonts w:ascii="Times New Roman" w:hAnsi="Times New Roman" w:cs="Times New Roman"/>
          <w:sz w:val="26"/>
          <w:szCs w:val="26"/>
        </w:rPr>
        <w:t>BD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đồng dạng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0BBC5862">
          <v:shape id="_x0000_i1247" type="#_x0000_t75" style="width:10.8pt;height:13.2pt" o:ole="">
            <v:imagedata r:id="rId455" o:title=""/>
          </v:shape>
          <o:OLEObject Type="Embed" ProgID="Equation.DSMT4" ShapeID="_x0000_i1247" DrawAspect="Content" ObjectID="_1795544915" r:id="rId456"/>
        </w:objec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AE2545">
        <w:rPr>
          <w:rFonts w:ascii="Times New Roman" w:hAnsi="Times New Roman" w:cs="Times New Roman"/>
          <w:sz w:val="26"/>
          <w:szCs w:val="26"/>
        </w:rPr>
        <w:t>KC</w:t>
      </w:r>
    </w:p>
    <w:p w14:paraId="30C83ECA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600" w:dyaOrig="360" w14:anchorId="53975FF2">
          <v:shape id="_x0000_i1248" type="#_x0000_t75" style="width:79.8pt;height:18pt" o:ole="">
            <v:imagedata r:id="rId457" o:title=""/>
          </v:shape>
          <o:OLEObject Type="Embed" ProgID="Equation.DSMT4" ShapeID="_x0000_i1248" DrawAspect="Content" ObjectID="_1795544916" r:id="rId458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(2)</w:t>
      </w:r>
    </w:p>
    <w:p w14:paraId="0D1D9CC2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+ </w:t>
      </w:r>
      <w:r w:rsidRPr="00AE2545">
        <w:rPr>
          <w:rFonts w:ascii="Times New Roman" w:hAnsi="Times New Roman" w:cs="Times New Roman"/>
          <w:sz w:val="26"/>
          <w:szCs w:val="26"/>
        </w:rPr>
        <w:t>Chứng minh tứ giác AEFB nội tiếp</w:t>
      </w:r>
    </w:p>
    <w:p w14:paraId="44137BFE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480" w:dyaOrig="360" w14:anchorId="7148B787">
          <v:shape id="_x0000_i1249" type="#_x0000_t75" style="width:74.4pt;height:18pt" o:ole="">
            <v:imagedata r:id="rId459" o:title=""/>
          </v:shape>
          <o:OLEObject Type="Embed" ProgID="Equation.DSMT4" ShapeID="_x0000_i1249" DrawAspect="Content" ObjectID="_1795544917" r:id="rId460"/>
        </w:object>
      </w:r>
    </w:p>
    <w:p w14:paraId="3A889DFC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Hay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260" w:dyaOrig="360" w14:anchorId="0DB5B679">
          <v:shape id="_x0000_i1250" type="#_x0000_t75" style="width:63.6pt;height:18pt" o:ole="">
            <v:imagedata r:id="rId461" o:title=""/>
          </v:shape>
          <o:OLEObject Type="Embed" ProgID="Equation.DSMT4" ShapeID="_x0000_i1250" DrawAspect="Content" ObjectID="_1795544918" r:id="rId462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(3)</w:t>
      </w:r>
    </w:p>
    <w:p w14:paraId="262196CD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Từ (1); (2); (3) suy ra: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1219" w:dyaOrig="340" w14:anchorId="0F260053">
          <v:shape id="_x0000_i1251" type="#_x0000_t75" style="width:61.2pt;height:17.4pt" o:ole="">
            <v:imagedata r:id="rId463" o:title=""/>
          </v:shape>
          <o:OLEObject Type="Embed" ProgID="Equation.DSMT4" ShapeID="_x0000_i1251" DrawAspect="Content" ObjectID="_1795544919" r:id="rId464"/>
        </w:object>
      </w:r>
    </w:p>
    <w:p w14:paraId="71A31089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Mà hai góc này ở vị trí so le trong nên BE // DF </w:t>
      </w:r>
    </w:p>
    <w:p w14:paraId="17BE3E59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Lại có BE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3FE724C1">
          <v:shape id="_x0000_i1252" type="#_x0000_t75" style="width:31.2pt;height:13.8pt" o:ole="">
            <v:imagedata r:id="rId465" o:title=""/>
          </v:shape>
          <o:OLEObject Type="Embed" ProgID="Equation.DSMT4" ShapeID="_x0000_i1252" DrawAspect="Content" ObjectID="_1795544920" r:id="rId466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(GT)</w:t>
      </w:r>
    </w:p>
    <w:p w14:paraId="786AA96E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>Vậy DF</w:t>
      </w:r>
      <w:r w:rsidRPr="00AE254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2179C739">
          <v:shape id="_x0000_i1253" type="#_x0000_t75" style="width:31.2pt;height:13.8pt" o:ole="">
            <v:imagedata r:id="rId467" o:title=""/>
          </v:shape>
          <o:OLEObject Type="Embed" ProgID="Equation.DSMT4" ShapeID="_x0000_i1253" DrawAspect="Content" ObjectID="_1795544921" r:id="rId468"/>
        </w:object>
      </w:r>
    </w:p>
    <w:p w14:paraId="2EF2DDA5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Gọi M là trung điểm của BC </w:t>
      </w:r>
    </w:p>
    <w:p w14:paraId="362DC002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Suy ra M cố định và OM vuông góc BC (quan hệ giữa đường kính và dây) </w:t>
      </w:r>
    </w:p>
    <w:p w14:paraId="142BE7FE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Chứng minh tứ giác OMBF nội tiếp </w:t>
      </w:r>
    </w:p>
    <w:p w14:paraId="736FB7E3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Suy ra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1420" w:dyaOrig="400" w14:anchorId="57DC97A5">
          <v:shape id="_x0000_i1254" type="#_x0000_t75" style="width:70.8pt;height:20.4pt" o:ole="">
            <v:imagedata r:id="rId469" o:title=""/>
          </v:shape>
          <o:OLEObject Type="Embed" ProgID="Equation.DSMT4" ShapeID="_x0000_i1254" DrawAspect="Content" ObjectID="_1795544922" r:id="rId470"/>
        </w:object>
      </w:r>
    </w:p>
    <w:p w14:paraId="1FEE7DA5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+ Chứng minh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4040" w:dyaOrig="680" w14:anchorId="44B268C9">
          <v:shape id="_x0000_i1255" type="#_x0000_t75" style="width:202.2pt;height:33.6pt" o:ole="">
            <v:imagedata r:id="rId471" o:title=""/>
          </v:shape>
          <o:OLEObject Type="Embed" ProgID="Equation.DSMT4" ShapeID="_x0000_i1255" DrawAspect="Content" ObjectID="_1795544923" r:id="rId472"/>
        </w:object>
      </w:r>
    </w:p>
    <w:p w14:paraId="1B56F84A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Mà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1240" w:dyaOrig="340" w14:anchorId="0B6ACAAD">
          <v:shape id="_x0000_i1256" type="#_x0000_t75" style="width:61.8pt;height:17.4pt" o:ole="">
            <v:imagedata r:id="rId473" o:title=""/>
          </v:shape>
          <o:OLEObject Type="Embed" ProgID="Equation.DSMT4" ShapeID="_x0000_i1256" DrawAspect="Content" ObjectID="_1795544924" r:id="rId474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7FDE16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nên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280" w:dyaOrig="360" w14:anchorId="1AEE18A8">
          <v:shape id="_x0000_i1257" type="#_x0000_t75" style="width:64.8pt;height:18pt" o:ole="">
            <v:imagedata r:id="rId475" o:title=""/>
          </v:shape>
          <o:OLEObject Type="Embed" ProgID="Equation.DSMT4" ShapeID="_x0000_i1257" DrawAspect="Content" ObjectID="_1795544925" r:id="rId476"/>
        </w:object>
      </w:r>
    </w:p>
    <w:p w14:paraId="2E77DC77" w14:textId="77777777" w:rsidR="00AE2545" w:rsidRPr="00AE2545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Từ đó chứng minh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219" w:dyaOrig="360" w14:anchorId="3B349549">
          <v:shape id="_x0000_i1258" type="#_x0000_t75" style="width:61.2pt;height:18pt" o:ole="">
            <v:imagedata r:id="rId477" o:title=""/>
          </v:shape>
          <o:OLEObject Type="Embed" ProgID="Equation.DSMT4" ShapeID="_x0000_i1258" DrawAspect="Content" ObjectID="_1795544926" r:id="rId478"/>
        </w:object>
      </w:r>
      <w:r w:rsidRPr="00AE2545">
        <w:rPr>
          <w:rFonts w:ascii="Times New Roman" w:hAnsi="Times New Roman" w:cs="Times New Roman"/>
          <w:sz w:val="26"/>
          <w:szCs w:val="26"/>
        </w:rPr>
        <w:t xml:space="preserve">. </w: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>Suy ra ba điểm E, F, M thẳng hàng</w:t>
      </w:r>
    </w:p>
    <w:p w14:paraId="47519F6A" w14:textId="77777777" w:rsidR="00AE2545" w:rsidRPr="00AE2545" w:rsidRDefault="00AE2545" w:rsidP="00281B85">
      <w:pPr>
        <w:spacing w:line="276" w:lineRule="auto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15D8BB6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E2545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V:</w:t>
      </w:r>
      <w:r w:rsidRPr="00AE2545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 w:rsidRPr="00AE254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(0,5 điểm) </w: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một tấm nhôm hình tam giác đều có cạnh bằng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6B4FEA75">
          <v:shape id="_x0000_i1259" type="#_x0000_t75" style="width:39pt;height:16.2pt" o:ole="">
            <v:imagedata r:id="rId479" o:title=""/>
          </v:shape>
          <o:OLEObject Type="Embed" ProgID="Equation.DSMT4" ShapeID="_x0000_i1259" DrawAspect="Content" ObjectID="_1795544927" r:id="rId480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Người ta cắt ở ba góc của tấm nhôm đó ba tam giác như hình vẽ dưới đây để được hình chữ nhật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73E27BA5">
          <v:shape id="_x0000_i1260" type="#_x0000_t75" style="width:39pt;height:16.2pt" o:ole="">
            <v:imagedata r:id="rId481" o:title=""/>
          </v:shape>
          <o:OLEObject Type="Embed" ProgID="Equation.DSMT4" ShapeID="_x0000_i1260" DrawAspect="Content" ObjectID="_1795544928" r:id="rId482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Tìm độ dài đoạn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52AE4D92">
          <v:shape id="_x0000_i1261" type="#_x0000_t75" style="width:22.2pt;height:13.2pt" o:ole="">
            <v:imagedata r:id="rId483" o:title=""/>
          </v:shape>
          <o:OLEObject Type="Embed" ProgID="Equation.DSMT4" ShapeID="_x0000_i1261" DrawAspect="Content" ObjectID="_1795544929" r:id="rId484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hình chữ nhật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03E2B1C9">
          <v:shape id="_x0000_i1262" type="#_x0000_t75" style="width:39pt;height:16.2pt" o:ole="">
            <v:imagedata r:id="rId485" o:title=""/>
          </v:shape>
          <o:OLEObject Type="Embed" ProgID="Equation.DSMT4" ShapeID="_x0000_i1262" DrawAspect="Content" ObjectID="_1795544930" r:id="rId486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diện tích lớn nhất?</w:t>
      </w:r>
    </w:p>
    <w:p w14:paraId="1CC595AB" w14:textId="77777777" w:rsidR="00AE2545" w:rsidRPr="00AE2545" w:rsidRDefault="00AE2545" w:rsidP="00F209B8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A7D7EF7" wp14:editId="4B7CA884">
            <wp:extent cx="4662535" cy="1979039"/>
            <wp:effectExtent l="0" t="0" r="5080" b="2540"/>
            <wp:docPr id="73978215" name="Picture 6" descr="C:\Users\Lenovo\Desktop\ẢN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C:\Users\Lenovo\Desktop\ẢNH 1.pn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49" cy="197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7EB6" w14:textId="77777777" w:rsidR="00AE2545" w:rsidRPr="00AE2545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B08F1CB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Gọi độ dài đoạn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2ACB1408">
          <v:shape id="_x0000_i1263" type="#_x0000_t75" style="width:22.2pt;height:13.2pt" o:ole="">
            <v:imagedata r:id="rId487" o:title=""/>
          </v:shape>
          <o:OLEObject Type="Embed" ProgID="Equation.DSMT4" ShapeID="_x0000_i1263" DrawAspect="Content" ObjectID="_1795544931" r:id="rId488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4BCC5098">
          <v:shape id="_x0000_i1264" type="#_x0000_t75" style="width:33.6pt;height:16.2pt" o:ole="">
            <v:imagedata r:id="rId489" o:title=""/>
          </v:shape>
          <o:OLEObject Type="Embed" ProgID="Equation.DSMT4" ShapeID="_x0000_i1264" DrawAspect="Content" ObjectID="_1795544932" r:id="rId490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, ta có:</w:t>
      </w:r>
    </w:p>
    <w:p w14:paraId="3130E53E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Độ dài đoạn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783CC150">
          <v:shape id="_x0000_i1265" type="#_x0000_t75" style="width:21pt;height:13.8pt" o:ole="">
            <v:imagedata r:id="rId491" o:title=""/>
          </v:shape>
          <o:OLEObject Type="Embed" ProgID="Equation.DSMT4" ShapeID="_x0000_i1265" DrawAspect="Content" ObjectID="_1795544933" r:id="rId492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4DD1220F">
          <v:shape id="_x0000_i1266" type="#_x0000_t75" style="width:33.6pt;height:16.2pt" o:ole="">
            <v:imagedata r:id="rId493" o:title=""/>
          </v:shape>
          <o:OLEObject Type="Embed" ProgID="Equation.DSMT4" ShapeID="_x0000_i1266" DrawAspect="Content" ObjectID="_1795544934" r:id="rId494"/>
        </w:object>
      </w:r>
    </w:p>
    <w:p w14:paraId="3BD755F6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lastRenderedPageBreak/>
        <w:t xml:space="preserve">Độ dài đoạn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6B1466FF">
          <v:shape id="_x0000_i1267" type="#_x0000_t75" style="width:22.8pt;height:13.8pt" o:ole="">
            <v:imagedata r:id="rId495" o:title=""/>
          </v:shape>
          <o:OLEObject Type="Embed" ProgID="Equation.DSMT4" ShapeID="_x0000_i1267" DrawAspect="Content" ObjectID="_1795544935" r:id="rId496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420" w:dyaOrig="320" w14:anchorId="08C044C5">
          <v:shape id="_x0000_i1268" type="#_x0000_t75" style="width:121.2pt;height:16.2pt" o:ole="">
            <v:imagedata r:id="rId497" o:title=""/>
          </v:shape>
          <o:OLEObject Type="Embed" ProgID="Equation.DSMT4" ShapeID="_x0000_i1268" DrawAspect="Content" ObjectID="_1795544936" r:id="rId498"/>
        </w:object>
      </w:r>
    </w:p>
    <w:p w14:paraId="4F09A16C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Tam giác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531ADE0E">
          <v:shape id="_x0000_i1269" type="#_x0000_t75" style="width:31.2pt;height:16.2pt" o:ole="">
            <v:imagedata r:id="rId499" o:title=""/>
          </v:shape>
          <o:OLEObject Type="Embed" ProgID="Equation.DSMT4" ShapeID="_x0000_i1269" DrawAspect="Content" ObjectID="_1795544937" r:id="rId500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vuông tại </w:t>
      </w:r>
      <w:r w:rsidRPr="00AE2545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48C5AA88">
          <v:shape id="_x0000_i1270" type="#_x0000_t75" style="width:15pt;height:13.2pt" o:ole="">
            <v:imagedata r:id="rId501" o:title=""/>
          </v:shape>
          <o:OLEObject Type="Embed" ProgID="Equation.DSMT4" ShapeID="_x0000_i1270" DrawAspect="Content" ObjectID="_1795544938" r:id="rId502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có:</w:t>
      </w:r>
    </w:p>
    <w:p w14:paraId="3F828B05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                     </w:t>
      </w:r>
      <w:r w:rsidRPr="00AE2545">
        <w:rPr>
          <w:rFonts w:ascii="Times New Roman" w:hAnsi="Times New Roman" w:cs="Times New Roman"/>
          <w:position w:val="-24"/>
          <w:sz w:val="26"/>
          <w:szCs w:val="26"/>
        </w:rPr>
        <w:object w:dxaOrig="2820" w:dyaOrig="620" w14:anchorId="622C0F60">
          <v:shape id="_x0000_i1271" type="#_x0000_t75" style="width:141pt;height:31.2pt" o:ole="">
            <v:imagedata r:id="rId503" o:title=""/>
          </v:shape>
          <o:OLEObject Type="Embed" ProgID="Equation.DSMT4" ShapeID="_x0000_i1271" DrawAspect="Content" ObjectID="_1795544939" r:id="rId504"/>
        </w:object>
      </w:r>
    </w:p>
    <w:p w14:paraId="0E1C100B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280" w:dyaOrig="380" w14:anchorId="4F56CC43">
          <v:shape id="_x0000_i1272" type="#_x0000_t75" style="width:114pt;height:18.6pt" o:ole="">
            <v:imagedata r:id="rId505" o:title=""/>
          </v:shape>
          <o:OLEObject Type="Embed" ProgID="Equation.DSMT4" ShapeID="_x0000_i1272" DrawAspect="Content" ObjectID="_1795544940" r:id="rId506"/>
        </w:object>
      </w:r>
    </w:p>
    <w:p w14:paraId="65A02593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Diện tích hình chữ nhật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4FE6FFE1">
          <v:shape id="_x0000_i1273" type="#_x0000_t75" style="width:39pt;height:16.2pt" o:ole="">
            <v:imagedata r:id="rId507" o:title=""/>
          </v:shape>
          <o:OLEObject Type="Embed" ProgID="Equation.DSMT4" ShapeID="_x0000_i1273" DrawAspect="Content" ObjectID="_1795544941" r:id="rId508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là: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2840" w:dyaOrig="380" w14:anchorId="6BF336E6">
          <v:shape id="_x0000_i1274" type="#_x0000_t75" style="width:141.6pt;height:18.6pt" o:ole="">
            <v:imagedata r:id="rId509" o:title=""/>
          </v:shape>
          <o:OLEObject Type="Embed" ProgID="Equation.DSMT4" ShapeID="_x0000_i1274" DrawAspect="Content" ObjectID="_1795544942" r:id="rId510"/>
        </w:object>
      </w:r>
    </w:p>
    <w:p w14:paraId="4BCE5F5A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Áp dụng bất đẳng thức Cauchy ta có: </w:t>
      </w:r>
      <w:r w:rsidRPr="00AE2545">
        <w:rPr>
          <w:rFonts w:ascii="Times New Roman" w:hAnsi="Times New Roman" w:cs="Times New Roman"/>
          <w:position w:val="-28"/>
          <w:sz w:val="26"/>
          <w:szCs w:val="26"/>
        </w:rPr>
        <w:object w:dxaOrig="5280" w:dyaOrig="740" w14:anchorId="6C8DFF6D">
          <v:shape id="_x0000_i1275" type="#_x0000_t75" style="width:264pt;height:37.2pt" o:ole="">
            <v:imagedata r:id="rId511" o:title=""/>
          </v:shape>
          <o:OLEObject Type="Embed" ProgID="Equation.DSMT4" ShapeID="_x0000_i1275" DrawAspect="Content" ObjectID="_1795544943" r:id="rId512"/>
        </w:object>
      </w:r>
    </w:p>
    <w:p w14:paraId="472CEF90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sz w:val="26"/>
          <w:szCs w:val="26"/>
        </w:rPr>
        <w:tab/>
      </w:r>
      <w:r w:rsidRPr="00AE2545">
        <w:rPr>
          <w:rFonts w:ascii="Times New Roman" w:hAnsi="Times New Roman" w:cs="Times New Roman"/>
          <w:position w:val="-8"/>
          <w:sz w:val="26"/>
          <w:szCs w:val="26"/>
        </w:rPr>
        <w:object w:dxaOrig="1880" w:dyaOrig="360" w14:anchorId="1E8CEBC4">
          <v:shape id="_x0000_i1276" type="#_x0000_t75" style="width:94.2pt;height:18pt" o:ole="">
            <v:imagedata r:id="rId513" o:title=""/>
          </v:shape>
          <o:OLEObject Type="Embed" ProgID="Equation.DSMT4" ShapeID="_x0000_i1276" DrawAspect="Content" ObjectID="_1795544944" r:id="rId514"/>
        </w:object>
      </w:r>
    </w:p>
    <w:p w14:paraId="21EF486C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Dấu bằng xảy ra khi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999" w:dyaOrig="279" w14:anchorId="1F3D78B9">
          <v:shape id="_x0000_i1277" type="#_x0000_t75" style="width:49.8pt;height:13.8pt" o:ole="">
            <v:imagedata r:id="rId515" o:title=""/>
          </v:shape>
          <o:OLEObject Type="Embed" ProgID="Equation.DSMT4" ShapeID="_x0000_i1277" DrawAspect="Content" ObjectID="_1795544945" r:id="rId516"/>
        </w:object>
      </w:r>
    </w:p>
    <w:p w14:paraId="73BA1A4B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44D25BB">
          <v:shape id="_x0000_i1278" type="#_x0000_t75" style="width:28.8pt;height:13.8pt" o:ole="">
            <v:imagedata r:id="rId517" o:title=""/>
          </v:shape>
          <o:OLEObject Type="Embed" ProgID="Equation.DSMT4" ShapeID="_x0000_i1278" DrawAspect="Content" ObjectID="_1795544946" r:id="rId518"/>
        </w:object>
      </w:r>
    </w:p>
    <w:p w14:paraId="458F9EE4" w14:textId="77777777" w:rsidR="00AE2545" w:rsidRPr="00AE2545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</w:t>
      </w:r>
      <w:r w:rsidRPr="00AE2545">
        <w:rPr>
          <w:rFonts w:ascii="Times New Roman" w:hAnsi="Times New Roman" w:cs="Times New Roman"/>
          <w:position w:val="-6"/>
          <w:sz w:val="26"/>
          <w:szCs w:val="26"/>
        </w:rPr>
        <w:object w:dxaOrig="1100" w:dyaOrig="279" w14:anchorId="6EAD2636">
          <v:shape id="_x0000_i1279" type="#_x0000_t75" style="width:54.6pt;height:13.8pt" o:ole="">
            <v:imagedata r:id="rId519" o:title=""/>
          </v:shape>
          <o:OLEObject Type="Embed" ProgID="Equation.DSMT4" ShapeID="_x0000_i1279" DrawAspect="Content" ObjectID="_1795544947" r:id="rId520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hình chữ nhật </w:t>
      </w:r>
      <w:r w:rsidRPr="00AE2545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039FD710">
          <v:shape id="_x0000_i1280" type="#_x0000_t75" style="width:39pt;height:16.2pt" o:ole="">
            <v:imagedata r:id="rId521" o:title=""/>
          </v:shape>
          <o:OLEObject Type="Embed" ProgID="Equation.DSMT4" ShapeID="_x0000_i1280" DrawAspect="Content" ObjectID="_1795544948" r:id="rId522"/>
        </w:object>
      </w:r>
      <w:r w:rsidRPr="00AE25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diện tích lớn nhất.</w:t>
      </w:r>
    </w:p>
    <w:p w14:paraId="31CF5D2E" w14:textId="77777777" w:rsidR="00AE2545" w:rsidRPr="00AE2545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368B11" w14:textId="77777777" w:rsidR="00AE2545" w:rsidRPr="00AE2545" w:rsidRDefault="00AE2545" w:rsidP="00281B85">
      <w:pPr>
        <w:tabs>
          <w:tab w:val="left" w:pos="990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b/>
          <w:sz w:val="26"/>
          <w:szCs w:val="26"/>
        </w:rPr>
        <w:t>HẾT</w:t>
      </w: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  <w:r w:rsidRPr="00AE2545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768217D0" w14:textId="77777777" w:rsidR="00AE2545" w:rsidRPr="00AE2545" w:rsidRDefault="00AE2545" w:rsidP="00281B85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7D88484" w14:textId="162CBA44" w:rsidR="00B47340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254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0F5B8B" w14:textId="4207E845" w:rsidR="00FA50B8" w:rsidRPr="00AE2545" w:rsidRDefault="00FA50B8" w:rsidP="00B64702">
      <w:pPr>
        <w:rPr>
          <w:rFonts w:ascii="Times New Roman" w:hAnsi="Times New Roman" w:cs="Times New Roman"/>
          <w:sz w:val="26"/>
          <w:szCs w:val="26"/>
        </w:rPr>
      </w:pPr>
    </w:p>
    <w:sectPr w:rsidR="00FA50B8" w:rsidRPr="00AE2545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26AFB" w14:textId="77777777" w:rsidR="00030C9E" w:rsidRDefault="00030C9E" w:rsidP="0039216F">
      <w:pPr>
        <w:spacing w:after="0" w:line="240" w:lineRule="auto"/>
      </w:pPr>
      <w:r>
        <w:separator/>
      </w:r>
    </w:p>
  </w:endnote>
  <w:endnote w:type="continuationSeparator" w:id="0">
    <w:p w14:paraId="3ACC3521" w14:textId="77777777" w:rsidR="00030C9E" w:rsidRDefault="00030C9E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A7727" w14:textId="77777777" w:rsidR="00030C9E" w:rsidRDefault="00030C9E" w:rsidP="0039216F">
      <w:pPr>
        <w:spacing w:after="0" w:line="240" w:lineRule="auto"/>
      </w:pPr>
      <w:r>
        <w:separator/>
      </w:r>
    </w:p>
  </w:footnote>
  <w:footnote w:type="continuationSeparator" w:id="0">
    <w:p w14:paraId="2F190CDE" w14:textId="77777777" w:rsidR="00030C9E" w:rsidRDefault="00030C9E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DBE0BD7"/>
    <w:multiLevelType w:val="singleLevel"/>
    <w:tmpl w:val="BDBE0BD7"/>
    <w:lvl w:ilvl="0">
      <w:start w:val="1"/>
      <w:numFmt w:val="lowerLetter"/>
      <w:suff w:val="space"/>
      <w:lvlText w:val="%1)"/>
      <w:lvlJc w:val="left"/>
      <w:pPr>
        <w:ind w:left="1440" w:firstLine="0"/>
      </w:pPr>
    </w:lvl>
  </w:abstractNum>
  <w:abstractNum w:abstractNumId="1" w15:restartNumberingAfterBreak="0">
    <w:nsid w:val="00D239C3"/>
    <w:multiLevelType w:val="multilevel"/>
    <w:tmpl w:val="00D239C3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8083E"/>
    <w:multiLevelType w:val="hybridMultilevel"/>
    <w:tmpl w:val="AEE8A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372F9"/>
    <w:multiLevelType w:val="hybridMultilevel"/>
    <w:tmpl w:val="75DE4AE6"/>
    <w:lvl w:ilvl="0" w:tplc="C2248200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51632"/>
    <w:multiLevelType w:val="multilevel"/>
    <w:tmpl w:val="0EE516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9B067"/>
    <w:multiLevelType w:val="singleLevel"/>
    <w:tmpl w:val="1159B067"/>
    <w:lvl w:ilvl="0">
      <w:start w:val="1"/>
      <w:numFmt w:val="decimal"/>
      <w:suff w:val="space"/>
      <w:lvlText w:val="%1)"/>
      <w:lvlJc w:val="left"/>
      <w:pPr>
        <w:ind w:left="992" w:firstLine="0"/>
      </w:pPr>
      <w:rPr>
        <w:rFonts w:hint="default"/>
        <w:b w:val="0"/>
        <w:bCs w:val="0"/>
        <w:sz w:val="24"/>
        <w:szCs w:val="24"/>
      </w:rPr>
    </w:lvl>
  </w:abstractNum>
  <w:abstractNum w:abstractNumId="8" w15:restartNumberingAfterBreak="0">
    <w:nsid w:val="117610B7"/>
    <w:multiLevelType w:val="hybridMultilevel"/>
    <w:tmpl w:val="D7289E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86EA8"/>
    <w:multiLevelType w:val="multilevel"/>
    <w:tmpl w:val="12A86EA8"/>
    <w:lvl w:ilvl="0">
      <w:start w:val="1"/>
      <w:numFmt w:val="lowerLetter"/>
      <w:lvlText w:val="%1)"/>
      <w:lvlJc w:val="left"/>
      <w:pPr>
        <w:ind w:left="1713" w:hanging="360"/>
      </w:pPr>
      <w:rPr>
        <w:rFonts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A17E81"/>
    <w:multiLevelType w:val="hybridMultilevel"/>
    <w:tmpl w:val="C5FE28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1127E"/>
    <w:multiLevelType w:val="multilevel"/>
    <w:tmpl w:val="25C1127E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160603"/>
    <w:multiLevelType w:val="multilevel"/>
    <w:tmpl w:val="33160603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35262F25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6AD5727"/>
    <w:multiLevelType w:val="multilevel"/>
    <w:tmpl w:val="36AD5727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8013CB8"/>
    <w:multiLevelType w:val="hybridMultilevel"/>
    <w:tmpl w:val="D99E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85BB4"/>
    <w:multiLevelType w:val="hybridMultilevel"/>
    <w:tmpl w:val="F9745ADA"/>
    <w:lvl w:ilvl="0" w:tplc="F7CA96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1E4729"/>
    <w:multiLevelType w:val="multilevel"/>
    <w:tmpl w:val="421E4729"/>
    <w:lvl w:ilvl="0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B13F5"/>
    <w:multiLevelType w:val="multilevel"/>
    <w:tmpl w:val="53FB13F5"/>
    <w:lvl w:ilvl="0">
      <w:start w:val="1"/>
      <w:numFmt w:val="decimal"/>
      <w:lvlText w:val="%1)"/>
      <w:lvlJc w:val="left"/>
      <w:pPr>
        <w:ind w:left="1354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2074" w:hanging="360"/>
      </w:pPr>
    </w:lvl>
    <w:lvl w:ilvl="2">
      <w:start w:val="1"/>
      <w:numFmt w:val="lowerRoman"/>
      <w:lvlText w:val="%3."/>
      <w:lvlJc w:val="right"/>
      <w:pPr>
        <w:ind w:left="2794" w:hanging="180"/>
      </w:pPr>
    </w:lvl>
    <w:lvl w:ilvl="3">
      <w:start w:val="1"/>
      <w:numFmt w:val="decimal"/>
      <w:lvlText w:val="%4."/>
      <w:lvlJc w:val="left"/>
      <w:pPr>
        <w:ind w:left="3514" w:hanging="360"/>
      </w:pPr>
    </w:lvl>
    <w:lvl w:ilvl="4">
      <w:start w:val="1"/>
      <w:numFmt w:val="lowerLetter"/>
      <w:lvlText w:val="%5."/>
      <w:lvlJc w:val="left"/>
      <w:pPr>
        <w:ind w:left="4234" w:hanging="360"/>
      </w:pPr>
    </w:lvl>
    <w:lvl w:ilvl="5">
      <w:start w:val="1"/>
      <w:numFmt w:val="lowerRoman"/>
      <w:lvlText w:val="%6."/>
      <w:lvlJc w:val="right"/>
      <w:pPr>
        <w:ind w:left="4954" w:hanging="180"/>
      </w:pPr>
    </w:lvl>
    <w:lvl w:ilvl="6">
      <w:start w:val="1"/>
      <w:numFmt w:val="decimal"/>
      <w:lvlText w:val="%7."/>
      <w:lvlJc w:val="left"/>
      <w:pPr>
        <w:ind w:left="5674" w:hanging="360"/>
      </w:pPr>
    </w:lvl>
    <w:lvl w:ilvl="7">
      <w:start w:val="1"/>
      <w:numFmt w:val="lowerLetter"/>
      <w:lvlText w:val="%8."/>
      <w:lvlJc w:val="left"/>
      <w:pPr>
        <w:ind w:left="6394" w:hanging="360"/>
      </w:pPr>
    </w:lvl>
    <w:lvl w:ilvl="8">
      <w:start w:val="1"/>
      <w:numFmt w:val="lowerRoman"/>
      <w:lvlText w:val="%9."/>
      <w:lvlJc w:val="right"/>
      <w:pPr>
        <w:ind w:left="7114" w:hanging="180"/>
      </w:pPr>
    </w:lvl>
  </w:abstractNum>
  <w:abstractNum w:abstractNumId="26" w15:restartNumberingAfterBreak="0">
    <w:nsid w:val="5A083BFE"/>
    <w:multiLevelType w:val="hybridMultilevel"/>
    <w:tmpl w:val="91AC09D6"/>
    <w:lvl w:ilvl="0" w:tplc="CDACFD26">
      <w:start w:val="1"/>
      <w:numFmt w:val="decimal"/>
      <w:lvlText w:val="Câu %1."/>
      <w:lvlJc w:val="left"/>
      <w:pPr>
        <w:ind w:left="502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090017">
      <w:start w:val="1"/>
      <w:numFmt w:val="lowerLetter"/>
      <w:lvlText w:val="%2)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5A54E1"/>
    <w:multiLevelType w:val="multilevel"/>
    <w:tmpl w:val="5F5A54E1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5F9E04A8"/>
    <w:multiLevelType w:val="hybridMultilevel"/>
    <w:tmpl w:val="5DEEF460"/>
    <w:lvl w:ilvl="0" w:tplc="541406B2">
      <w:start w:val="1"/>
      <w:numFmt w:val="lowerLetter"/>
      <w:lvlText w:val="%1)"/>
      <w:lvlJc w:val="left"/>
      <w:pPr>
        <w:ind w:left="1353" w:hanging="360"/>
      </w:p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B61EF7"/>
    <w:multiLevelType w:val="hybridMultilevel"/>
    <w:tmpl w:val="50BC8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170E2"/>
    <w:multiLevelType w:val="hybridMultilevel"/>
    <w:tmpl w:val="D5DCEF84"/>
    <w:lvl w:ilvl="0" w:tplc="63CAB588">
      <w:start w:val="1"/>
      <w:numFmt w:val="decimal"/>
      <w:lvlText w:val="Bài %1."/>
      <w:lvlJc w:val="left"/>
      <w:pPr>
        <w:tabs>
          <w:tab w:val="num" w:pos="792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FF"/>
        <w:sz w:val="24"/>
        <w:szCs w:val="24"/>
        <w:u w:val="none"/>
        <w:effect w:val="none"/>
        <w:vertAlign w:val="baseli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CC2839"/>
    <w:multiLevelType w:val="hybridMultilevel"/>
    <w:tmpl w:val="B29C9BB4"/>
    <w:lvl w:ilvl="0" w:tplc="DEACF62E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6" w15:restartNumberingAfterBreak="0">
    <w:nsid w:val="75604643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A637BE1"/>
    <w:multiLevelType w:val="hybridMultilevel"/>
    <w:tmpl w:val="A3A6C378"/>
    <w:lvl w:ilvl="0" w:tplc="83F6E1FA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B66685"/>
    <w:multiLevelType w:val="hybridMultilevel"/>
    <w:tmpl w:val="3EF0F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82176E"/>
    <w:multiLevelType w:val="hybridMultilevel"/>
    <w:tmpl w:val="D7289E8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13444">
    <w:abstractNumId w:val="32"/>
  </w:num>
  <w:num w:numId="2" w16cid:durableId="948390871">
    <w:abstractNumId w:val="12"/>
  </w:num>
  <w:num w:numId="3" w16cid:durableId="1810247550">
    <w:abstractNumId w:val="20"/>
  </w:num>
  <w:num w:numId="4" w16cid:durableId="1231185740">
    <w:abstractNumId w:val="38"/>
  </w:num>
  <w:num w:numId="5" w16cid:durableId="666253224">
    <w:abstractNumId w:val="21"/>
  </w:num>
  <w:num w:numId="6" w16cid:durableId="1685743954">
    <w:abstractNumId w:val="3"/>
  </w:num>
  <w:num w:numId="7" w16cid:durableId="637565428">
    <w:abstractNumId w:val="17"/>
  </w:num>
  <w:num w:numId="8" w16cid:durableId="953514322">
    <w:abstractNumId w:val="1"/>
  </w:num>
  <w:num w:numId="9" w16cid:durableId="195778870">
    <w:abstractNumId w:val="7"/>
  </w:num>
  <w:num w:numId="10" w16cid:durableId="983119525">
    <w:abstractNumId w:val="0"/>
  </w:num>
  <w:num w:numId="11" w16cid:durableId="802696806">
    <w:abstractNumId w:val="19"/>
  </w:num>
  <w:num w:numId="12" w16cid:durableId="2118744197">
    <w:abstractNumId w:val="22"/>
  </w:num>
  <w:num w:numId="13" w16cid:durableId="521749656">
    <w:abstractNumId w:val="25"/>
  </w:num>
  <w:num w:numId="14" w16cid:durableId="1141537412">
    <w:abstractNumId w:val="14"/>
  </w:num>
  <w:num w:numId="15" w16cid:durableId="837042983">
    <w:abstractNumId w:val="29"/>
  </w:num>
  <w:num w:numId="16" w16cid:durableId="1250503934">
    <w:abstractNumId w:val="36"/>
  </w:num>
  <w:num w:numId="17" w16cid:durableId="1620985292">
    <w:abstractNumId w:val="9"/>
  </w:num>
  <w:num w:numId="18" w16cid:durableId="306250316">
    <w:abstractNumId w:val="6"/>
  </w:num>
  <w:num w:numId="19" w16cid:durableId="1439569132">
    <w:abstractNumId w:val="18"/>
  </w:num>
  <w:num w:numId="20" w16cid:durableId="6022980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98445179">
    <w:abstractNumId w:val="16"/>
  </w:num>
  <w:num w:numId="22" w16cid:durableId="121581183">
    <w:abstractNumId w:val="10"/>
  </w:num>
  <w:num w:numId="23" w16cid:durableId="1930504183">
    <w:abstractNumId w:val="24"/>
  </w:num>
  <w:num w:numId="24" w16cid:durableId="1035159532">
    <w:abstractNumId w:val="5"/>
  </w:num>
  <w:num w:numId="25" w16cid:durableId="1936938074">
    <w:abstractNumId w:val="11"/>
  </w:num>
  <w:num w:numId="26" w16cid:durableId="1834373171">
    <w:abstractNumId w:val="15"/>
  </w:num>
  <w:num w:numId="27" w16cid:durableId="1978607672">
    <w:abstractNumId w:val="28"/>
  </w:num>
  <w:num w:numId="28" w16cid:durableId="9527907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99964178">
    <w:abstractNumId w:val="13"/>
  </w:num>
  <w:num w:numId="30" w16cid:durableId="548496259">
    <w:abstractNumId w:val="2"/>
  </w:num>
  <w:num w:numId="31" w16cid:durableId="78799669">
    <w:abstractNumId w:val="27"/>
  </w:num>
  <w:num w:numId="32" w16cid:durableId="1654406676">
    <w:abstractNumId w:val="23"/>
  </w:num>
  <w:num w:numId="33" w16cid:durableId="1146901036">
    <w:abstractNumId w:val="33"/>
  </w:num>
  <w:num w:numId="34" w16cid:durableId="643895389">
    <w:abstractNumId w:val="35"/>
  </w:num>
  <w:num w:numId="35" w16cid:durableId="11446640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966981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63456895">
    <w:abstractNumId w:val="8"/>
  </w:num>
  <w:num w:numId="38" w16cid:durableId="1502621814">
    <w:abstractNumId w:val="39"/>
  </w:num>
  <w:num w:numId="39" w16cid:durableId="525484851">
    <w:abstractNumId w:val="26"/>
  </w:num>
  <w:num w:numId="40" w16cid:durableId="151580004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C9E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75503"/>
    <w:rsid w:val="00181973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0FA2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A4B72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5736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665C3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6F38C4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328E5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02A45"/>
    <w:rsid w:val="0081054C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C7DB5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6989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545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37206"/>
    <w:rsid w:val="00B42E75"/>
    <w:rsid w:val="00B47340"/>
    <w:rsid w:val="00B519DA"/>
    <w:rsid w:val="00B51C5F"/>
    <w:rsid w:val="00B52045"/>
    <w:rsid w:val="00B56068"/>
    <w:rsid w:val="00B64702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3515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2651B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56C7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0D7D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23A2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55D9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2424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link w:val="NormalWebChar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16989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fontstyle01">
    <w:name w:val="fontstyle01"/>
    <w:basedOn w:val="DefaultParagraphFont"/>
    <w:rsid w:val="008C7DB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270FA2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qFormat/>
    <w:rsid w:val="00270FA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651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35736"/>
    <w:pPr>
      <w:widowControl w:val="0"/>
      <w:autoSpaceDE w:val="0"/>
      <w:autoSpaceDN w:val="0"/>
      <w:spacing w:after="0" w:line="266" w:lineRule="exact"/>
      <w:ind w:left="178" w:right="443"/>
      <w:jc w:val="center"/>
    </w:pPr>
    <w:rPr>
      <w:rFonts w:ascii="Times New Roman" w:eastAsia="Times New Roman" w:hAnsi="Times New Roman" w:cs="Times New Roman"/>
      <w:bCs/>
      <w:color w:val="000000" w:themeColor="text1"/>
      <w:lang w:bidi="en-US"/>
    </w:rPr>
  </w:style>
  <w:style w:type="paragraph" w:customStyle="1" w:styleId="msolistparagraph0">
    <w:name w:val="msolistparagraph"/>
    <w:basedOn w:val="Normal"/>
    <w:rsid w:val="00AE25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oleObject" Target="embeddings/oleObject7.bin"/><Relationship Id="rId324" Type="http://schemas.openxmlformats.org/officeDocument/2006/relationships/image" Target="media/image161.wmf"/><Relationship Id="rId170" Type="http://schemas.openxmlformats.org/officeDocument/2006/relationships/image" Target="media/image84.wmf"/><Relationship Id="rId268" Type="http://schemas.openxmlformats.org/officeDocument/2006/relationships/image" Target="media/image133.wmf"/><Relationship Id="rId475" Type="http://schemas.openxmlformats.org/officeDocument/2006/relationships/image" Target="media/image237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oleObject" Target="embeddings/oleObject245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oleObject" Target="embeddings/oleObject217.bin"/><Relationship Id="rId486" Type="http://schemas.openxmlformats.org/officeDocument/2006/relationships/oleObject" Target="embeddings/oleObject238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image" Target="media/image255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image" Target="media/image206.wmf"/><Relationship Id="rId248" Type="http://schemas.openxmlformats.org/officeDocument/2006/relationships/image" Target="media/image123.wmf"/><Relationship Id="rId455" Type="http://schemas.openxmlformats.org/officeDocument/2006/relationships/image" Target="media/image227.wmf"/><Relationship Id="rId497" Type="http://schemas.openxmlformats.org/officeDocument/2006/relationships/image" Target="media/image248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oleObject" Target="embeddings/oleObject256.bin"/><Relationship Id="rId54" Type="http://schemas.openxmlformats.org/officeDocument/2006/relationships/image" Target="media/image25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259" Type="http://schemas.openxmlformats.org/officeDocument/2006/relationships/oleObject" Target="embeddings/oleObject125.bin"/><Relationship Id="rId424" Type="http://schemas.openxmlformats.org/officeDocument/2006/relationships/oleObject" Target="embeddings/oleObject207.bin"/><Relationship Id="rId466" Type="http://schemas.openxmlformats.org/officeDocument/2006/relationships/oleObject" Target="embeddings/oleObject22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image" Target="media/image217.wmf"/><Relationship Id="rId477" Type="http://schemas.openxmlformats.org/officeDocument/2006/relationships/image" Target="media/image238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oleObject" Target="embeddings/oleObject246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7" Type="http://schemas.openxmlformats.org/officeDocument/2006/relationships/image" Target="media/image1.wmf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emf"/><Relationship Id="rId446" Type="http://schemas.openxmlformats.org/officeDocument/2006/relationships/oleObject" Target="embeddings/oleObject218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9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image" Target="media/image256.wmf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7.wmf"/><Relationship Id="rId457" Type="http://schemas.openxmlformats.org/officeDocument/2006/relationships/image" Target="media/image228.wmf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9.wmf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theme" Target="theme/theme1.xml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oleObject" Target="embeddings/oleObject208.bin"/><Relationship Id="rId230" Type="http://schemas.openxmlformats.org/officeDocument/2006/relationships/image" Target="media/image114.wmf"/><Relationship Id="rId468" Type="http://schemas.openxmlformats.org/officeDocument/2006/relationships/oleObject" Target="embeddings/oleObject229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241" Type="http://schemas.openxmlformats.org/officeDocument/2006/relationships/oleObject" Target="embeddings/oleObject116.bin"/><Relationship Id="rId437" Type="http://schemas.openxmlformats.org/officeDocument/2006/relationships/image" Target="media/image218.wmf"/><Relationship Id="rId479" Type="http://schemas.openxmlformats.org/officeDocument/2006/relationships/image" Target="media/image239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oleObject" Target="embeddings/oleObject198.bin"/><Relationship Id="rId9" Type="http://schemas.openxmlformats.org/officeDocument/2006/relationships/image" Target="media/image2.png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oleObject" Target="embeddings/oleObject219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7.wmf"/><Relationship Id="rId47" Type="http://schemas.openxmlformats.org/officeDocument/2006/relationships/oleObject" Target="embeddings/oleObject2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196" Type="http://schemas.openxmlformats.org/officeDocument/2006/relationships/image" Target="media/image97.wmf"/><Relationship Id="rId417" Type="http://schemas.openxmlformats.org/officeDocument/2006/relationships/image" Target="media/image208.wmf"/><Relationship Id="rId459" Type="http://schemas.openxmlformats.org/officeDocument/2006/relationships/image" Target="media/image229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oleObject" Target="embeddings/oleObject230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oleObject" Target="embeddings/oleObject209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image" Target="media/image240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6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image" Target="media/image219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20.bin"/><Relationship Id="rId506" Type="http://schemas.openxmlformats.org/officeDocument/2006/relationships/oleObject" Target="embeddings/oleObject248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492" Type="http://schemas.openxmlformats.org/officeDocument/2006/relationships/oleObject" Target="embeddings/oleObject241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oleObject" Target="embeddings/oleObject199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image" Target="media/image147.wmf"/><Relationship Id="rId461" Type="http://schemas.openxmlformats.org/officeDocument/2006/relationships/image" Target="media/image230.wmf"/><Relationship Id="rId517" Type="http://schemas.openxmlformats.org/officeDocument/2006/relationships/image" Target="media/image258.wmf"/><Relationship Id="rId60" Type="http://schemas.openxmlformats.org/officeDocument/2006/relationships/image" Target="media/image28.wmf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image" Target="media/image209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0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1.bin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7.wmf"/><Relationship Id="rId441" Type="http://schemas.openxmlformats.org/officeDocument/2006/relationships/image" Target="media/image220.wmf"/><Relationship Id="rId483" Type="http://schemas.openxmlformats.org/officeDocument/2006/relationships/image" Target="media/image241.wmf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0.bin"/><Relationship Id="rId452" Type="http://schemas.openxmlformats.org/officeDocument/2006/relationships/oleObject" Target="embeddings/oleObject221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105" Type="http://schemas.openxmlformats.org/officeDocument/2006/relationships/image" Target="media/image51.wmf"/><Relationship Id="rId147" Type="http://schemas.openxmlformats.org/officeDocument/2006/relationships/oleObject" Target="embeddings/oleObject69.bin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51" Type="http://schemas.openxmlformats.org/officeDocument/2006/relationships/oleObject" Target="embeddings/oleObject2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7.wmf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image" Target="media/image210.wmf"/><Relationship Id="rId463" Type="http://schemas.openxmlformats.org/officeDocument/2006/relationships/image" Target="media/image231.wmf"/><Relationship Id="rId519" Type="http://schemas.openxmlformats.org/officeDocument/2006/relationships/image" Target="media/image259.wmf"/><Relationship Id="rId116" Type="http://schemas.openxmlformats.org/officeDocument/2006/relationships/oleObject" Target="embeddings/oleObject54.bin"/><Relationship Id="rId158" Type="http://schemas.openxmlformats.org/officeDocument/2006/relationships/image" Target="media/image78.wmf"/><Relationship Id="rId323" Type="http://schemas.openxmlformats.org/officeDocument/2006/relationships/oleObject" Target="embeddings/oleObject157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78.bin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oleObject" Target="embeddings/oleObject211.bin"/><Relationship Id="rId474" Type="http://schemas.openxmlformats.org/officeDocument/2006/relationships/oleObject" Target="embeddings/oleObject232.bin"/><Relationship Id="rId127" Type="http://schemas.openxmlformats.org/officeDocument/2006/relationships/oleObject" Target="embeddings/oleObject59.bin"/><Relationship Id="rId31" Type="http://schemas.openxmlformats.org/officeDocument/2006/relationships/oleObject" Target="embeddings/oleObject12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4" Type="http://schemas.openxmlformats.org/officeDocument/2006/relationships/webSettings" Target="webSettings.xml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43" Type="http://schemas.openxmlformats.org/officeDocument/2006/relationships/image" Target="media/image221.wmf"/><Relationship Id="rId303" Type="http://schemas.openxmlformats.org/officeDocument/2006/relationships/oleObject" Target="embeddings/oleObject147.bin"/><Relationship Id="rId485" Type="http://schemas.openxmlformats.org/officeDocument/2006/relationships/image" Target="media/image242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0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01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image" Target="media/image260.wmf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image" Target="media/image211.wmf"/><Relationship Id="rId258" Type="http://schemas.openxmlformats.org/officeDocument/2006/relationships/image" Target="media/image128.wmf"/><Relationship Id="rId465" Type="http://schemas.openxmlformats.org/officeDocument/2006/relationships/image" Target="media/image232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33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image" Target="media/image250.wmf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445" Type="http://schemas.openxmlformats.org/officeDocument/2006/relationships/image" Target="media/image222.wmf"/><Relationship Id="rId487" Type="http://schemas.openxmlformats.org/officeDocument/2006/relationships/image" Target="media/image243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51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fontTable" Target="fontTable.xml"/><Relationship Id="rId55" Type="http://schemas.openxmlformats.org/officeDocument/2006/relationships/oleObject" Target="embeddings/oleObject24.bin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image" Target="media/image212.wmf"/><Relationship Id="rId467" Type="http://schemas.openxmlformats.org/officeDocument/2006/relationships/image" Target="media/image233.wmf"/><Relationship Id="rId271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oleObject" Target="embeddings/oleObject213.bin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4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image" Target="media/image251.wmf"/><Relationship Id="rId8" Type="http://schemas.openxmlformats.org/officeDocument/2006/relationships/oleObject" Target="embeddings/oleObject1.bin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image" Target="media/image202.wmf"/><Relationship Id="rId447" Type="http://schemas.openxmlformats.org/officeDocument/2006/relationships/image" Target="media/image223.wmf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4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52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oleObject" Target="embeddings/oleObject203.bin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99" Type="http://schemas.openxmlformats.org/officeDocument/2006/relationships/image" Target="media/image48.wmf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image" Target="media/image213.wmf"/><Relationship Id="rId469" Type="http://schemas.openxmlformats.org/officeDocument/2006/relationships/image" Target="media/image234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35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oleObject" Target="embeddings/oleObject214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37" Type="http://schemas.openxmlformats.org/officeDocument/2006/relationships/oleObject" Target="embeddings/oleObject1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image" Target="media/image203.wmf"/><Relationship Id="rId449" Type="http://schemas.openxmlformats.org/officeDocument/2006/relationships/image" Target="media/image224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oleObject" Target="embeddings/oleObject204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image" Target="media/image235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1.wmf"/><Relationship Id="rId70" Type="http://schemas.openxmlformats.org/officeDocument/2006/relationships/image" Target="media/image33.wmf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image" Target="media/image214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5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oleObject" Target="embeddings/oleObject23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2.wmf"/><Relationship Id="rId451" Type="http://schemas.openxmlformats.org/officeDocument/2006/relationships/image" Target="media/image225.wmf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8.bin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image" Target="media/image20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5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26.bin"/><Relationship Id="rId518" Type="http://schemas.openxmlformats.org/officeDocument/2006/relationships/oleObject" Target="embeddings/oleObject254.bin"/><Relationship Id="rId115" Type="http://schemas.openxmlformats.org/officeDocument/2006/relationships/image" Target="media/image56.wmf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image" Target="media/image215.wmf"/><Relationship Id="rId473" Type="http://schemas.openxmlformats.org/officeDocument/2006/relationships/image" Target="media/image236.wmf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62.bin"/><Relationship Id="rId72" Type="http://schemas.openxmlformats.org/officeDocument/2006/relationships/image" Target="media/image34.png"/><Relationship Id="rId375" Type="http://schemas.openxmlformats.org/officeDocument/2006/relationships/oleObject" Target="embeddings/oleObject183.bin"/><Relationship Id="rId3" Type="http://schemas.openxmlformats.org/officeDocument/2006/relationships/settings" Target="setting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41" Type="http://schemas.openxmlformats.org/officeDocument/2006/relationships/oleObject" Target="embeddings/oleObject1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2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image" Target="media/image205.wmf"/><Relationship Id="rId453" Type="http://schemas.openxmlformats.org/officeDocument/2006/relationships/image" Target="media/image226.wmf"/><Relationship Id="rId509" Type="http://schemas.openxmlformats.org/officeDocument/2006/relationships/image" Target="media/image254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495" Type="http://schemas.openxmlformats.org/officeDocument/2006/relationships/image" Target="media/image247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55.bin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27.bin"/><Relationship Id="rId299" Type="http://schemas.openxmlformats.org/officeDocument/2006/relationships/oleObject" Target="embeddings/oleObject145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82.wmf"/><Relationship Id="rId226" Type="http://schemas.openxmlformats.org/officeDocument/2006/relationships/image" Target="media/image112.wmf"/><Relationship Id="rId433" Type="http://schemas.openxmlformats.org/officeDocument/2006/relationships/image" Target="media/image216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4</TotalTime>
  <Pages>1</Pages>
  <Words>1988</Words>
  <Characters>11335</Characters>
  <Application>Microsoft Office Word</Application>
  <DocSecurity>0</DocSecurity>
  <Lines>94</Lines>
  <Paragraphs>26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6</cp:revision>
  <cp:lastPrinted>2022-06-24T02:34:00Z</cp:lastPrinted>
  <dcterms:created xsi:type="dcterms:W3CDTF">2024-12-05T13:14:00Z</dcterms:created>
  <dcterms:modified xsi:type="dcterms:W3CDTF">2024-12-12T14:30:00Z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