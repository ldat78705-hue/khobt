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D54292" w:rsidRPr="00863BB5" w14:paraId="45910FC9" w14:textId="77777777" w:rsidTr="00D54292">
        <w:tc>
          <w:tcPr>
            <w:tcW w:w="5000" w:type="pct"/>
          </w:tcPr>
          <w:p w14:paraId="6A0A1CF7" w14:textId="77777777" w:rsidR="00D54292" w:rsidRPr="00863BB5" w:rsidRDefault="00D54292" w:rsidP="00D54292">
            <w:pPr>
              <w:pStyle w:val="Heading1"/>
              <w:spacing w:before="120" w:line="276" w:lineRule="auto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863BB5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210622D3" w14:textId="77777777" w:rsidR="00D54292" w:rsidRPr="00863BB5" w:rsidRDefault="00D54292" w:rsidP="00D54292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0372AC22" w14:textId="77777777" w:rsidR="00D54292" w:rsidRPr="00863BB5" w:rsidRDefault="00D54292" w:rsidP="00D54292">
            <w:pPr>
              <w:pStyle w:val="Heading1"/>
              <w:spacing w:before="120" w:line="276" w:lineRule="auto"/>
              <w:rPr>
                <w:rFonts w:cs="Times New Roman"/>
                <w:color w:val="0000FF"/>
                <w:sz w:val="26"/>
                <w:szCs w:val="26"/>
              </w:rPr>
            </w:pPr>
            <w:r w:rsidRPr="00863BB5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863BB5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61423FA9" w14:textId="77777777" w:rsidR="00D54292" w:rsidRPr="00863BB5" w:rsidRDefault="00D54292" w:rsidP="00D54292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863BB5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6917603E" w14:textId="77777777" w:rsidR="00D54292" w:rsidRPr="00863BB5" w:rsidRDefault="00D54292" w:rsidP="00D54292">
      <w:pPr>
        <w:spacing w:after="60" w:line="25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0D41CA4" w14:textId="77777777" w:rsidR="00D54292" w:rsidRPr="00863BB5" w:rsidRDefault="00D54292" w:rsidP="00D54292">
      <w:pPr>
        <w:pStyle w:val="Heading1"/>
        <w:spacing w:before="120" w:line="276" w:lineRule="auto"/>
        <w:rPr>
          <w:rFonts w:cs="Times New Roman"/>
          <w:b w:val="0"/>
          <w:sz w:val="26"/>
          <w:szCs w:val="26"/>
          <w:u w:val="single"/>
          <w:lang w:val="pt-BR"/>
        </w:rPr>
      </w:pPr>
      <w:r w:rsidRPr="00863BB5">
        <w:rPr>
          <w:rFonts w:cs="Times New Roman"/>
          <w:sz w:val="26"/>
          <w:szCs w:val="26"/>
          <w:u w:val="single"/>
          <w:lang w:val="pt-BR"/>
        </w:rPr>
        <w:t>ĐỀ BÀI</w:t>
      </w:r>
    </w:p>
    <w:p w14:paraId="245B8B8F" w14:textId="77777777" w:rsidR="00D54292" w:rsidRPr="00863BB5" w:rsidRDefault="00D54292" w:rsidP="00D54292">
      <w:pPr>
        <w:pStyle w:val="NormalWeb"/>
        <w:shd w:val="clear" w:color="auto" w:fill="FFFFFF"/>
        <w:spacing w:before="120" w:beforeAutospacing="0" w:after="0" w:afterAutospacing="0"/>
        <w:jc w:val="both"/>
        <w:rPr>
          <w:sz w:val="26"/>
          <w:szCs w:val="26"/>
          <w:lang w:val="pt-BR"/>
        </w:rPr>
      </w:pPr>
      <w:r w:rsidRPr="00863BB5">
        <w:rPr>
          <w:rFonts w:eastAsia="Calibri"/>
          <w:b/>
          <w:color w:val="0000FF"/>
          <w:sz w:val="26"/>
          <w:szCs w:val="26"/>
          <w:lang w:val="fr-FR"/>
        </w:rPr>
        <w:t>Câu I:</w:t>
      </w:r>
      <w:r w:rsidRPr="00863BB5">
        <w:rPr>
          <w:b/>
          <w:sz w:val="26"/>
          <w:szCs w:val="26"/>
          <w:lang w:val="pt-BR"/>
        </w:rPr>
        <w:t xml:space="preserve">  (1,5 điểm) </w:t>
      </w:r>
    </w:p>
    <w:p w14:paraId="6705A777" w14:textId="77777777" w:rsidR="00D54292" w:rsidRPr="00863BB5" w:rsidRDefault="00D54292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/>
        <w:ind w:left="0" w:firstLine="0"/>
        <w:jc w:val="both"/>
        <w:rPr>
          <w:sz w:val="26"/>
          <w:szCs w:val="26"/>
        </w:rPr>
      </w:pPr>
      <w:r w:rsidRPr="00863BB5">
        <w:rPr>
          <w:sz w:val="26"/>
          <w:szCs w:val="26"/>
          <w:lang w:val="pt-BR"/>
        </w:rPr>
        <w:t xml:space="preserve">Tại một trại hè thanh thiếu niên quốc tế, người ta tìm hiểu xem mỗi đại biểu tham dự có thể sử dụng được bao nhiêu ngoại ngữ. </w:t>
      </w:r>
      <w:r w:rsidRPr="00863BB5">
        <w:rPr>
          <w:sz w:val="26"/>
          <w:szCs w:val="26"/>
        </w:rPr>
        <w:t>Kết quả được như bảng sau: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036"/>
        <w:gridCol w:w="1155"/>
        <w:gridCol w:w="1475"/>
        <w:gridCol w:w="1213"/>
        <w:gridCol w:w="1415"/>
        <w:gridCol w:w="1617"/>
      </w:tblGrid>
      <w:tr w:rsidR="00D54292" w:rsidRPr="00863BB5" w14:paraId="4529781E" w14:textId="77777777" w:rsidTr="00D54292">
        <w:trPr>
          <w:trHeight w:val="449"/>
          <w:jc w:val="center"/>
        </w:trPr>
        <w:tc>
          <w:tcPr>
            <w:tcW w:w="1531" w:type="pct"/>
            <w:vAlign w:val="center"/>
          </w:tcPr>
          <w:p w14:paraId="5EF67B1C" w14:textId="77777777" w:rsidR="00D54292" w:rsidRPr="00863BB5" w:rsidRDefault="00D54292" w:rsidP="00D54292">
            <w:pPr>
              <w:pStyle w:val="NormalWeb"/>
              <w:spacing w:before="120" w:beforeAutospacing="0" w:after="0" w:afterAutospacing="0"/>
              <w:jc w:val="center"/>
              <w:rPr>
                <w:b/>
                <w:bCs/>
                <w:sz w:val="26"/>
                <w:szCs w:val="26"/>
              </w:rPr>
            </w:pPr>
            <w:r w:rsidRPr="00863BB5">
              <w:rPr>
                <w:b/>
                <w:bCs/>
                <w:sz w:val="26"/>
                <w:szCs w:val="26"/>
              </w:rPr>
              <w:t>Số ngoại ngữ</w:t>
            </w:r>
          </w:p>
        </w:tc>
        <w:tc>
          <w:tcPr>
            <w:tcW w:w="582" w:type="pct"/>
            <w:vAlign w:val="center"/>
          </w:tcPr>
          <w:p w14:paraId="30DDDD2E" w14:textId="6B9CB1FB" w:rsidR="00D54292" w:rsidRPr="00863BB5" w:rsidRDefault="00863BB5" w:rsidP="00D54292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863BB5">
              <w:rPr>
                <w:color w:val="000000"/>
                <w:sz w:val="26"/>
                <w:szCs w:val="26"/>
              </w:rPr>
              <w:t>$1$</w:t>
            </w:r>
          </w:p>
        </w:tc>
        <w:tc>
          <w:tcPr>
            <w:tcW w:w="744" w:type="pct"/>
            <w:vAlign w:val="center"/>
          </w:tcPr>
          <w:p w14:paraId="4A7AF8CA" w14:textId="0C566F96" w:rsidR="00D54292" w:rsidRPr="00863BB5" w:rsidRDefault="00863BB5" w:rsidP="00D54292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863BB5">
              <w:rPr>
                <w:color w:val="000000"/>
                <w:sz w:val="26"/>
                <w:szCs w:val="26"/>
              </w:rPr>
              <w:t>$2$</w:t>
            </w:r>
          </w:p>
        </w:tc>
        <w:tc>
          <w:tcPr>
            <w:tcW w:w="612" w:type="pct"/>
            <w:vAlign w:val="center"/>
          </w:tcPr>
          <w:p w14:paraId="6AA7375F" w14:textId="16EB8EA5" w:rsidR="00D54292" w:rsidRPr="00863BB5" w:rsidRDefault="00863BB5" w:rsidP="00D54292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863BB5">
              <w:rPr>
                <w:color w:val="000000"/>
                <w:sz w:val="26"/>
                <w:szCs w:val="26"/>
              </w:rPr>
              <w:t>$3$</w:t>
            </w:r>
          </w:p>
        </w:tc>
        <w:tc>
          <w:tcPr>
            <w:tcW w:w="714" w:type="pct"/>
            <w:vAlign w:val="center"/>
          </w:tcPr>
          <w:p w14:paraId="2C04171F" w14:textId="5E453FFF" w:rsidR="00D54292" w:rsidRPr="00863BB5" w:rsidRDefault="00863BB5" w:rsidP="00D54292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863BB5">
              <w:rPr>
                <w:color w:val="000000"/>
                <w:sz w:val="26"/>
                <w:szCs w:val="26"/>
              </w:rPr>
              <w:t>$4$</w:t>
            </w:r>
          </w:p>
        </w:tc>
        <w:tc>
          <w:tcPr>
            <w:tcW w:w="816" w:type="pct"/>
            <w:vAlign w:val="center"/>
          </w:tcPr>
          <w:p w14:paraId="33F7D169" w14:textId="623533CA" w:rsidR="00D54292" w:rsidRPr="00863BB5" w:rsidRDefault="00863BB5" w:rsidP="00D54292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863BB5">
              <w:rPr>
                <w:color w:val="000000"/>
                <w:sz w:val="26"/>
                <w:szCs w:val="26"/>
              </w:rPr>
              <w:t>$\ge 5$</w:t>
            </w:r>
          </w:p>
        </w:tc>
      </w:tr>
      <w:tr w:rsidR="00D54292" w:rsidRPr="00863BB5" w14:paraId="2F2F0E6F" w14:textId="77777777" w:rsidTr="00D54292">
        <w:trPr>
          <w:trHeight w:val="449"/>
          <w:jc w:val="center"/>
        </w:trPr>
        <w:tc>
          <w:tcPr>
            <w:tcW w:w="1531" w:type="pct"/>
            <w:vAlign w:val="center"/>
          </w:tcPr>
          <w:p w14:paraId="62F201F8" w14:textId="77777777" w:rsidR="00D54292" w:rsidRPr="00863BB5" w:rsidRDefault="00D54292" w:rsidP="00D54292">
            <w:pPr>
              <w:pStyle w:val="NormalWeb"/>
              <w:spacing w:before="120" w:beforeAutospacing="0" w:after="0" w:afterAutospacing="0"/>
              <w:jc w:val="center"/>
              <w:rPr>
                <w:b/>
                <w:bCs/>
                <w:sz w:val="26"/>
                <w:szCs w:val="26"/>
              </w:rPr>
            </w:pPr>
            <w:r w:rsidRPr="00863BB5">
              <w:rPr>
                <w:b/>
                <w:bCs/>
                <w:sz w:val="26"/>
                <w:szCs w:val="26"/>
              </w:rPr>
              <w:t>Số đại biểu</w:t>
            </w:r>
          </w:p>
        </w:tc>
        <w:tc>
          <w:tcPr>
            <w:tcW w:w="582" w:type="pct"/>
            <w:vAlign w:val="center"/>
          </w:tcPr>
          <w:p w14:paraId="79427695" w14:textId="15844C63" w:rsidR="00D54292" w:rsidRPr="00863BB5" w:rsidRDefault="00863BB5" w:rsidP="00D542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863BB5">
              <w:rPr>
                <w:color w:val="000000"/>
                <w:sz w:val="26"/>
                <w:szCs w:val="26"/>
              </w:rPr>
              <w:t>$$$84$</w:t>
            </w:r>
          </w:p>
        </w:tc>
        <w:tc>
          <w:tcPr>
            <w:tcW w:w="744" w:type="pct"/>
            <w:vAlign w:val="center"/>
          </w:tcPr>
          <w:p w14:paraId="05CC3D20" w14:textId="22A27BE0" w:rsidR="00D54292" w:rsidRPr="00863BB5" w:rsidRDefault="00863BB5" w:rsidP="00D54292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863BB5">
              <w:rPr>
                <w:color w:val="000000"/>
                <w:sz w:val="26"/>
                <w:szCs w:val="26"/>
              </w:rPr>
              <w:t>$64$</w:t>
            </w:r>
          </w:p>
        </w:tc>
        <w:tc>
          <w:tcPr>
            <w:tcW w:w="612" w:type="pct"/>
            <w:vAlign w:val="center"/>
          </w:tcPr>
          <w:p w14:paraId="0751A602" w14:textId="590AFB64" w:rsidR="00D54292" w:rsidRPr="00863BB5" w:rsidRDefault="00863BB5" w:rsidP="00D54292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863BB5">
              <w:rPr>
                <w:color w:val="000000"/>
                <w:sz w:val="26"/>
                <w:szCs w:val="26"/>
              </w:rPr>
              <w:t>$24$</w:t>
            </w:r>
          </w:p>
        </w:tc>
        <w:tc>
          <w:tcPr>
            <w:tcW w:w="714" w:type="pct"/>
            <w:vAlign w:val="center"/>
          </w:tcPr>
          <w:p w14:paraId="625A42BD" w14:textId="73A298EB" w:rsidR="00D54292" w:rsidRPr="00863BB5" w:rsidRDefault="00863BB5" w:rsidP="00D54292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863BB5">
              <w:rPr>
                <w:color w:val="000000"/>
                <w:sz w:val="26"/>
                <w:szCs w:val="26"/>
              </w:rPr>
              <w:t>$16$</w:t>
            </w:r>
          </w:p>
        </w:tc>
        <w:tc>
          <w:tcPr>
            <w:tcW w:w="816" w:type="pct"/>
            <w:vAlign w:val="center"/>
          </w:tcPr>
          <w:p w14:paraId="3BBF265A" w14:textId="3573B501" w:rsidR="00D54292" w:rsidRPr="00863BB5" w:rsidRDefault="00863BB5" w:rsidP="00D54292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863BB5">
              <w:rPr>
                <w:color w:val="000000"/>
                <w:sz w:val="26"/>
                <w:szCs w:val="26"/>
              </w:rPr>
              <w:t>$12$</w:t>
            </w:r>
          </w:p>
        </w:tc>
      </w:tr>
    </w:tbl>
    <w:p w14:paraId="3B497398" w14:textId="77777777" w:rsidR="00D54292" w:rsidRPr="00863BB5" w:rsidRDefault="00D54292" w:rsidP="00D54292">
      <w:pPr>
        <w:pStyle w:val="NormalWeb"/>
        <w:shd w:val="clear" w:color="auto" w:fill="FFFFFF"/>
        <w:spacing w:before="120" w:beforeAutospacing="0" w:after="0" w:afterAutospacing="0"/>
        <w:jc w:val="both"/>
        <w:rPr>
          <w:sz w:val="26"/>
          <w:szCs w:val="26"/>
        </w:rPr>
      </w:pPr>
      <w:r w:rsidRPr="00863BB5">
        <w:rPr>
          <w:sz w:val="26"/>
          <w:szCs w:val="26"/>
        </w:rPr>
        <w:t>a) Hãy lập bảng tần số tương đối ở bảng trên.</w:t>
      </w:r>
    </w:p>
    <w:p w14:paraId="0BE45BB3" w14:textId="77777777" w:rsidR="00D54292" w:rsidRPr="00863BB5" w:rsidRDefault="00D54292" w:rsidP="00D54292">
      <w:pPr>
        <w:pStyle w:val="NormalWeb"/>
        <w:shd w:val="clear" w:color="auto" w:fill="FFFFFF"/>
        <w:spacing w:before="120" w:beforeAutospacing="0" w:after="0" w:afterAutospacing="0"/>
        <w:jc w:val="both"/>
        <w:rPr>
          <w:sz w:val="26"/>
          <w:szCs w:val="26"/>
        </w:rPr>
      </w:pPr>
      <w:r w:rsidRPr="00863BB5">
        <w:rPr>
          <w:sz w:val="26"/>
          <w:szCs w:val="26"/>
        </w:rPr>
        <w:t>b) Hãy tính tỉ lệ phần trăm đại biểu sử dụng được ít nhất 2 ngoại ngữ.</w:t>
      </w:r>
    </w:p>
    <w:p w14:paraId="529E8E76" w14:textId="325AF070" w:rsidR="00D54292" w:rsidRPr="00863BB5" w:rsidRDefault="00D54292" w:rsidP="00D54292">
      <w:pPr>
        <w:pStyle w:val="NormalWeb"/>
        <w:shd w:val="clear" w:color="auto" w:fill="FFFFFF"/>
        <w:spacing w:before="120" w:beforeAutospacing="0" w:after="0" w:afterAutospacing="0"/>
        <w:jc w:val="both"/>
        <w:rPr>
          <w:sz w:val="26"/>
          <w:szCs w:val="26"/>
        </w:rPr>
      </w:pPr>
      <w:r w:rsidRPr="00863BB5">
        <w:rPr>
          <w:sz w:val="26"/>
          <w:szCs w:val="26"/>
        </w:rPr>
        <w:t xml:space="preserve">c) Tại trại hè thanh thiếu niên quốc tế tổ chức </w:t>
      </w:r>
      <w:r w:rsidR="00863BB5" w:rsidRPr="00863BB5">
        <w:rPr>
          <w:color w:val="000000"/>
          <w:sz w:val="26"/>
          <w:szCs w:val="26"/>
        </w:rPr>
        <w:t>$1$</w:t>
      </w:r>
      <w:r w:rsidRPr="00863BB5">
        <w:rPr>
          <w:sz w:val="26"/>
          <w:szCs w:val="26"/>
        </w:rPr>
        <w:t xml:space="preserve"> năm trước đó, có </w:t>
      </w:r>
      <w:r w:rsidR="00863BB5" w:rsidRPr="00863BB5">
        <w:rPr>
          <w:color w:val="000000"/>
          <w:sz w:val="26"/>
          <w:szCs w:val="26"/>
        </w:rPr>
        <w:t>$54$</w:t>
      </w:r>
      <w:r w:rsidRPr="00863BB5">
        <w:rPr>
          <w:sz w:val="26"/>
          <w:szCs w:val="26"/>
        </w:rPr>
        <w:t xml:space="preserve"> trong tổng số </w:t>
      </w:r>
      <w:r w:rsidR="00863BB5" w:rsidRPr="00863BB5">
        <w:rPr>
          <w:color w:val="000000"/>
          <w:sz w:val="26"/>
          <w:szCs w:val="26"/>
        </w:rPr>
        <w:t>$220$</w:t>
      </w:r>
      <w:r w:rsidRPr="00863BB5">
        <w:rPr>
          <w:sz w:val="26"/>
          <w:szCs w:val="26"/>
        </w:rPr>
        <w:t xml:space="preserve"> đại biểu tham dự có thể sử dụng được từ </w:t>
      </w:r>
      <w:r w:rsidR="00863BB5" w:rsidRPr="00863BB5">
        <w:rPr>
          <w:color w:val="000000"/>
          <w:sz w:val="26"/>
          <w:szCs w:val="26"/>
        </w:rPr>
        <w:t>$3$</w:t>
      </w:r>
      <w:r w:rsidRPr="00863BB5">
        <w:rPr>
          <w:sz w:val="26"/>
          <w:szCs w:val="26"/>
        </w:rPr>
        <w:t xml:space="preserve">ngoại ngữ trở lên. Có ý kiến cho rằng “ Tỉ lệ đại biểu sử dụng được </w:t>
      </w:r>
      <w:r w:rsidR="00863BB5" w:rsidRPr="00863BB5">
        <w:rPr>
          <w:color w:val="000000"/>
          <w:sz w:val="26"/>
          <w:szCs w:val="26"/>
        </w:rPr>
        <w:t>$3$</w:t>
      </w:r>
      <w:r w:rsidRPr="00863BB5">
        <w:rPr>
          <w:sz w:val="26"/>
          <w:szCs w:val="26"/>
        </w:rPr>
        <w:t xml:space="preserve"> ngoại ngữ trở lên có tăng giữa hai năm đó”. Ý kiến đó đúng hay sai? Giải thích.</w:t>
      </w:r>
    </w:p>
    <w:p w14:paraId="27CC13B2" w14:textId="73759A34" w:rsidR="00D54292" w:rsidRPr="00863BB5" w:rsidRDefault="00D54292">
      <w:pPr>
        <w:pStyle w:val="NormalWeb"/>
        <w:numPr>
          <w:ilvl w:val="0"/>
          <w:numId w:val="1"/>
        </w:numPr>
        <w:tabs>
          <w:tab w:val="left" w:pos="360"/>
          <w:tab w:val="left" w:pos="2880"/>
          <w:tab w:val="left" w:pos="5400"/>
          <w:tab w:val="left" w:pos="7920"/>
        </w:tabs>
        <w:spacing w:before="120" w:beforeAutospacing="0" w:after="0" w:afterAutospacing="0"/>
        <w:ind w:left="0" w:firstLine="0"/>
        <w:jc w:val="both"/>
        <w:rPr>
          <w:color w:val="000000"/>
          <w:sz w:val="26"/>
          <w:szCs w:val="26"/>
        </w:rPr>
      </w:pPr>
      <w:r w:rsidRPr="00863BB5">
        <w:rPr>
          <w:color w:val="000000"/>
          <w:sz w:val="26"/>
          <w:szCs w:val="26"/>
        </w:rPr>
        <w:t xml:space="preserve">Một hộp có </w:t>
      </w:r>
      <w:r w:rsidR="00863BB5" w:rsidRPr="00863BB5">
        <w:rPr>
          <w:color w:val="000000"/>
          <w:sz w:val="26"/>
          <w:szCs w:val="26"/>
        </w:rPr>
        <w:t>$20$</w:t>
      </w:r>
      <w:r w:rsidRPr="00863BB5">
        <w:rPr>
          <w:color w:val="000000"/>
          <w:sz w:val="26"/>
          <w:szCs w:val="26"/>
        </w:rPr>
        <w:t xml:space="preserve"> viên bi với kích thước và khối lượng như nhau. Bạn Ngân viết lên các viên bi đó các số </w:t>
      </w:r>
      <w:r w:rsidR="00863BB5" w:rsidRPr="00863BB5">
        <w:rPr>
          <w:color w:val="000000"/>
          <w:sz w:val="26"/>
          <w:szCs w:val="26"/>
        </w:rPr>
        <w:t>$1,2,3,...,20$</w:t>
      </w:r>
      <w:r w:rsidRPr="00863BB5">
        <w:rPr>
          <w:color w:val="000000"/>
          <w:sz w:val="26"/>
          <w:szCs w:val="26"/>
        </w:rPr>
        <w:t>; hai viên bi khác nhau thì viết hai số khác nhau. Xét phép thử “Lấy ngẫu nhiên một viên bi trong hộp”.</w:t>
      </w:r>
    </w:p>
    <w:p w14:paraId="5B1C4A6F" w14:textId="77777777" w:rsidR="00D54292" w:rsidRPr="00863BB5" w:rsidRDefault="00D54292" w:rsidP="00D54292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120" w:beforeAutospacing="0" w:after="0" w:afterAutospacing="0"/>
        <w:jc w:val="both"/>
        <w:rPr>
          <w:color w:val="000000"/>
          <w:sz w:val="26"/>
          <w:szCs w:val="26"/>
        </w:rPr>
      </w:pPr>
      <w:r w:rsidRPr="00863BB5">
        <w:rPr>
          <w:color w:val="000000"/>
          <w:sz w:val="26"/>
          <w:szCs w:val="26"/>
        </w:rPr>
        <w:t>a) Liệt kê các kết quả có thể xảy ra đối với số xuất hiện trên viên bi được lấy ra.</w:t>
      </w:r>
    </w:p>
    <w:p w14:paraId="67607C0F" w14:textId="77777777" w:rsidR="00D54292" w:rsidRPr="00863BB5" w:rsidRDefault="00D54292" w:rsidP="00D54292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120" w:beforeAutospacing="0" w:after="0" w:afterAutospacing="0"/>
        <w:jc w:val="both"/>
        <w:rPr>
          <w:color w:val="000000"/>
          <w:sz w:val="26"/>
          <w:szCs w:val="26"/>
        </w:rPr>
      </w:pPr>
      <w:r w:rsidRPr="00863BB5">
        <w:rPr>
          <w:color w:val="000000"/>
          <w:sz w:val="26"/>
          <w:szCs w:val="26"/>
        </w:rPr>
        <w:t>b) Viết không gian mẫu phép thử đó.</w:t>
      </w:r>
    </w:p>
    <w:p w14:paraId="7B842F53" w14:textId="7309A6ED" w:rsidR="00D54292" w:rsidRPr="00863BB5" w:rsidRDefault="00D54292" w:rsidP="00D54292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120" w:beforeAutospacing="0" w:after="0" w:afterAutospacing="0"/>
        <w:jc w:val="both"/>
        <w:rPr>
          <w:color w:val="000000"/>
          <w:sz w:val="26"/>
          <w:szCs w:val="26"/>
        </w:rPr>
      </w:pPr>
      <w:r w:rsidRPr="00863BB5">
        <w:rPr>
          <w:color w:val="000000"/>
          <w:sz w:val="26"/>
          <w:szCs w:val="26"/>
        </w:rPr>
        <w:t xml:space="preserve">c) Tính xác suất biến cố: “Số xuất hiện trên viên bi được lấy ra chia </w:t>
      </w:r>
      <w:r w:rsidR="00863BB5" w:rsidRPr="00863BB5">
        <w:rPr>
          <w:color w:val="000000"/>
          <w:sz w:val="26"/>
          <w:szCs w:val="26"/>
        </w:rPr>
        <w:t>$7$</w:t>
      </w:r>
      <w:r w:rsidRPr="00863BB5">
        <w:rPr>
          <w:color w:val="000000"/>
          <w:sz w:val="26"/>
          <w:szCs w:val="26"/>
        </w:rPr>
        <w:t xml:space="preserve"> dư </w:t>
      </w:r>
      <w:r w:rsidR="00863BB5" w:rsidRPr="00863BB5">
        <w:rPr>
          <w:color w:val="000000"/>
          <w:sz w:val="26"/>
          <w:szCs w:val="26"/>
        </w:rPr>
        <w:t>$1$</w:t>
      </w:r>
      <w:r w:rsidRPr="00863BB5">
        <w:rPr>
          <w:color w:val="000000"/>
          <w:sz w:val="26"/>
          <w:szCs w:val="26"/>
        </w:rPr>
        <w:t>”.</w:t>
      </w:r>
    </w:p>
    <w:p w14:paraId="1918883A" w14:textId="77777777" w:rsidR="00D54292" w:rsidRPr="00863BB5" w:rsidRDefault="00D54292" w:rsidP="00D54292">
      <w:pPr>
        <w:spacing w:before="240"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63BB5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863BB5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</w:p>
    <w:p w14:paraId="5D2EE353" w14:textId="5DBE9F96" w:rsidR="00D54292" w:rsidRPr="00863BB5" w:rsidRDefault="00D54292" w:rsidP="00D54292">
      <w:pPr>
        <w:spacing w:after="0" w:line="252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863BB5">
        <w:rPr>
          <w:rFonts w:ascii="Times New Roman" w:hAnsi="Times New Roman" w:cs="Times New Roman"/>
          <w:sz w:val="26"/>
          <w:szCs w:val="26"/>
        </w:rPr>
        <w:t xml:space="preserve">Cho hai biểu thức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$N=\frac{24}{\sqrt{x}+6}$</w:t>
      </w:r>
      <w:r w:rsidRPr="00863BB5">
        <w:rPr>
          <w:rFonts w:ascii="Times New Roman" w:hAnsi="Times New Roman" w:cs="Times New Roman"/>
          <w:sz w:val="26"/>
          <w:szCs w:val="26"/>
        </w:rPr>
        <w:t xml:space="preserve"> và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$M=\frac{\sqrt{x}}{\sqrt{x}+6}+\frac{1}{\sqrt{x}-6}+\frac{17\sqrt{x}+30}{x-36}$</w:t>
      </w:r>
      <w:r w:rsidRPr="00863BB5">
        <w:rPr>
          <w:rFonts w:ascii="Times New Roman" w:hAnsi="Times New Roman" w:cs="Times New Roman"/>
          <w:sz w:val="26"/>
          <w:szCs w:val="26"/>
        </w:rPr>
        <w:t xml:space="preserve"> với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$x\ge 0,x\ne 36.$</w:t>
      </w:r>
    </w:p>
    <w:p w14:paraId="6AD3C137" w14:textId="1E68CB74" w:rsidR="00D54292" w:rsidRPr="00863BB5" w:rsidRDefault="00D54292" w:rsidP="00D54292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3BB5">
        <w:rPr>
          <w:rFonts w:ascii="Times New Roman" w:hAnsi="Times New Roman" w:cs="Times New Roman"/>
          <w:sz w:val="26"/>
          <w:szCs w:val="26"/>
        </w:rPr>
        <w:t xml:space="preserve">1) Tính giá trị của biểu thức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$N$</w:t>
      </w:r>
      <w:r w:rsidRPr="00863BB5">
        <w:rPr>
          <w:rFonts w:ascii="Times New Roman" w:hAnsi="Times New Roman" w:cs="Times New Roman"/>
          <w:sz w:val="26"/>
          <w:szCs w:val="26"/>
        </w:rPr>
        <w:t xml:space="preserve"> khi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$x=9$</w:t>
      </w:r>
    </w:p>
    <w:p w14:paraId="58A8418E" w14:textId="353A27A1" w:rsidR="00D54292" w:rsidRPr="00863BB5" w:rsidRDefault="00D54292" w:rsidP="00D54292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3BB5">
        <w:rPr>
          <w:rFonts w:ascii="Times New Roman" w:hAnsi="Times New Roman" w:cs="Times New Roman"/>
          <w:sz w:val="26"/>
          <w:szCs w:val="26"/>
        </w:rPr>
        <w:t xml:space="preserve">2) Rút gọn biểu thức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$M.$</w:t>
      </w:r>
    </w:p>
    <w:p w14:paraId="49E7D80D" w14:textId="28476D82" w:rsidR="00D54292" w:rsidRPr="00863BB5" w:rsidRDefault="00D54292" w:rsidP="00D54292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3BB5">
        <w:rPr>
          <w:rFonts w:ascii="Times New Roman" w:hAnsi="Times New Roman" w:cs="Times New Roman"/>
          <w:sz w:val="26"/>
          <w:szCs w:val="26"/>
        </w:rPr>
        <w:t xml:space="preserve">3) Tìm số nguyên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$x$</w:t>
      </w:r>
      <w:r w:rsidRPr="00863BB5">
        <w:rPr>
          <w:rFonts w:ascii="Times New Roman" w:hAnsi="Times New Roman" w:cs="Times New Roman"/>
          <w:sz w:val="26"/>
          <w:szCs w:val="26"/>
        </w:rPr>
        <w:t xml:space="preserve"> để biểu thức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$L=N.M$</w:t>
      </w:r>
      <w:r w:rsidRPr="00863BB5">
        <w:rPr>
          <w:rFonts w:ascii="Times New Roman" w:hAnsi="Times New Roman" w:cs="Times New Roman"/>
          <w:sz w:val="26"/>
          <w:szCs w:val="26"/>
        </w:rPr>
        <w:t xml:space="preserve"> có giá trị nguyên lớn nhất.</w:t>
      </w:r>
    </w:p>
    <w:p w14:paraId="5E58410A" w14:textId="77777777" w:rsidR="00D54292" w:rsidRPr="00863BB5" w:rsidRDefault="00D54292" w:rsidP="00D54292">
      <w:pPr>
        <w:tabs>
          <w:tab w:val="left" w:pos="709"/>
        </w:tabs>
        <w:spacing w:after="0" w:line="25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63BB5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863BB5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7AC4000F" w14:textId="67E21F56" w:rsidR="00D54292" w:rsidRPr="00863BB5" w:rsidRDefault="00D54292" w:rsidP="00D54292">
      <w:pPr>
        <w:tabs>
          <w:tab w:val="left" w:pos="709"/>
        </w:tabs>
        <w:spacing w:after="120" w:line="24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863BB5">
        <w:rPr>
          <w:rFonts w:ascii="Times New Roman" w:hAnsi="Times New Roman" w:cs="Times New Roman"/>
          <w:sz w:val="26"/>
          <w:szCs w:val="26"/>
        </w:rPr>
        <w:t xml:space="preserve">1) Có hai loại quặng chứa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$75%$</w:t>
      </w:r>
      <w:r w:rsidRPr="00863BB5">
        <w:rPr>
          <w:rFonts w:ascii="Times New Roman" w:hAnsi="Times New Roman" w:cs="Times New Roman"/>
          <w:sz w:val="26"/>
          <w:szCs w:val="26"/>
        </w:rPr>
        <w:t xml:space="preserve"> sắt và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$50%$</w:t>
      </w:r>
      <w:r w:rsidRPr="00863BB5">
        <w:rPr>
          <w:rFonts w:ascii="Times New Roman" w:hAnsi="Times New Roman" w:cs="Times New Roman"/>
          <w:sz w:val="26"/>
          <w:szCs w:val="26"/>
        </w:rPr>
        <w:t xml:space="preserve"> sắt. Tính khối lượng của mỗi loại quặng đem trộn để được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$25$</w:t>
      </w:r>
      <w:r w:rsidRPr="00863BB5">
        <w:rPr>
          <w:rFonts w:ascii="Times New Roman" w:hAnsi="Times New Roman" w:cs="Times New Roman"/>
          <w:sz w:val="26"/>
          <w:szCs w:val="26"/>
        </w:rPr>
        <w:t xml:space="preserve"> tấn quặng chứa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$66%$</w:t>
      </w:r>
      <w:r w:rsidRPr="00863BB5">
        <w:rPr>
          <w:rFonts w:ascii="Times New Roman" w:hAnsi="Times New Roman" w:cs="Times New Roman"/>
          <w:sz w:val="26"/>
          <w:szCs w:val="26"/>
        </w:rPr>
        <w:t xml:space="preserve"> sắt</w:t>
      </w:r>
    </w:p>
    <w:p w14:paraId="4C434113" w14:textId="77777777" w:rsidR="00D54292" w:rsidRPr="00863BB5" w:rsidRDefault="00D54292" w:rsidP="00D54292">
      <w:pPr>
        <w:tabs>
          <w:tab w:val="left" w:pos="709"/>
        </w:tabs>
        <w:spacing w:after="0" w:line="252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863BB5">
        <w:rPr>
          <w:rFonts w:ascii="Times New Roman" w:hAnsi="Times New Roman" w:cs="Times New Roman"/>
          <w:sz w:val="26"/>
          <w:szCs w:val="26"/>
        </w:rPr>
        <w:t>2)</w:t>
      </w:r>
      <w:r w:rsidRPr="00863BB5">
        <w:rPr>
          <w:rFonts w:ascii="Times New Roman" w:hAnsi="Times New Roman" w:cs="Times New Roman"/>
          <w:i/>
          <w:sz w:val="26"/>
          <w:szCs w:val="26"/>
        </w:rPr>
        <w:t xml:space="preserve"> Giải bài toán sau bằng cách lập phương trình hoặc hệ phương trình :</w:t>
      </w:r>
    </w:p>
    <w:p w14:paraId="4B245908" w14:textId="398AAC82" w:rsidR="00D54292" w:rsidRPr="00863BB5" w:rsidRDefault="00D54292" w:rsidP="00D54292">
      <w:pPr>
        <w:tabs>
          <w:tab w:val="left" w:pos="1418"/>
        </w:tabs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3BB5">
        <w:rPr>
          <w:rFonts w:ascii="Times New Roman" w:hAnsi="Times New Roman" w:cs="Times New Roman"/>
          <w:sz w:val="26"/>
          <w:szCs w:val="26"/>
        </w:rPr>
        <w:tab/>
      </w:r>
      <w:r w:rsidRPr="00863BB5">
        <w:rPr>
          <w:rFonts w:ascii="Times New Roman" w:hAnsi="Times New Roman" w:cs="Times New Roman"/>
          <w:sz w:val="26"/>
          <w:szCs w:val="26"/>
        </w:rPr>
        <w:tab/>
        <w:t xml:space="preserve">Hai công nhân làm chung một công việc thì sau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$5$</w:t>
      </w:r>
      <w:r w:rsidRPr="00863BB5">
        <w:rPr>
          <w:rFonts w:ascii="Times New Roman" w:hAnsi="Times New Roman" w:cs="Times New Roman"/>
          <w:noProof/>
          <w:sz w:val="26"/>
          <w:szCs w:val="26"/>
        </w:rPr>
        <w:t xml:space="preserve"> giờ </w:t>
      </w:r>
      <w:r w:rsidR="00863BB5" w:rsidRPr="00863BB5">
        <w:rPr>
          <w:rFonts w:ascii="Times New Roman" w:hAnsi="Times New Roman" w:cs="Times New Roman"/>
          <w:noProof/>
          <w:color w:val="000000"/>
          <w:sz w:val="26"/>
          <w:szCs w:val="26"/>
        </w:rPr>
        <w:t>$50$</w:t>
      </w:r>
      <w:r w:rsidRPr="00863BB5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863BB5">
        <w:rPr>
          <w:rFonts w:ascii="Times New Roman" w:hAnsi="Times New Roman" w:cs="Times New Roman"/>
          <w:sz w:val="26"/>
          <w:szCs w:val="26"/>
        </w:rPr>
        <w:t xml:space="preserve">phút sẽ hoàn thành xong công việc. Sau khi làm chung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$5$</w:t>
      </w:r>
      <w:r w:rsidRPr="00863BB5">
        <w:rPr>
          <w:rFonts w:ascii="Times New Roman" w:hAnsi="Times New Roman" w:cs="Times New Roman"/>
          <w:noProof/>
          <w:sz w:val="26"/>
          <w:szCs w:val="26"/>
        </w:rPr>
        <w:t xml:space="preserve"> giờ </w:t>
      </w:r>
      <w:r w:rsidRPr="00863BB5">
        <w:rPr>
          <w:rFonts w:ascii="Times New Roman" w:hAnsi="Times New Roman" w:cs="Times New Roman"/>
          <w:sz w:val="26"/>
          <w:szCs w:val="26"/>
        </w:rPr>
        <w:t xml:space="preserve">thì người thứ nhất đi làm việc khác trong khi người thứ hai vẫn tiếp tục làm trong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$2$</w:t>
      </w:r>
      <w:r w:rsidRPr="00863BB5">
        <w:rPr>
          <w:rFonts w:ascii="Times New Roman" w:hAnsi="Times New Roman" w:cs="Times New Roman"/>
          <w:sz w:val="26"/>
          <w:szCs w:val="26"/>
        </w:rPr>
        <w:t xml:space="preserve"> giờ nữa mới hoàn thành </w:t>
      </w:r>
      <w:r w:rsidRPr="00863BB5">
        <w:rPr>
          <w:rFonts w:ascii="Times New Roman" w:hAnsi="Times New Roman" w:cs="Times New Roman"/>
          <w:noProof/>
          <w:sz w:val="26"/>
          <w:szCs w:val="26"/>
        </w:rPr>
        <w:t xml:space="preserve">xong </w:t>
      </w:r>
      <w:r w:rsidRPr="00863BB5">
        <w:rPr>
          <w:rFonts w:ascii="Times New Roman" w:hAnsi="Times New Roman" w:cs="Times New Roman"/>
          <w:sz w:val="26"/>
          <w:szCs w:val="26"/>
        </w:rPr>
        <w:t>công việc. Hỏi nếu làm riêng thì mỗi người phải mất bao nhiêu thời gian để hoàn thành xong công việc?</w:t>
      </w:r>
    </w:p>
    <w:p w14:paraId="4C786DA9" w14:textId="0D19B3A7" w:rsidR="00D54292" w:rsidRPr="00863BB5" w:rsidRDefault="00D54292">
      <w:pPr>
        <w:pStyle w:val="ListParagraph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63BB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phương trình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$3{{x}^2}-11x-15=0$</w:t>
      </w:r>
      <w:r w:rsidRPr="00863BB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2 nghiệm là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${{x}_1},{{x}_2}$</w:t>
      </w:r>
      <w:r w:rsidRPr="00863BB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Không giải phương trình, hãy tính giá trị của biểu thức </w:t>
      </w:r>
    </w:p>
    <w:p w14:paraId="4313B97F" w14:textId="7158A81B" w:rsidR="00D54292" w:rsidRPr="00863BB5" w:rsidRDefault="00863BB5" w:rsidP="00D5429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63BB5">
        <w:rPr>
          <w:rFonts w:ascii="Times New Roman" w:hAnsi="Times New Roman" w:cs="Times New Roman"/>
          <w:color w:val="000000"/>
          <w:sz w:val="26"/>
          <w:szCs w:val="26"/>
          <w:lang w:val="pt-BR"/>
        </w:rPr>
        <w:lastRenderedPageBreak/>
        <w:t>$A=\frac{3{{x}_1}}{{{x}_2}}+\frac{3{{x}_2}}{{{x}_1}}$</w:t>
      </w:r>
      <w:r w:rsidR="00D54292" w:rsidRPr="00863BB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66C01374" w14:textId="77777777" w:rsidR="00D54292" w:rsidRPr="00863BB5" w:rsidRDefault="00D54292" w:rsidP="00D54292">
      <w:pPr>
        <w:spacing w:after="0" w:line="25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63BB5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863BB5">
        <w:rPr>
          <w:rFonts w:ascii="Times New Roman" w:hAnsi="Times New Roman" w:cs="Times New Roman"/>
          <w:b/>
          <w:sz w:val="26"/>
          <w:szCs w:val="26"/>
        </w:rPr>
        <w:t xml:space="preserve">    (4,0 điểm)</w:t>
      </w:r>
    </w:p>
    <w:p w14:paraId="71B72C91" w14:textId="79DD7047" w:rsidR="00D54292" w:rsidRPr="00863BB5" w:rsidRDefault="00D54292" w:rsidP="00D54292">
      <w:pPr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3BB5">
        <w:rPr>
          <w:rFonts w:ascii="Times New Roman" w:hAnsi="Times New Roman" w:cs="Times New Roman"/>
          <w:sz w:val="26"/>
          <w:szCs w:val="26"/>
        </w:rPr>
        <w:t>1)</w:t>
      </w:r>
      <w:r w:rsidRPr="00863BB5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863BB5">
        <w:rPr>
          <w:rFonts w:ascii="Times New Roman" w:hAnsi="Times New Roman" w:cs="Times New Roman"/>
          <w:sz w:val="26"/>
          <w:szCs w:val="26"/>
        </w:rPr>
        <w:t xml:space="preserve">Đường ống nối hai bể cá trong một thủy cung có dạng một hình trụ, độ dài của đường ống là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$30m.$</w:t>
      </w:r>
      <w:r w:rsidRPr="00863BB5">
        <w:rPr>
          <w:rFonts w:ascii="Times New Roman" w:hAnsi="Times New Roman" w:cs="Times New Roman"/>
          <w:sz w:val="26"/>
          <w:szCs w:val="26"/>
        </w:rPr>
        <w:t xml:space="preserve"> Dung tích của đường ống nói trên là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$1800 {{m}^3}.$</w:t>
      </w:r>
      <w:r w:rsidRPr="00863BB5">
        <w:rPr>
          <w:rFonts w:ascii="Times New Roman" w:hAnsi="Times New Roman" w:cs="Times New Roman"/>
          <w:sz w:val="26"/>
          <w:szCs w:val="26"/>
        </w:rPr>
        <w:t xml:space="preserve"> Tính diện tích đáy của đường ống.</w:t>
      </w:r>
    </w:p>
    <w:p w14:paraId="1B35B84E" w14:textId="561D7E0D" w:rsidR="00D54292" w:rsidRPr="00863BB5" w:rsidRDefault="00D54292" w:rsidP="00D54292">
      <w:pPr>
        <w:spacing w:after="0" w:line="252" w:lineRule="auto"/>
        <w:ind w:right="-1"/>
        <w:jc w:val="both"/>
        <w:rPr>
          <w:rFonts w:ascii="Times New Roman" w:hAnsi="Times New Roman" w:cs="Times New Roman"/>
          <w:spacing w:val="-12"/>
          <w:sz w:val="26"/>
          <w:szCs w:val="26"/>
        </w:rPr>
      </w:pPr>
      <w:r w:rsidRPr="00863BB5">
        <w:rPr>
          <w:rFonts w:ascii="Times New Roman" w:hAnsi="Times New Roman" w:cs="Times New Roman"/>
          <w:sz w:val="26"/>
          <w:szCs w:val="26"/>
        </w:rPr>
        <w:t xml:space="preserve">2. Cho tam giác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863BB5">
        <w:rPr>
          <w:rFonts w:ascii="Times New Roman" w:hAnsi="Times New Roman" w:cs="Times New Roman"/>
          <w:sz w:val="26"/>
          <w:szCs w:val="26"/>
        </w:rPr>
        <w:t xml:space="preserve"> nhọn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$\left( AB&lt;AC \right)$</w:t>
      </w:r>
      <w:r w:rsidRPr="00863BB5">
        <w:rPr>
          <w:rFonts w:ascii="Times New Roman" w:hAnsi="Times New Roman" w:cs="Times New Roman"/>
          <w:sz w:val="26"/>
          <w:szCs w:val="26"/>
        </w:rPr>
        <w:t xml:space="preserve"> nội tiếp đường tròn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$(O).$</w:t>
      </w:r>
      <w:r w:rsidRPr="00863BB5">
        <w:rPr>
          <w:rFonts w:ascii="Times New Roman" w:hAnsi="Times New Roman" w:cs="Times New Roman"/>
          <w:sz w:val="26"/>
          <w:szCs w:val="26"/>
        </w:rPr>
        <w:t xml:space="preserve"> Hai đường cao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$BE$</w:t>
      </w:r>
      <w:r w:rsidRPr="00863BB5">
        <w:rPr>
          <w:rFonts w:ascii="Times New Roman" w:hAnsi="Times New Roman" w:cs="Times New Roman"/>
          <w:sz w:val="26"/>
          <w:szCs w:val="26"/>
        </w:rPr>
        <w:t xml:space="preserve"> và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$CF$</w:t>
      </w:r>
      <w:r w:rsidRPr="00863BB5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863BB5">
        <w:rPr>
          <w:rFonts w:ascii="Times New Roman" w:hAnsi="Times New Roman" w:cs="Times New Roman"/>
          <w:sz w:val="26"/>
          <w:szCs w:val="26"/>
        </w:rPr>
        <w:t xml:space="preserve">của tam giác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863BB5">
        <w:rPr>
          <w:rFonts w:ascii="Times New Roman" w:hAnsi="Times New Roman" w:cs="Times New Roman"/>
          <w:sz w:val="26"/>
          <w:szCs w:val="26"/>
        </w:rPr>
        <w:t xml:space="preserve"> cắt nhau tại điểm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$H.$</w:t>
      </w:r>
      <w:r w:rsidRPr="00863BB5">
        <w:rPr>
          <w:rFonts w:ascii="Times New Roman" w:hAnsi="Times New Roman" w:cs="Times New Roman"/>
          <w:sz w:val="26"/>
          <w:szCs w:val="26"/>
        </w:rPr>
        <w:t xml:space="preserve"> </w:t>
      </w:r>
      <w:r w:rsidRPr="00863BB5">
        <w:rPr>
          <w:rFonts w:ascii="Times New Roman" w:hAnsi="Times New Roman" w:cs="Times New Roman"/>
          <w:spacing w:val="-12"/>
          <w:sz w:val="26"/>
          <w:szCs w:val="26"/>
        </w:rPr>
        <w:t xml:space="preserve">Gọi </w:t>
      </w:r>
      <w:r w:rsidR="00863BB5" w:rsidRPr="00863BB5">
        <w:rPr>
          <w:rFonts w:ascii="Times New Roman" w:hAnsi="Times New Roman" w:cs="Times New Roman"/>
          <w:color w:val="000000"/>
          <w:spacing w:val="-12"/>
          <w:sz w:val="26"/>
          <w:szCs w:val="26"/>
        </w:rPr>
        <w:t>$K$</w:t>
      </w:r>
      <w:r w:rsidRPr="00863BB5">
        <w:rPr>
          <w:rFonts w:ascii="Times New Roman" w:hAnsi="Times New Roman" w:cs="Times New Roman"/>
          <w:spacing w:val="-12"/>
          <w:sz w:val="26"/>
          <w:szCs w:val="26"/>
        </w:rPr>
        <w:t xml:space="preserve"> là trung điểm </w:t>
      </w:r>
      <w:r w:rsidR="00863BB5" w:rsidRPr="00863BB5">
        <w:rPr>
          <w:rFonts w:ascii="Times New Roman" w:hAnsi="Times New Roman" w:cs="Times New Roman"/>
          <w:color w:val="000000"/>
          <w:spacing w:val="-12"/>
          <w:sz w:val="26"/>
          <w:szCs w:val="26"/>
        </w:rPr>
        <w:t>$BC.$</w:t>
      </w:r>
      <w:r w:rsidRPr="00863BB5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</w:p>
    <w:p w14:paraId="76EC451A" w14:textId="5B96B881" w:rsidR="00D54292" w:rsidRPr="00863BB5" w:rsidRDefault="00D54292" w:rsidP="00D54292">
      <w:pPr>
        <w:spacing w:after="120" w:line="240" w:lineRule="auto"/>
        <w:ind w:right="540"/>
        <w:jc w:val="both"/>
        <w:rPr>
          <w:rFonts w:ascii="Times New Roman" w:hAnsi="Times New Roman" w:cs="Times New Roman"/>
          <w:sz w:val="26"/>
          <w:szCs w:val="26"/>
        </w:rPr>
      </w:pPr>
      <w:r w:rsidRPr="00863BB5">
        <w:rPr>
          <w:rFonts w:ascii="Times New Roman" w:hAnsi="Times New Roman" w:cs="Times New Roman"/>
          <w:sz w:val="26"/>
          <w:szCs w:val="26"/>
        </w:rPr>
        <w:t xml:space="preserve">a) Chứng minh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$\Delta AEF$</w:t>
      </w:r>
      <w:r w:rsidRPr="00863BB5">
        <w:rPr>
          <w:rFonts w:ascii="Times New Roman" w:hAnsi="Times New Roman" w:cs="Times New Roman"/>
          <w:sz w:val="26"/>
          <w:szCs w:val="26"/>
        </w:rPr>
        <w:t xml:space="preserve"> đồng dạng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$\Delta ABC.$</w:t>
      </w:r>
    </w:p>
    <w:p w14:paraId="6123DC32" w14:textId="79F7F6F0" w:rsidR="00D54292" w:rsidRPr="00863BB5" w:rsidRDefault="00D54292" w:rsidP="00D54292">
      <w:pPr>
        <w:spacing w:after="120" w:line="240" w:lineRule="auto"/>
        <w:ind w:right="540"/>
        <w:jc w:val="both"/>
        <w:rPr>
          <w:rFonts w:ascii="Times New Roman" w:hAnsi="Times New Roman" w:cs="Times New Roman"/>
          <w:sz w:val="26"/>
          <w:szCs w:val="26"/>
        </w:rPr>
      </w:pPr>
      <w:r w:rsidRPr="00863BB5">
        <w:rPr>
          <w:rFonts w:ascii="Times New Roman" w:hAnsi="Times New Roman" w:cs="Times New Roman"/>
          <w:sz w:val="26"/>
          <w:szCs w:val="26"/>
        </w:rPr>
        <w:t xml:space="preserve">b) Chứng minh đường thẳng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$OA$</w:t>
      </w:r>
      <w:r w:rsidRPr="00863BB5">
        <w:rPr>
          <w:rFonts w:ascii="Times New Roman" w:hAnsi="Times New Roman" w:cs="Times New Roman"/>
          <w:sz w:val="26"/>
          <w:szCs w:val="26"/>
        </w:rPr>
        <w:t xml:space="preserve"> vuông góc với đường thẳng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$EF.$</w:t>
      </w:r>
    </w:p>
    <w:p w14:paraId="37C35DC7" w14:textId="5F3CA3B5" w:rsidR="00D54292" w:rsidRPr="00863BB5" w:rsidRDefault="00D54292" w:rsidP="00D54292">
      <w:pPr>
        <w:spacing w:after="12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863BB5">
        <w:rPr>
          <w:rFonts w:ascii="Times New Roman" w:hAnsi="Times New Roman" w:cs="Times New Roman"/>
          <w:sz w:val="26"/>
          <w:szCs w:val="26"/>
        </w:rPr>
        <w:t xml:space="preserve">c) Đường phân giác góc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$FHB$</w:t>
      </w:r>
      <w:r w:rsidRPr="00863BB5">
        <w:rPr>
          <w:rFonts w:ascii="Times New Roman" w:hAnsi="Times New Roman" w:cs="Times New Roman"/>
          <w:sz w:val="26"/>
          <w:szCs w:val="26"/>
        </w:rPr>
        <w:t xml:space="preserve"> cắt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$AB$</w:t>
      </w:r>
      <w:r w:rsidRPr="00863BB5">
        <w:rPr>
          <w:rFonts w:ascii="Times New Roman" w:hAnsi="Times New Roman" w:cs="Times New Roman"/>
          <w:sz w:val="26"/>
          <w:szCs w:val="26"/>
        </w:rPr>
        <w:t xml:space="preserve"> và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$AC$</w:t>
      </w:r>
      <w:r w:rsidRPr="00863BB5">
        <w:rPr>
          <w:rFonts w:ascii="Times New Roman" w:hAnsi="Times New Roman" w:cs="Times New Roman"/>
          <w:sz w:val="26"/>
          <w:szCs w:val="26"/>
        </w:rPr>
        <w:t xml:space="preserve"> lần lượt tại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863BB5">
        <w:rPr>
          <w:rFonts w:ascii="Times New Roman" w:hAnsi="Times New Roman" w:cs="Times New Roman"/>
          <w:sz w:val="26"/>
          <w:szCs w:val="26"/>
        </w:rPr>
        <w:t xml:space="preserve"> và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$N.$</w:t>
      </w:r>
      <w:r w:rsidRPr="00863BB5">
        <w:rPr>
          <w:rFonts w:ascii="Times New Roman" w:hAnsi="Times New Roman" w:cs="Times New Roman"/>
          <w:sz w:val="26"/>
          <w:szCs w:val="26"/>
        </w:rPr>
        <w:t xml:space="preserve">Gọi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$I$</w:t>
      </w:r>
      <w:r w:rsidRPr="00863BB5">
        <w:rPr>
          <w:rFonts w:ascii="Times New Roman" w:hAnsi="Times New Roman" w:cs="Times New Roman"/>
          <w:sz w:val="26"/>
          <w:szCs w:val="26"/>
        </w:rPr>
        <w:t xml:space="preserve">là trung điểm của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$MN, J$</w:t>
      </w:r>
      <w:r w:rsidRPr="00863BB5">
        <w:rPr>
          <w:rFonts w:ascii="Times New Roman" w:hAnsi="Times New Roman" w:cs="Times New Roman"/>
          <w:sz w:val="26"/>
          <w:szCs w:val="26"/>
        </w:rPr>
        <w:t>là trung điểm của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$AH.$</w:t>
      </w:r>
      <w:r w:rsidRPr="00863BB5">
        <w:rPr>
          <w:rFonts w:ascii="Times New Roman" w:hAnsi="Times New Roman" w:cs="Times New Roman"/>
          <w:sz w:val="26"/>
          <w:szCs w:val="26"/>
        </w:rPr>
        <w:t xml:space="preserve"> Chứng minh tứ giác 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$AFHI$</w:t>
      </w:r>
      <w:r w:rsidRPr="00863BB5">
        <w:rPr>
          <w:rFonts w:ascii="Times New Roman" w:hAnsi="Times New Roman" w:cs="Times New Roman"/>
          <w:sz w:val="26"/>
          <w:szCs w:val="26"/>
        </w:rPr>
        <w:t>nội tiếp và ba điểm</w:t>
      </w:r>
      <w:r w:rsidR="00863BB5" w:rsidRPr="00863BB5">
        <w:rPr>
          <w:rFonts w:ascii="Times New Roman" w:hAnsi="Times New Roman" w:cs="Times New Roman"/>
          <w:color w:val="000000"/>
          <w:sz w:val="26"/>
          <w:szCs w:val="26"/>
        </w:rPr>
        <w:t>$I,J,K$</w:t>
      </w:r>
      <w:r w:rsidRPr="00863BB5">
        <w:rPr>
          <w:rFonts w:ascii="Times New Roman" w:hAnsi="Times New Roman" w:cs="Times New Roman"/>
          <w:sz w:val="26"/>
          <w:szCs w:val="26"/>
        </w:rPr>
        <w:t>thẳng hàng.</w:t>
      </w:r>
    </w:p>
    <w:p w14:paraId="5CF17F8C" w14:textId="77777777" w:rsidR="00D54292" w:rsidRPr="00863BB5" w:rsidRDefault="00D54292" w:rsidP="00D54292">
      <w:pPr>
        <w:spacing w:after="0" w:line="252" w:lineRule="auto"/>
        <w:ind w:right="5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63BB5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863BB5">
        <w:rPr>
          <w:rFonts w:ascii="Times New Roman" w:hAnsi="Times New Roman" w:cs="Times New Roman"/>
          <w:b/>
          <w:sz w:val="26"/>
          <w:szCs w:val="26"/>
        </w:rPr>
        <w:t xml:space="preserve">   (0,5 điểm) </w:t>
      </w:r>
    </w:p>
    <w:p w14:paraId="37B6F90C" w14:textId="7A272608" w:rsidR="00D54292" w:rsidRPr="00863BB5" w:rsidRDefault="00D54292" w:rsidP="00D54292">
      <w:pPr>
        <w:spacing w:after="0" w:line="252" w:lineRule="auto"/>
        <w:ind w:right="540"/>
        <w:jc w:val="both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  <w:r w:rsidRPr="00863BB5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Cho hình lăng trụ đứng </w:t>
      </w:r>
      <w:r w:rsidR="00863BB5" w:rsidRPr="00863BB5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$ABCD.{A}'{B}'{C}'{D}'$</w:t>
      </w:r>
      <w:r w:rsidRPr="00863BB5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có đáy là hình thoi. Biết thể tích của nó là </w:t>
      </w:r>
      <w:r w:rsidR="00863BB5" w:rsidRPr="00863BB5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$1280c{{m}^3}$</w:t>
      </w:r>
      <w:r w:rsidRPr="00863BB5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và chiều cao là </w:t>
      </w:r>
      <w:r w:rsidR="00863BB5" w:rsidRPr="00863BB5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$20cm$</w:t>
      </w:r>
      <w:r w:rsidRPr="00863BB5">
        <w:rPr>
          <w:rFonts w:ascii="Times New Roman" w:hAnsi="Times New Roman" w:cs="Times New Roman"/>
          <w:bCs/>
          <w:sz w:val="26"/>
          <w:szCs w:val="26"/>
          <w:lang w:val="fr-FR"/>
        </w:rPr>
        <w:t>. Tính giá trị nhỏ nhất của diện tích xung quanh.</w:t>
      </w:r>
    </w:p>
    <w:p w14:paraId="017D1D60" w14:textId="77777777" w:rsidR="00D54292" w:rsidRPr="00863BB5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37DCA173" w14:textId="77777777" w:rsidR="00D54292" w:rsidRPr="00863BB5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262A8DC0" w14:textId="77777777" w:rsidR="00D54292" w:rsidRPr="00863BB5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498CBCF1" w14:textId="77777777" w:rsidR="00D54292" w:rsidRPr="00863BB5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37393A40" w14:textId="77777777" w:rsidR="00D54292" w:rsidRPr="00863BB5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297C74C8" w14:textId="77777777" w:rsidR="00D54292" w:rsidRPr="00863BB5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2698D3BB" w14:textId="77777777" w:rsidR="00D54292" w:rsidRPr="00863BB5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4FFF73D1" w14:textId="77777777" w:rsidR="00D54292" w:rsidRPr="00863BB5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160AEC53" w14:textId="77777777" w:rsidR="00D54292" w:rsidRPr="00863BB5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3C18E5FF" w14:textId="77777777" w:rsidR="00D54292" w:rsidRPr="00863BB5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223C4A2B" w14:textId="77777777" w:rsidR="00D54292" w:rsidRPr="00863BB5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7DF627FD" w14:textId="77777777" w:rsidR="00D54292" w:rsidRPr="00863BB5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676902FA" w14:textId="77777777" w:rsidR="00D54292" w:rsidRPr="00863BB5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42A42A94" w14:textId="77777777" w:rsidR="00D54292" w:rsidRPr="00863BB5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505351D4" w14:textId="77777777" w:rsidR="00D54292" w:rsidRPr="00863BB5" w:rsidRDefault="00D54292">
      <w:pPr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863BB5">
        <w:rPr>
          <w:rFonts w:ascii="Times New Roman" w:eastAsia="Times New Roman" w:hAnsi="Times New Roman" w:cs="Times New Roman"/>
          <w:b/>
          <w:iCs/>
          <w:sz w:val="26"/>
          <w:szCs w:val="26"/>
        </w:rPr>
        <w:br w:type="page"/>
      </w:r>
    </w:p>
    <w:p w14:paraId="2F024FFA" w14:textId="1B4F67F1" w:rsidR="00D54292" w:rsidRPr="00863BB5" w:rsidRDefault="00D54292" w:rsidP="00D54292">
      <w:pPr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3BB5">
        <w:rPr>
          <w:rFonts w:ascii="Times New Roman" w:eastAsia="Times New Roman" w:hAnsi="Times New Roman" w:cs="Times New Roman"/>
          <w:b/>
          <w:iCs/>
          <w:sz w:val="26"/>
          <w:szCs w:val="26"/>
        </w:rPr>
        <w:lastRenderedPageBreak/>
        <w:t>HƯỚNG DẪN CHẤM</w:t>
      </w: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620"/>
        <w:gridCol w:w="8452"/>
        <w:gridCol w:w="850"/>
      </w:tblGrid>
      <w:tr w:rsidR="00D54292" w:rsidRPr="00863BB5" w14:paraId="7CD9046A" w14:textId="77777777" w:rsidTr="00C72CF1">
        <w:trPr>
          <w:trHeight w:val="39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2E5FE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Câu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DEF47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64DE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1745AF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Điểm</w:t>
            </w:r>
          </w:p>
        </w:tc>
      </w:tr>
      <w:tr w:rsidR="00D54292" w:rsidRPr="00863BB5" w14:paraId="1A1C99F7" w14:textId="77777777" w:rsidTr="00C72CF1">
        <w:trPr>
          <w:trHeight w:val="998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8B5F67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Câu I</w:t>
            </w:r>
          </w:p>
          <w:p w14:paraId="79D7C6DC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1,5 điểm</w:t>
            </w:r>
          </w:p>
        </w:tc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F4DAF5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1)</w:t>
            </w: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D80DEB6" w14:textId="77777777" w:rsidR="00D54292" w:rsidRPr="00863BB5" w:rsidRDefault="00D54292" w:rsidP="00D54292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>a) Bảng tần số tương đối:</w:t>
            </w:r>
          </w:p>
          <w:tbl>
            <w:tblPr>
              <w:tblW w:w="7488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2088"/>
              <w:gridCol w:w="1080"/>
              <w:gridCol w:w="1080"/>
              <w:gridCol w:w="1080"/>
              <w:gridCol w:w="1080"/>
              <w:gridCol w:w="1080"/>
            </w:tblGrid>
            <w:tr w:rsidR="00D54292" w:rsidRPr="00863BB5" w14:paraId="09349E56" w14:textId="77777777" w:rsidTr="00632301">
              <w:trPr>
                <w:jc w:val="center"/>
              </w:trPr>
              <w:tc>
                <w:tcPr>
                  <w:tcW w:w="20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3ECFA08" w14:textId="77777777" w:rsidR="00D54292" w:rsidRPr="00863BB5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863BB5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 đại biểu</w: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40DFF2" w14:textId="7001F504" w:rsidR="00D54292" w:rsidRPr="00863BB5" w:rsidRDefault="00863BB5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863BB5">
                    <w:rPr>
                      <w:rFonts w:ascii="Times New Roman" w:hAnsi="Times New Roman" w:cs="Times New Roman"/>
                      <w:bCs/>
                      <w:color w:val="000000"/>
                      <w:kern w:val="2"/>
                      <w:sz w:val="26"/>
                      <w:szCs w:val="26"/>
                      <w14:ligatures w14:val="standardContextual"/>
                    </w:rPr>
                    <w:t>$84$</w: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4DC14FD" w14:textId="379BD698" w:rsidR="00D54292" w:rsidRPr="00863BB5" w:rsidRDefault="00863BB5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863BB5">
                    <w:rPr>
                      <w:rFonts w:ascii="Times New Roman" w:hAnsi="Times New Roman" w:cs="Times New Roman"/>
                      <w:bCs/>
                      <w:color w:val="000000"/>
                      <w:kern w:val="2"/>
                      <w:sz w:val="26"/>
                      <w:szCs w:val="26"/>
                      <w14:ligatures w14:val="standardContextual"/>
                    </w:rPr>
                    <w:t>$64$</w: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A1E1216" w14:textId="6A6E23E4" w:rsidR="00D54292" w:rsidRPr="00863BB5" w:rsidRDefault="00863BB5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863BB5">
                    <w:rPr>
                      <w:rFonts w:ascii="Times New Roman" w:hAnsi="Times New Roman" w:cs="Times New Roman"/>
                      <w:bCs/>
                      <w:color w:val="000000"/>
                      <w:kern w:val="2"/>
                      <w:sz w:val="26"/>
                      <w:szCs w:val="26"/>
                      <w14:ligatures w14:val="standardContextual"/>
                    </w:rPr>
                    <w:t>$64$</w: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EA8D094" w14:textId="315B120D" w:rsidR="00D54292" w:rsidRPr="00863BB5" w:rsidRDefault="00863BB5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863BB5">
                    <w:rPr>
                      <w:rFonts w:ascii="Times New Roman" w:hAnsi="Times New Roman" w:cs="Times New Roman"/>
                      <w:bCs/>
                      <w:color w:val="000000"/>
                      <w:kern w:val="2"/>
                      <w:sz w:val="26"/>
                      <w:szCs w:val="26"/>
                      <w14:ligatures w14:val="standardContextual"/>
                    </w:rPr>
                    <w:t>$16$</w:t>
                  </w:r>
                  <w:r w:rsidR="00D54292" w:rsidRPr="00863BB5">
                    <w:rPr>
                      <w:rFonts w:ascii="Times New Roman" w:hAnsi="Times New Roman" w:cs="Times New Roman"/>
                      <w:sz w:val="26"/>
                      <w:szCs w:val="26"/>
                    </w:rPr>
                    <w:t>16</w: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D567789" w14:textId="77777777" w:rsidR="00D54292" w:rsidRPr="00863BB5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863BB5">
                    <w:rPr>
                      <w:rFonts w:ascii="Times New Roman" w:hAnsi="Times New Roman" w:cs="Times New Roman"/>
                      <w:sz w:val="26"/>
                      <w:szCs w:val="26"/>
                    </w:rPr>
                    <w:t>12</w:t>
                  </w:r>
                </w:p>
              </w:tc>
            </w:tr>
            <w:tr w:rsidR="00D54292" w:rsidRPr="00863BB5" w14:paraId="5FFDB36F" w14:textId="77777777" w:rsidTr="00632301">
              <w:trPr>
                <w:jc w:val="center"/>
              </w:trPr>
              <w:tc>
                <w:tcPr>
                  <w:tcW w:w="208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2AAFB5F" w14:textId="77777777" w:rsidR="00D54292" w:rsidRPr="00863BB5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863BB5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Tần số tương đối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47A32D8" w14:textId="4A890587" w:rsidR="00D54292" w:rsidRPr="00863BB5" w:rsidRDefault="00863BB5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863BB5">
                    <w:rPr>
                      <w:rFonts w:ascii="Times New Roman" w:hAnsi="Times New Roman" w:cs="Times New Roman"/>
                      <w:bCs/>
                      <w:color w:val="000000"/>
                      <w:kern w:val="2"/>
                      <w:sz w:val="26"/>
                      <w:szCs w:val="26"/>
                      <w14:ligatures w14:val="standardContextual"/>
                    </w:rPr>
                    <w:t>$42%$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FD5F4F" w14:textId="38C4559F" w:rsidR="00D54292" w:rsidRPr="00863BB5" w:rsidRDefault="00863BB5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863BB5">
                    <w:rPr>
                      <w:rFonts w:ascii="Times New Roman" w:hAnsi="Times New Roman" w:cs="Times New Roman"/>
                      <w:bCs/>
                      <w:color w:val="000000"/>
                      <w:kern w:val="2"/>
                      <w:sz w:val="26"/>
                      <w:szCs w:val="26"/>
                      <w14:ligatures w14:val="standardContextual"/>
                    </w:rPr>
                    <w:t>$32%$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3E478B" w14:textId="31B20CDB" w:rsidR="00D54292" w:rsidRPr="00863BB5" w:rsidRDefault="00863BB5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863BB5">
                    <w:rPr>
                      <w:rFonts w:ascii="Times New Roman" w:hAnsi="Times New Roman" w:cs="Times New Roman"/>
                      <w:bCs/>
                      <w:color w:val="000000"/>
                      <w:kern w:val="2"/>
                      <w:sz w:val="26"/>
                      <w:szCs w:val="26"/>
                      <w14:ligatures w14:val="standardContextual"/>
                    </w:rPr>
                    <w:t>$12%$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54B8447" w14:textId="14565E59" w:rsidR="00D54292" w:rsidRPr="00863BB5" w:rsidRDefault="00863BB5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863BB5">
                    <w:rPr>
                      <w:rFonts w:ascii="Times New Roman" w:hAnsi="Times New Roman" w:cs="Times New Roman"/>
                      <w:bCs/>
                      <w:color w:val="000000"/>
                      <w:kern w:val="2"/>
                      <w:sz w:val="26"/>
                      <w:szCs w:val="26"/>
                      <w14:ligatures w14:val="standardContextual"/>
                    </w:rPr>
                    <w:t>$8%$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1E5709" w14:textId="3A7B2284" w:rsidR="00D54292" w:rsidRPr="00863BB5" w:rsidRDefault="00863BB5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863BB5">
                    <w:rPr>
                      <w:rFonts w:ascii="Times New Roman" w:hAnsi="Times New Roman" w:cs="Times New Roman"/>
                      <w:bCs/>
                      <w:color w:val="000000"/>
                      <w:kern w:val="2"/>
                      <w:sz w:val="26"/>
                      <w:szCs w:val="26"/>
                      <w14:ligatures w14:val="standardContextual"/>
                    </w:rPr>
                    <w:t>$6%$</w:t>
                  </w:r>
                </w:p>
              </w:tc>
            </w:tr>
          </w:tbl>
          <w:p w14:paraId="22D987E3" w14:textId="77777777" w:rsidR="00D54292" w:rsidRPr="00863BB5" w:rsidRDefault="00D54292" w:rsidP="00D54292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E3ECBC9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0,25</w:t>
            </w:r>
          </w:p>
        </w:tc>
      </w:tr>
      <w:tr w:rsidR="00D54292" w:rsidRPr="00863BB5" w14:paraId="2BEDDC74" w14:textId="77777777" w:rsidTr="00C72CF1">
        <w:trPr>
          <w:trHeight w:val="2429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4B5832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34A3C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3B1FD" w14:textId="67A33629" w:rsidR="00D54292" w:rsidRPr="00863BB5" w:rsidRDefault="00D54292" w:rsidP="00D54292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b) Tỉ lệ phần trăm đại biểu sử dụng được ít nhất 2 ngoại ngữ là: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$32% + 12% + 8% + 6% = 58%.$</w:t>
            </w:r>
          </w:p>
          <w:p w14:paraId="34904114" w14:textId="77777777" w:rsidR="00D54292" w:rsidRPr="00863BB5" w:rsidRDefault="00D54292" w:rsidP="00D54292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>c) Ý kiến đó đúng vì:</w:t>
            </w:r>
          </w:p>
          <w:p w14:paraId="1D1D7402" w14:textId="17FBDDF0" w:rsidR="00D54292" w:rsidRPr="00863BB5" w:rsidRDefault="00D54292" w:rsidP="00D54292">
            <w:pPr>
              <w:shd w:val="clear" w:color="auto" w:fill="FFFFFF"/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ab/>
              <w:t>- Tỉ lệ đại biểu sử dụng được 3 ngôn ngữ của 1 năm trước là:</w:t>
            </w:r>
            <w:r w:rsidRPr="00863BB5">
              <w:rPr>
                <w:rFonts w:ascii="Times New Roman" w:eastAsia="Calibri" w:hAnsi="Times New Roman" w:cs="Times New Roman"/>
                <w:b/>
                <w:position w:val="-10"/>
                <w:sz w:val="26"/>
                <w:szCs w:val="26"/>
              </w:rPr>
              <w:t xml:space="preserve"> </w:t>
            </w:r>
            <w:r w:rsidR="00863BB5" w:rsidRPr="00863BB5">
              <w:rPr>
                <w:rFonts w:ascii="Times New Roman" w:eastAsia="Calibri" w:hAnsi="Times New Roman" w:cs="Times New Roman"/>
                <w:color w:val="000000"/>
                <w:position w:val="-10"/>
                <w:sz w:val="26"/>
                <w:szCs w:val="26"/>
              </w:rPr>
              <w:t>$\frac{54}{220}.100%=24,5%$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DF83F1B" w14:textId="60EDBD99" w:rsidR="00D54292" w:rsidRPr="00863BB5" w:rsidRDefault="00D54292" w:rsidP="00D54292">
            <w:pPr>
              <w:shd w:val="clear" w:color="auto" w:fill="FFFFFF"/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ab/>
              <w:t>- Tỉ lệ đại biểu sử dụng được 3 ngôn ngữ của nay là: .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$12% + 8% + 6% = 26% &gt; 24,5%$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9A223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0,5</w:t>
            </w:r>
          </w:p>
        </w:tc>
      </w:tr>
      <w:tr w:rsidR="00D54292" w:rsidRPr="00863BB5" w14:paraId="0EEFC3F9" w14:textId="77777777" w:rsidTr="00AC7BD6">
        <w:trPr>
          <w:trHeight w:val="390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F0968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8CE9F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2)</w:t>
            </w: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B7C8E" w14:textId="77777777" w:rsidR="00D54292" w:rsidRPr="00863BB5" w:rsidRDefault="00D54292" w:rsidP="00D54292">
            <w:pPr>
              <w:pStyle w:val="NormalWeb"/>
              <w:shd w:val="clear" w:color="auto" w:fill="FFFFFF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 w:rsidRPr="00863BB5">
              <w:rPr>
                <w:color w:val="000000"/>
                <w:sz w:val="26"/>
                <w:szCs w:val="26"/>
              </w:rPr>
              <w:t>a) Các kết quả có thể xảy ra là:</w:t>
            </w:r>
          </w:p>
          <w:p w14:paraId="7F9648C5" w14:textId="6662A8ED" w:rsidR="00D54292" w:rsidRPr="00863BB5" w:rsidRDefault="00863BB5" w:rsidP="00D54292">
            <w:pPr>
              <w:pStyle w:val="NormalWeb"/>
              <w:shd w:val="clear" w:color="auto" w:fill="FFFFFF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 w:rsidRPr="00863BB5">
              <w:rPr>
                <w:bCs/>
                <w:color w:val="000000"/>
                <w:kern w:val="2"/>
                <w:sz w:val="26"/>
                <w:szCs w:val="26"/>
                <w14:ligatures w14:val="standardContextual"/>
              </w:rPr>
              <w:t>$1, 2, 3, 4, 5, 6, 7, 8, 9, 10, 11, 12, 13, 14, 15, 16, 17, 18, 19, 20.$</w:t>
            </w:r>
          </w:p>
          <w:p w14:paraId="4372B111" w14:textId="188644B6" w:rsidR="00D54292" w:rsidRPr="00863BB5" w:rsidRDefault="00D54292" w:rsidP="00D54292">
            <w:pPr>
              <w:pStyle w:val="NormalWeb"/>
              <w:shd w:val="clear" w:color="auto" w:fill="FFFFFF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 w:rsidRPr="00863BB5">
              <w:rPr>
                <w:color w:val="000000"/>
                <w:sz w:val="26"/>
                <w:szCs w:val="26"/>
              </w:rPr>
              <w:t>b) </w:t>
            </w:r>
            <w:r w:rsidR="00863BB5" w:rsidRPr="00863BB5">
              <w:rPr>
                <w:color w:val="000000"/>
                <w:sz w:val="26"/>
                <w:szCs w:val="26"/>
              </w:rPr>
              <w:t>$\Omega$</w:t>
            </w:r>
            <w:r w:rsidR="00863BB5" w:rsidRPr="00863BB5">
              <w:rPr>
                <w:rFonts w:eastAsia="Calibri"/>
                <w:color w:val="000000"/>
                <w:sz w:val="26"/>
                <w:szCs w:val="26"/>
              </w:rPr>
              <w:t>$= \left\{ 1, 2, 3, 4, 5, 6, 7, 8, 9, 10, 11, 12, 13, 14, 15, 16, 17, 18, 19, 20 \right\}.$</w:t>
            </w:r>
          </w:p>
          <w:p w14:paraId="21FFAAA0" w14:textId="7BDF8C13" w:rsidR="00D54292" w:rsidRPr="00863BB5" w:rsidRDefault="00D54292" w:rsidP="00D54292">
            <w:pPr>
              <w:pStyle w:val="NormalWeb"/>
              <w:shd w:val="clear" w:color="auto" w:fill="FFFFFF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 w:rsidRPr="00863BB5">
              <w:rPr>
                <w:color w:val="000000"/>
                <w:sz w:val="26"/>
                <w:szCs w:val="26"/>
              </w:rPr>
              <w:t>c) Có 3 kết quả thuận lợi là</w:t>
            </w:r>
            <w:r w:rsidR="00863BB5" w:rsidRPr="00863BB5">
              <w:rPr>
                <w:color w:val="000000"/>
                <w:sz w:val="26"/>
                <w:szCs w:val="26"/>
              </w:rPr>
              <w:t>$1,8,15$</w:t>
            </w:r>
          </w:p>
          <w:p w14:paraId="6841809B" w14:textId="7ABDF22C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Vậy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$P\left( T \right)=\frac{3}{20}$</w:t>
            </w: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FBB43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0,75</w:t>
            </w:r>
          </w:p>
        </w:tc>
      </w:tr>
      <w:tr w:rsidR="00D54292" w:rsidRPr="00863BB5" w14:paraId="4245A862" w14:textId="77777777" w:rsidTr="00C72CF1"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3DD7A3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Câu II</w:t>
            </w:r>
          </w:p>
          <w:p w14:paraId="22865A30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1,5 điểm</w:t>
            </w:r>
          </w:p>
        </w:tc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3EB257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B4C7158" w14:textId="65F0C383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position w:val="-6"/>
                <w:sz w:val="26"/>
                <w:szCs w:val="26"/>
              </w:rPr>
            </w:pPr>
            <w:r w:rsidRPr="00863BB5"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Tính giá trị của biểu thức  </w:t>
            </w:r>
            <w:r w:rsidR="00863BB5" w:rsidRPr="00863BB5">
              <w:rPr>
                <w:rFonts w:ascii="Times New Roman" w:eastAsia="Calibri" w:hAnsi="Times New Roman" w:cs="Times New Roman"/>
                <w:i/>
                <w:color w:val="000000"/>
                <w:sz w:val="26"/>
                <w:szCs w:val="26"/>
              </w:rPr>
              <w:t>$M$</w:t>
            </w:r>
            <w:r w:rsidRPr="00863BB5"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khi </w:t>
            </w:r>
            <w:r w:rsidR="00863BB5" w:rsidRPr="00863BB5">
              <w:rPr>
                <w:rFonts w:ascii="Times New Roman" w:eastAsia="Calibri" w:hAnsi="Times New Roman" w:cs="Times New Roman"/>
                <w:i/>
                <w:color w:val="000000"/>
                <w:sz w:val="26"/>
                <w:szCs w:val="26"/>
              </w:rPr>
              <w:t>$x=9.$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1EA53096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D54292" w:rsidRPr="00863BB5" w14:paraId="7DE7A797" w14:textId="77777777" w:rsidTr="00C72CF1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5992CB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58612B65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2CA9DA1" w14:textId="5BA4B3AA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Thay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$x=9$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(tmđk) vào </w:t>
            </w:r>
            <w:r w:rsidR="00863BB5" w:rsidRPr="00863BB5">
              <w:rPr>
                <w:rFonts w:ascii="Times New Roman" w:hAnsi="Times New Roman" w:cs="Times New Roman"/>
                <w:sz w:val="26"/>
                <w:szCs w:val="26"/>
              </w:rPr>
              <w:t>$N$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520DFE75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7C44D168" w14:textId="77777777" w:rsidTr="00C72CF1">
        <w:trPr>
          <w:trHeight w:val="623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154AEF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88F10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5234C" w14:textId="5AB7CB14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$N=\frac{24}{\sqrt{9}+6}=\frac{8}{3}.$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E7BCDA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2B442D5A" w14:textId="77777777" w:rsidTr="00C72CF1">
        <w:trPr>
          <w:trHeight w:val="385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22774B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476379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2) </w:t>
            </w: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DBFC9BC" w14:textId="3B7AD7DB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position w:val="-44"/>
                <w:sz w:val="26"/>
                <w:szCs w:val="26"/>
              </w:rPr>
            </w:pPr>
            <w:r w:rsidRPr="00863BB5"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Rút gọn biểu thức </w:t>
            </w:r>
            <w:r w:rsidR="00863BB5" w:rsidRPr="00863BB5">
              <w:rPr>
                <w:rFonts w:ascii="Times New Roman" w:eastAsia="Calibri" w:hAnsi="Times New Roman" w:cs="Times New Roman"/>
                <w:i/>
                <w:color w:val="000000"/>
                <w:sz w:val="26"/>
                <w:szCs w:val="26"/>
              </w:rPr>
              <w:t>$M.$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51AB14A7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D54292" w:rsidRPr="00863BB5" w14:paraId="16067A36" w14:textId="77777777" w:rsidTr="00C72CF1">
        <w:trPr>
          <w:trHeight w:val="804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8C91A3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38BC000B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F5A7A25" w14:textId="26F15A84" w:rsidR="00D54292" w:rsidRPr="00863BB5" w:rsidRDefault="00863BB5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color w:val="000000"/>
                <w:position w:val="-10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$M=\frac{\sqrt{x}\left( \sqrt{x}-6 \right)}{\left( \sqrt{x}+6 \right)\left( \sqrt{x}-6 \right)}+\frac{\sqrt{x}+6}{\left( \sqrt{x}+6 \right)\left( \sqrt{x}-6 \right)}+\frac{17\sqrt{x}+30}{\left( \sqrt{x}+6 \right)\left( \sqrt{x}-6 \right)}$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6D0C903E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48C9352C" w14:textId="77777777" w:rsidTr="00C72CF1">
        <w:trPr>
          <w:trHeight w:val="804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8B1B73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0A8B63D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3640321" w14:textId="42F8C359" w:rsidR="00D54292" w:rsidRPr="00863BB5" w:rsidRDefault="00863BB5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$=\frac{x-6\sqrt{x}+\sqrt{x}+6+17\sqrt{x}+30}{\left( \sqrt{x}+6 \right)\left( \sqrt{x}-6 \right)}$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2ED8A89C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2D7636F0" w14:textId="77777777" w:rsidTr="00C72CF1">
        <w:trPr>
          <w:trHeight w:val="826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09C448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3BBDC32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8FB1C11" w14:textId="4B39D464" w:rsidR="00D54292" w:rsidRPr="00863BB5" w:rsidRDefault="00863BB5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$=\frac{x+12\sqrt{x}+36}{\left( \sqrt{x}+6 \right)\left( \sqrt{x}-6 \right)}=\frac{\left( \sqrt{x}+6 \right)^2}{\left( \sqrt{x}+6 \right)\left( \sqrt{x}-6 \right)}$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  <w:hideMark/>
          </w:tcPr>
          <w:p w14:paraId="447090F7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2268E859" w14:textId="77777777" w:rsidTr="00C72CF1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265B8C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2D2D6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F58CD" w14:textId="073D7997" w:rsidR="00D54292" w:rsidRPr="00863BB5" w:rsidRDefault="00863BB5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$=\frac{\sqrt{x}+6}{\sqrt{x}-6}$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EE6A18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738C238A" w14:textId="77777777" w:rsidTr="00C72CF1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A658B4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A5B7F9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sz w:val="26"/>
                <w:szCs w:val="26"/>
              </w:rPr>
              <w:t>3)</w:t>
            </w:r>
          </w:p>
          <w:p w14:paraId="2D8FA958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B605F4B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B34C7A4" w14:textId="36C714D5" w:rsidR="00D54292" w:rsidRPr="00863BB5" w:rsidRDefault="00863BB5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position w:val="-30"/>
                <w:sz w:val="26"/>
                <w:szCs w:val="26"/>
              </w:rPr>
            </w:pPr>
            <w:r w:rsidRPr="00863BB5">
              <w:rPr>
                <w:rFonts w:ascii="Times New Roman" w:eastAsia="Calibri" w:hAnsi="Times New Roman" w:cs="Times New Roman"/>
                <w:i/>
                <w:color w:val="000000"/>
                <w:spacing w:val="-6"/>
                <w:sz w:val="26"/>
                <w:szCs w:val="26"/>
              </w:rPr>
              <w:t>$L=N.M$</w:t>
            </w:r>
            <w:r w:rsidR="00D54292" w:rsidRPr="00863BB5">
              <w:rPr>
                <w:rFonts w:ascii="Times New Roman" w:eastAsia="Calibri" w:hAnsi="Times New Roman" w:cs="Times New Roman"/>
                <w:b/>
                <w:i/>
                <w:spacing w:val="-6"/>
                <w:sz w:val="26"/>
                <w:szCs w:val="26"/>
              </w:rPr>
              <w:t xml:space="preserve"> đạt giá trị nguyên lớn nhất.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72DBC11B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D54292" w:rsidRPr="00863BB5" w14:paraId="52AB0BA0" w14:textId="77777777" w:rsidTr="00C72CF1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3C535A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568507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53A3582" w14:textId="74904A4F" w:rsidR="00D54292" w:rsidRPr="00863BB5" w:rsidRDefault="00863BB5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$L=\frac{24}{\sqrt{x}-6}$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  <w:hideMark/>
          </w:tcPr>
          <w:p w14:paraId="55239F81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45AC5646" w14:textId="77777777" w:rsidTr="00F2490E">
        <w:trPr>
          <w:trHeight w:val="315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9EB52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bottom w:val="dashSmallGap" w:sz="4" w:space="0" w:color="auto"/>
              <w:right w:val="single" w:sz="4" w:space="0" w:color="auto"/>
            </w:tcBorders>
            <w:hideMark/>
          </w:tcPr>
          <w:p w14:paraId="56F5555F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CD8FA47" w14:textId="3D992413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Lý luận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$P$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đạt giá trị nguyên lớn nhất khi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$x=49$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khi đó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$P=24.$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bottom"/>
          </w:tcPr>
          <w:p w14:paraId="4B062453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617A41CD" w14:textId="77777777" w:rsidTr="00F2490E">
        <w:trPr>
          <w:trHeight w:val="476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769843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Câu III</w:t>
            </w:r>
          </w:p>
          <w:p w14:paraId="03BC4492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2,5 điểm</w:t>
            </w:r>
          </w:p>
        </w:tc>
        <w:tc>
          <w:tcPr>
            <w:tcW w:w="6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89F3CD3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8452" w:type="dxa"/>
            <w:tcBorders>
              <w:top w:val="sing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FED55CD" w14:textId="32229491" w:rsidR="00D54292" w:rsidRPr="00863BB5" w:rsidRDefault="00D54292" w:rsidP="00D542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Gọi khối lượng quặng chứa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$75%$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sắt và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$50%$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sắt là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$x,y$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(tấn,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$x,y&gt;0$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F016993" w14:textId="74671EF9" w:rsidR="00D54292" w:rsidRPr="00863BB5" w:rsidRDefault="00D54292" w:rsidP="00D542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Theo bài ra ta có hệ phương trình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$\left\{ \begin{align} &amp; x+y=25 \ &amp; \frac{75x}{100}+\frac{50y}{100}=\frac{66}{100}.25 \ \end{align} \Rightarrow \left\{ \begin{align} &amp; x=16 \ &amp; y=9 \ \end{align}$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>(thỏa mãn điều kiện)</w:t>
            </w:r>
          </w:p>
          <w:p w14:paraId="443BE68C" w14:textId="3DB8055A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Vậy đem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$16$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tấn loại quặng chứa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$75%$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sắt,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$9$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tấn loại quặng chứa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$50%$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sắt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90860E6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0,5</w:t>
            </w:r>
          </w:p>
        </w:tc>
      </w:tr>
      <w:tr w:rsidR="00D54292" w:rsidRPr="00863BB5" w14:paraId="7EE3182A" w14:textId="77777777" w:rsidTr="00F2490E">
        <w:trPr>
          <w:trHeight w:val="476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3B450B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 w:val="restart"/>
            <w:tcBorders>
              <w:top w:val="dashSmallGap" w:sz="4" w:space="0" w:color="auto"/>
              <w:left w:val="single" w:sz="4" w:space="0" w:color="auto"/>
              <w:right w:val="single" w:sz="4" w:space="0" w:color="auto"/>
            </w:tcBorders>
          </w:tcPr>
          <w:p w14:paraId="3ED47C3B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sz w:val="26"/>
                <w:szCs w:val="26"/>
              </w:rPr>
              <w:t>2)</w:t>
            </w:r>
          </w:p>
        </w:tc>
        <w:tc>
          <w:tcPr>
            <w:tcW w:w="8452" w:type="dxa"/>
            <w:tcBorders>
              <w:top w:val="sing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8AEB6FA" w14:textId="77777777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…mỗi công nhân làm riêng thì trong bao nhiêu giờ …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61AE82F7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D54292" w:rsidRPr="00863BB5" w14:paraId="7BEEC253" w14:textId="77777777" w:rsidTr="00F2490E">
        <w:trPr>
          <w:trHeight w:val="1105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230CAD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AA27C9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AC502D1" w14:textId="70D8D09C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Đổi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$5h50'=\frac{35}{6}h.$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Gọi thời gian công nhân thứ nhất làm một mình xong công việc là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$x$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(đơn vị: giờ, 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$x&gt;0$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50" w:type="dxa"/>
            <w:vMerge w:val="restart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09D9A1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6C6FB5CE" w14:textId="77777777" w:rsidTr="00B13F15">
        <w:trPr>
          <w:trHeight w:val="481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1E1A1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5995EA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9D8DCDE" w14:textId="0CCC954D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pacing w:val="-8"/>
                <w:position w:val="-10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 xml:space="preserve">Thời gian công nhân thứ hai làm một mình xong công việc là </w:t>
            </w:r>
            <w:r w:rsidR="00863BB5" w:rsidRPr="00863BB5">
              <w:rPr>
                <w:rFonts w:ascii="Times New Roman" w:hAnsi="Times New Roman" w:cs="Times New Roman"/>
                <w:color w:val="000000"/>
                <w:spacing w:val="-8"/>
                <w:sz w:val="26"/>
                <w:szCs w:val="26"/>
              </w:rPr>
              <w:t>$y$</w:t>
            </w:r>
            <w:r w:rsidRPr="00863BB5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 xml:space="preserve">(đơn vị: giờ,  </w:t>
            </w:r>
            <w:r w:rsidR="00863BB5" w:rsidRPr="00863BB5">
              <w:rPr>
                <w:rFonts w:ascii="Times New Roman" w:hAnsi="Times New Roman" w:cs="Times New Roman"/>
                <w:color w:val="000000"/>
                <w:spacing w:val="-8"/>
                <w:sz w:val="26"/>
                <w:szCs w:val="26"/>
              </w:rPr>
              <w:t>$y&gt;0$</w:t>
            </w:r>
            <w:r w:rsidRPr="00863BB5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)</w:t>
            </w:r>
          </w:p>
        </w:tc>
        <w:tc>
          <w:tcPr>
            <w:tcW w:w="850" w:type="dxa"/>
            <w:vMerge/>
            <w:tcBorders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7F9E0696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54292" w:rsidRPr="00863BB5" w14:paraId="32E1D9D7" w14:textId="77777777" w:rsidTr="00C72CF1">
        <w:trPr>
          <w:trHeight w:val="270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E8FDB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018D51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0971E37" w14:textId="0A35113E" w:rsidR="00D54292" w:rsidRPr="00863BB5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t xml:space="preserve"> 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Trong một giờ công nhân thứ nhất làm được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$\frac{1}{x}$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(công việc)</w:t>
            </w:r>
          </w:p>
          <w:p w14:paraId="306EE9E4" w14:textId="2103EAB4" w:rsidR="00D54292" w:rsidRPr="00863BB5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Trong một giờ công nhân thứ nhất làm được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$\frac{1}{y}$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(công việc)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2A0F955D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0F14937A" w14:textId="77777777" w:rsidTr="00C72CF1">
        <w:trPr>
          <w:trHeight w:val="490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6EEAC5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313CFE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2FDA34E" w14:textId="33F8F9C4" w:rsidR="00D54292" w:rsidRPr="00863BB5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Vì hai công nhân làm chung công việc đó sau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$\frac{35}{6}h$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thì xong nên ta có </w:t>
            </w:r>
          </w:p>
          <w:p w14:paraId="676EC8AA" w14:textId="5EB8902A" w:rsidR="00D54292" w:rsidRPr="00863BB5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phương trình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$\frac{1}{x}+\frac{1}{y}=\frac{6}{35}$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 (1)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20152017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  <w:p w14:paraId="657CCF45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  <w:p w14:paraId="00287DC3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  <w:p w14:paraId="2C6D4056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  <w:p w14:paraId="7649FA4F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094DCD8A" w14:textId="77777777" w:rsidTr="00C72CF1">
        <w:trPr>
          <w:trHeight w:val="490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A5CA7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714863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EF2D004" w14:textId="77777777" w:rsidR="00D54292" w:rsidRPr="00863BB5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Vì Sau khi làm chung </w:t>
            </w:r>
            <w:r w:rsidRPr="00863BB5"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5 giờ 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thì người thứ nhất đi làm việc khác trong khi người thứ hai vẫn tiếp tục làm trong </w:t>
            </w:r>
            <w:r w:rsidRPr="00863BB5">
              <w:rPr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giờ nữa mới hoàn thành </w:t>
            </w:r>
            <w:r w:rsidRPr="00863BB5"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xong 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>công việc nên ta có</w:t>
            </w:r>
          </w:p>
          <w:p w14:paraId="1422D8F6" w14:textId="67D33EE9" w:rsidR="00D54292" w:rsidRPr="00863BB5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phương trình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$\frac{5}{x}+\frac{7}{y}=1$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  (2)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17EA0EFD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4DBAF201" w14:textId="77777777" w:rsidTr="00F2490E">
        <w:trPr>
          <w:trHeight w:val="406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2E181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21D873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6796B4D" w14:textId="72A6D210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Từ (1) và (2) ta có hệ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  <w:lang w:val="pt-BR"/>
              </w:rPr>
              <w:t>$\left\{ \begin{align} &amp; \frac{1}{x}+\frac{1}{y}=\frac{6}{35} \ &amp; \frac{5}{x}+\frac{7}{y}=1 \ \end{align}$</w:t>
            </w:r>
            <w:r w:rsidRPr="00863BB5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</w:p>
        </w:tc>
        <w:tc>
          <w:tcPr>
            <w:tcW w:w="850" w:type="dxa"/>
            <w:vMerge w:val="restart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16334D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2E34E5D4" w14:textId="77777777" w:rsidTr="001C0105">
        <w:trPr>
          <w:trHeight w:val="250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E2F2E6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8D0F8F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69ACF05" w14:textId="13D1EF6F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Giải hệ tìm được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$\left\{ \begin{align} &amp; x=10 \ &amp; y=14 \ \end{align} .$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(tmđk)</w:t>
            </w:r>
          </w:p>
        </w:tc>
        <w:tc>
          <w:tcPr>
            <w:tcW w:w="850" w:type="dxa"/>
            <w:vMerge/>
            <w:tcBorders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0C04C637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54292" w:rsidRPr="00863BB5" w14:paraId="5638B7E0" w14:textId="77777777" w:rsidTr="00C72CF1">
        <w:trPr>
          <w:trHeight w:val="31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1B22F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FD8972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EA21F" w14:textId="73DEDD8B" w:rsidR="00D54292" w:rsidRPr="00863BB5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Vậy công nhân thứ nhất làm một mình xong công việc trong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$10$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giờ,  </w:t>
            </w:r>
          </w:p>
          <w:p w14:paraId="73EE5294" w14:textId="0722DD81" w:rsidR="00D54292" w:rsidRPr="00863BB5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công nhân thứ hai làm một mình xong công việc trong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$14$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giờ.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E2F75F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6B532AC3" w14:textId="77777777" w:rsidTr="00FE0F34">
        <w:trPr>
          <w:trHeight w:val="31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F2E756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9A1BBB6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CAB1D6B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863BB5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a) Ta có </w:t>
            </w:r>
          </w:p>
          <w:p w14:paraId="5B9465B7" w14:textId="5848E929" w:rsidR="00D54292" w:rsidRPr="00863BB5" w:rsidRDefault="00863BB5" w:rsidP="00D5429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color w:val="000000"/>
                <w:kern w:val="2"/>
                <w:sz w:val="26"/>
                <w:szCs w:val="26"/>
                <w14:ligatures w14:val="standardContextual"/>
              </w:rPr>
              <w:t>$\begin{align} &amp; 3{{x}_1}+4{{x}_2}=3 \ &amp; \Leftrightarrow ({{x}_1}+{{x}_2})+{{x}_2}=6 \ &amp; \Rightarrow {{x}_2}=-9 \ \end{align}$</w:t>
            </w:r>
            <w:r w:rsidR="00D54292" w:rsidRPr="00863B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14:paraId="670F0122" w14:textId="15226412" w:rsidR="00D54292" w:rsidRPr="00863BB5" w:rsidRDefault="00D54292" w:rsidP="00D5429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863BB5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Vì </w:t>
            </w:r>
            <w:r w:rsidR="00863BB5" w:rsidRPr="00863B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$x=-9$</w:t>
            </w:r>
            <w:r w:rsidRPr="00863BB5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là nghiệm của phương trình nên ta có </w:t>
            </w:r>
            <w:r w:rsidR="00863BB5" w:rsidRPr="00863B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$\left( -9 \right)^2-5.\left( -9 \right)+m+4=0$</w:t>
            </w:r>
            <w:r w:rsidRPr="00863BB5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</w:p>
          <w:p w14:paraId="45AB6585" w14:textId="5E8A9C4E" w:rsidR="00D54292" w:rsidRPr="00863BB5" w:rsidRDefault="00D54292" w:rsidP="00D5429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863BB5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Tìm được </w:t>
            </w:r>
            <w:r w:rsidR="00863BB5" w:rsidRPr="00863B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$m=-3\pm \sqrt{13}$</w:t>
            </w:r>
            <w:r w:rsidRPr="00863BB5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B6275EF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0,5</w:t>
            </w:r>
          </w:p>
        </w:tc>
      </w:tr>
      <w:tr w:rsidR="00D54292" w:rsidRPr="00863BB5" w14:paraId="350C20CF" w14:textId="77777777" w:rsidTr="00C72CF1">
        <w:trPr>
          <w:trHeight w:val="31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9C6BFB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E760D0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SmallGap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679E34E" w14:textId="77777777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dashSmallGap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7D11F5B5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54292" w:rsidRPr="00863BB5" w14:paraId="7327953F" w14:textId="77777777" w:rsidTr="00C72CF1">
        <w:trPr>
          <w:trHeight w:val="480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536903" w14:textId="77777777" w:rsidR="00D54292" w:rsidRPr="00863BB5" w:rsidRDefault="00D54292" w:rsidP="00D54292">
            <w:pPr>
              <w:tabs>
                <w:tab w:val="center" w:pos="606"/>
              </w:tabs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F05A53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6C611DE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57A86B42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54292" w:rsidRPr="00863BB5" w14:paraId="2A338926" w14:textId="77777777" w:rsidTr="00C72CF1">
        <w:trPr>
          <w:trHeight w:val="431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957CA9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DC3318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7A0CF13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7F34DDF2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54292" w:rsidRPr="00863BB5" w14:paraId="63317679" w14:textId="77777777" w:rsidTr="00C72CF1">
        <w:trPr>
          <w:trHeight w:val="565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213094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5152F8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4E8A638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7C3DA009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54292" w:rsidRPr="00863BB5" w14:paraId="63CF886B" w14:textId="77777777" w:rsidTr="00C72CF1">
        <w:trPr>
          <w:trHeight w:val="415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AEDE0" w14:textId="77777777" w:rsidR="00D54292" w:rsidRPr="00863BB5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49620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004E5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bottom"/>
          </w:tcPr>
          <w:p w14:paraId="416892AB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</w:tbl>
    <w:tbl>
      <w:tblPr>
        <w:tblpPr w:leftFromText="180" w:rightFromText="180" w:vertAnchor="text" w:horzAnchor="margin" w:tblpX="-386" w:tblpY="-145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708"/>
        <w:gridCol w:w="4038"/>
        <w:gridCol w:w="969"/>
        <w:gridCol w:w="3391"/>
        <w:gridCol w:w="850"/>
      </w:tblGrid>
      <w:tr w:rsidR="00D54292" w:rsidRPr="00863BB5" w14:paraId="52A74559" w14:textId="77777777" w:rsidTr="0044565C">
        <w:trPr>
          <w:trHeight w:val="379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B14E62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  <w:r w:rsidRPr="00863B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Câu IV</w:t>
            </w:r>
          </w:p>
          <w:p w14:paraId="4C18D374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4điểm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74D86A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8398" w:type="dxa"/>
            <w:gridSpan w:val="3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9F3B16" w14:textId="77777777" w:rsidR="00D54292" w:rsidRPr="00863BB5" w:rsidRDefault="00D54292" w:rsidP="00D54292">
            <w:pPr>
              <w:spacing w:after="0" w:line="216" w:lineRule="auto"/>
              <w:ind w:right="540"/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Bồn nước này đựng được bao nhiêu mét khối nước?</w:t>
            </w:r>
          </w:p>
          <w:p w14:paraId="27AAC071" w14:textId="1CFF528D" w:rsidR="00D54292" w:rsidRPr="00863BB5" w:rsidRDefault="00D54292" w:rsidP="00D54292">
            <w:pPr>
              <w:spacing w:after="0" w:line="216" w:lineRule="auto"/>
              <w:ind w:right="540"/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Diện tích đáy của đường ống đó là: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$1800:30=60 ({{m}^2})$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CA575DB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eastAsia="ja-JP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1,0</w:t>
            </w:r>
          </w:p>
        </w:tc>
      </w:tr>
      <w:tr w:rsidR="00D54292" w:rsidRPr="00863BB5" w14:paraId="43A0D30F" w14:textId="77777777" w:rsidTr="0044565C">
        <w:trPr>
          <w:trHeight w:val="379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1C4BA8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8F748D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sz w:val="26"/>
                <w:szCs w:val="26"/>
              </w:rPr>
              <w:t>2)</w:t>
            </w:r>
          </w:p>
        </w:tc>
        <w:tc>
          <w:tcPr>
            <w:tcW w:w="8398" w:type="dxa"/>
            <w:gridSpan w:val="3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771D44" w14:textId="57AF2FAD" w:rsidR="00D54292" w:rsidRPr="00863BB5" w:rsidRDefault="00D54292" w:rsidP="00D54292">
            <w:pPr>
              <w:spacing w:after="0" w:line="216" w:lineRule="auto"/>
              <w:ind w:right="540"/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Chứng minh </w:t>
            </w:r>
            <w:r w:rsidR="00863BB5" w:rsidRPr="00863BB5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$\Delta AEF$</w:t>
            </w:r>
            <w:r w:rsidRPr="00863BB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đồng dạng </w:t>
            </w:r>
            <w:r w:rsidR="00863BB5" w:rsidRPr="00863BB5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$\Delta ABC.$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CAA7D96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eastAsia="ja-JP"/>
              </w:rPr>
            </w:pPr>
          </w:p>
        </w:tc>
      </w:tr>
      <w:tr w:rsidR="00D54292" w:rsidRPr="00863BB5" w14:paraId="43922D20" w14:textId="77777777" w:rsidTr="0044565C">
        <w:trPr>
          <w:trHeight w:hRule="exact" w:val="752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CDD20D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1FFE9E7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4038" w:type="dxa"/>
            <w:vMerge w:val="restar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D3111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ja-JP"/>
              </w:rPr>
            </w:pPr>
            <w:r w:rsidRPr="00863BB5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BFAE0AA" wp14:editId="5289B565">
                  <wp:extent cx="2124075" cy="2052955"/>
                  <wp:effectExtent l="0" t="0" r="9525" b="4445"/>
                  <wp:docPr id="1462193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1934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447" cy="2061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2100D40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  <w:r w:rsidRPr="00863BB5"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  <w:t>Vẽ đúng hình đến ý 1)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4CD9334F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863BB5" w14:paraId="218F6D6B" w14:textId="77777777" w:rsidTr="0044565C">
        <w:trPr>
          <w:trHeight w:hRule="exact" w:val="1012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D9ECC8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85D8B6D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A951C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ja-JP"/>
              </w:rPr>
            </w:pPr>
          </w:p>
        </w:tc>
        <w:tc>
          <w:tcPr>
            <w:tcW w:w="4360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BF73C13" w14:textId="39D75240" w:rsidR="00D54292" w:rsidRPr="00863BB5" w:rsidRDefault="00863BB5" w:rsidP="00D54292">
            <w:pPr>
              <w:spacing w:after="0" w:line="216" w:lineRule="auto"/>
              <w:rPr>
                <w:rFonts w:ascii="Times New Roman" w:hAnsi="Times New Roman" w:cs="Times New Roman"/>
                <w:position w:val="-4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$BE\bot AC$</w:t>
            </w:r>
            <w:r w:rsidR="00D54292" w:rsidRPr="00863BB5">
              <w:rPr>
                <w:rFonts w:ascii="Times New Roman" w:hAnsi="Times New Roman" w:cs="Times New Roman"/>
                <w:sz w:val="26"/>
                <w:szCs w:val="26"/>
              </w:rPr>
              <w:t>⇒  </w:t>
            </w: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$\widehat{BEC}={{90}^0}$</w:t>
            </w:r>
            <w:r w:rsidR="00D54292"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(TGV)</w:t>
            </w:r>
          </w:p>
          <w:p w14:paraId="46C863C4" w14:textId="6E50FD39" w:rsidR="00D54292" w:rsidRPr="00863BB5" w:rsidRDefault="00863BB5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  <w:lang w:eastAsia="ja-JP"/>
              </w:rPr>
            </w:pP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$CF\bot AB$</w:t>
            </w:r>
            <w:r w:rsidR="00D54292"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⇒  </w:t>
            </w: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$\widehat{CFB}={{90}^0}$</w:t>
            </w:r>
            <w:r w:rsidR="00D54292"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(TGV)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10A83F41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863BB5" w14:paraId="6C7DA2B2" w14:textId="77777777" w:rsidTr="0044565C">
        <w:trPr>
          <w:trHeight w:val="734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55C51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935CFA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2BC96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ja-JP"/>
              </w:rPr>
            </w:pPr>
          </w:p>
        </w:tc>
        <w:tc>
          <w:tcPr>
            <w:tcW w:w="4360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7E99133" w14:textId="347E51A1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⇒ Tứ giác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$BFEC$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là tứ giác nội tiếp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67408AD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863BB5" w14:paraId="03C1AD76" w14:textId="77777777" w:rsidTr="0044565C">
        <w:trPr>
          <w:trHeight w:val="746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D77C4E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7C876B5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40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EC456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ja-JP"/>
              </w:rPr>
            </w:pPr>
          </w:p>
        </w:tc>
        <w:tc>
          <w:tcPr>
            <w:tcW w:w="4360" w:type="dxa"/>
            <w:gridSpan w:val="2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3EF521" w14:textId="28CACF2C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⇒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$\Delta AEF$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đồng dạng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$\Delta ABC.$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4EBD51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863BB5" w14:paraId="7A4DE8F9" w14:textId="77777777" w:rsidTr="0044565C">
        <w:trPr>
          <w:trHeight w:val="417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2843F6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7BC401C4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  <w:r w:rsidRPr="00863BB5">
              <w:rPr>
                <w:rFonts w:ascii="Times New Roman" w:eastAsia="Times New Roman" w:hAnsi="Times New Roman" w:cs="Times New Roman"/>
                <w:sz w:val="26"/>
                <w:szCs w:val="26"/>
              </w:rPr>
              <w:t>2)</w:t>
            </w:r>
          </w:p>
        </w:tc>
        <w:tc>
          <w:tcPr>
            <w:tcW w:w="8398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2984AE65" w14:textId="2B56F7AD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63BB5">
              <w:rPr>
                <w:rFonts w:ascii="Times New Roman" w:eastAsia="SimSun" w:hAnsi="Times New Roman" w:cs="Times New Roman"/>
                <w:b/>
                <w:i/>
                <w:sz w:val="26"/>
                <w:szCs w:val="26"/>
                <w:lang w:eastAsia="zh-CN"/>
              </w:rPr>
              <w:t xml:space="preserve">Chứng minh đường thẳng </w:t>
            </w:r>
            <w:r w:rsidR="00863BB5" w:rsidRPr="00863BB5">
              <w:rPr>
                <w:rFonts w:ascii="Times New Roman" w:eastAsia="SimSun" w:hAnsi="Times New Roman" w:cs="Times New Roman"/>
                <w:i/>
                <w:color w:val="000000"/>
                <w:sz w:val="26"/>
                <w:szCs w:val="26"/>
                <w:lang w:eastAsia="zh-CN"/>
              </w:rPr>
              <w:t>$OA$</w:t>
            </w:r>
            <w:r w:rsidRPr="00863BB5">
              <w:rPr>
                <w:rFonts w:ascii="Times New Roman" w:eastAsia="SimSun" w:hAnsi="Times New Roman" w:cs="Times New Roman"/>
                <w:b/>
                <w:i/>
                <w:sz w:val="26"/>
                <w:szCs w:val="26"/>
                <w:lang w:eastAsia="zh-CN"/>
              </w:rPr>
              <w:t xml:space="preserve"> vuông góc với đường thẳng </w:t>
            </w:r>
            <w:r w:rsidR="00863BB5" w:rsidRPr="00863BB5">
              <w:rPr>
                <w:rFonts w:ascii="Times New Roman" w:eastAsia="SimSun" w:hAnsi="Times New Roman" w:cs="Times New Roman"/>
                <w:i/>
                <w:color w:val="000000"/>
                <w:sz w:val="26"/>
                <w:szCs w:val="26"/>
                <w:lang w:eastAsia="zh-CN"/>
              </w:rPr>
              <w:t>$$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62232BA3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</w:tr>
      <w:tr w:rsidR="00D54292" w:rsidRPr="00863BB5" w14:paraId="42D0B985" w14:textId="77777777" w:rsidTr="0044565C">
        <w:trPr>
          <w:trHeight w:val="439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EF93B7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702A5AE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B9AC1A7" w14:textId="23F2EAAC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>Tứ giác BCEF nội tiếp ⇒  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$\widehat{AEF}=\widehat{ABC}$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5B03FB68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863BB5" w14:paraId="69CDED09" w14:textId="77777777" w:rsidTr="0044565C">
        <w:trPr>
          <w:trHeight w:val="42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69FD01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1BF976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13E057F" w14:textId="7FD41F33" w:rsidR="00D54292" w:rsidRPr="00863BB5" w:rsidRDefault="00863BB5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$\Delta OAC$</w:t>
            </w:r>
            <w:r w:rsidR="00D54292"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cân tại O ⇒  </w:t>
            </w: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$\widehat{EAO}=\frac{{{180}^0}-\widehat{AOC}}{2}$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365CCF9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</w:p>
          <w:p w14:paraId="237565C5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863BB5" w14:paraId="37522972" w14:textId="77777777" w:rsidTr="0044565C">
        <w:trPr>
          <w:trHeight w:val="412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0B747F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80FA22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508EDED" w14:textId="3500A02A" w:rsidR="00D54292" w:rsidRPr="00863BB5" w:rsidRDefault="00863BB5" w:rsidP="00D54292">
            <w:pPr>
              <w:spacing w:after="0" w:line="216" w:lineRule="auto"/>
              <w:rPr>
                <w:rFonts w:ascii="Times New Roman" w:hAnsi="Times New Roman" w:cs="Times New Roman"/>
                <w:color w:val="000000"/>
                <w:position w:val="-6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$\widehat{ABC}=\frac{1}{2}\widehat{ABC}\Rightarrow \frac{{{180}^0}-\widehat{AOC}}{2}={{90}^0}-\widehat{ABC}$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29C7570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863BB5" w14:paraId="2ACEA298" w14:textId="77777777" w:rsidTr="0044565C">
        <w:trPr>
          <w:trHeight w:val="319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CD97F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00CA3C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5B2542" w14:textId="5C86D542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>⇒  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$\widehat{AEF}+\widehat{EAO}={{90}^0}$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⇒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$AO\bot EF$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B11710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863BB5" w14:paraId="370D79B2" w14:textId="77777777" w:rsidTr="0044565C">
        <w:trPr>
          <w:trHeight w:val="435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07CA1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FA1D68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8398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E46EE5B" w14:textId="6FAFFBB9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noProof/>
                <w:sz w:val="26"/>
                <w:szCs w:val="26"/>
                <w:lang w:eastAsia="ja-JP"/>
              </w:rPr>
            </w:pPr>
            <w:r w:rsidRPr="00863BB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Chứng minh tứ giác </w:t>
            </w:r>
            <w:r w:rsidR="00863BB5" w:rsidRPr="00863BB5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$AFHI$</w:t>
            </w:r>
            <w:r w:rsidRPr="00863BB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nội tiếp và </w:t>
            </w:r>
            <w:r w:rsidR="00863BB5" w:rsidRPr="00863BB5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$I, J, K$</w:t>
            </w:r>
            <w:r w:rsidRPr="00863BB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thẳng hàng.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232EF27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D54292" w:rsidRPr="00863BB5" w14:paraId="779818FB" w14:textId="77777777" w:rsidTr="0044565C">
        <w:trPr>
          <w:trHeight w:val="435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0262EE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599FFF4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FFD1606" w14:textId="3A59B16C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Chứng minh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$\Delta AMN$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cân tại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vì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$\widehat{AMN}=\widehat{MBH}+\widehat{MHB}=\widehat{NCH}+\widehat{NHC}=\widehat{ANM}$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⇒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$AI\bot MN$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6B42AA9C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1843664E" w14:textId="77777777" w:rsidTr="0044565C">
        <w:trPr>
          <w:trHeight w:val="524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034E32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DB9521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0F4D8FA" w14:textId="5057B9B7" w:rsidR="00D54292" w:rsidRPr="00863BB5" w:rsidRDefault="00863BB5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$\widehat{AFH}=\widehat{AIH}={{90}^0}$</w:t>
            </w:r>
            <w:r w:rsidR="00D54292"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⇒ Tứ giác </w:t>
            </w: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$AFHI$</w:t>
            </w:r>
            <w:r w:rsidR="00D54292"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là tứ giác nội tiếp.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C3494F5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124D0765" w14:textId="77777777" w:rsidTr="0044565C">
        <w:trPr>
          <w:trHeight w:val="576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B88178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D4BCF34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058EC69" w14:textId="12A6F896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position w:val="-4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t xml:space="preserve">Có </w:t>
            </w:r>
            <w:r w:rsidR="00863BB5" w:rsidRPr="00863BB5">
              <w:rPr>
                <w:rFonts w:ascii="Times New Roman" w:hAnsi="Times New Roman" w:cs="Times New Roman"/>
                <w:color w:val="000000"/>
                <w:position w:val="-4"/>
                <w:sz w:val="26"/>
                <w:szCs w:val="26"/>
              </w:rPr>
              <w:t>$\widehat{MAH}=\widehat{NAO}\Rightarrow \widehat{IAH}=\widehat{IAO}\Rightarrow IJ||AO$</w:t>
            </w:r>
            <w:r w:rsidRPr="00863BB5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t xml:space="preserve"> suy ra </w:t>
            </w:r>
            <w:r w:rsidR="00863BB5" w:rsidRPr="00863BB5">
              <w:rPr>
                <w:rFonts w:ascii="Times New Roman" w:hAnsi="Times New Roman" w:cs="Times New Roman"/>
                <w:color w:val="000000"/>
                <w:position w:val="-4"/>
                <w:sz w:val="26"/>
                <w:szCs w:val="26"/>
              </w:rPr>
              <w:t>$IJ$</w:t>
            </w:r>
            <w:r w:rsidRPr="00863BB5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t xml:space="preserve">trung trực </w:t>
            </w:r>
            <w:r w:rsidR="00863BB5" w:rsidRPr="00863BB5">
              <w:rPr>
                <w:rFonts w:ascii="Times New Roman" w:hAnsi="Times New Roman" w:cs="Times New Roman"/>
                <w:color w:val="000000"/>
                <w:position w:val="-4"/>
                <w:sz w:val="26"/>
                <w:szCs w:val="26"/>
              </w:rPr>
              <w:t>$EF$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4E724EFC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6447C3D3" w14:textId="77777777" w:rsidTr="0044565C">
        <w:trPr>
          <w:trHeight w:val="428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216C1C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D6A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3FAAB" w14:textId="12CE3E00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Có 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$JE=JF,KE=KF\Rightarrow$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$KI$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trung trực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$EF$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⇒ </w:t>
            </w:r>
            <w:r w:rsidR="00863BB5"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$I, J, K$</w:t>
            </w:r>
            <w:r w:rsidRPr="00863BB5">
              <w:rPr>
                <w:rFonts w:ascii="Times New Roman" w:hAnsi="Times New Roman" w:cs="Times New Roman"/>
                <w:sz w:val="26"/>
                <w:szCs w:val="26"/>
              </w:rPr>
              <w:t xml:space="preserve"> thẳng hàng.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4770B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863BB5" w14:paraId="5D89C758" w14:textId="77777777" w:rsidTr="00C15075">
        <w:trPr>
          <w:trHeight w:val="395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3065E5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Câu V</w:t>
            </w:r>
          </w:p>
          <w:p w14:paraId="4BC1DFC7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3BB5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0,5 điểm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B2AA1C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07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4C34E5B0" w14:textId="3EA4B7BE" w:rsidR="00D54292" w:rsidRPr="00863BB5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863BB5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 xml:space="preserve">Ta đặt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fr-FR"/>
              </w:rPr>
              <w:t>$AC=2m;BD=2n.$</w:t>
            </w:r>
          </w:p>
          <w:p w14:paraId="245C71E6" w14:textId="0618F28F" w:rsidR="00D54292" w:rsidRPr="00863BB5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863BB5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 xml:space="preserve">Diện tích đáy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fr-FR"/>
              </w:rPr>
              <w:t>$ABCD$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 xml:space="preserve"> là: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fr-FR"/>
              </w:rPr>
              <w:t>$S=\frac{1}{2}.2m.2n=2mn.$</w:t>
            </w:r>
          </w:p>
          <w:p w14:paraId="098A39AF" w14:textId="4440349C" w:rsidR="00D54292" w:rsidRPr="00863BB5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863BB5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 xml:space="preserve">Mặt khác: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fr-FR"/>
              </w:rPr>
              <w:t>$S=\frac{V}{h}=\frac{1280}{20}=64\left( c{{m}^2} \right)$</w:t>
            </w:r>
          </w:p>
          <w:p w14:paraId="16D399BC" w14:textId="0B9D3110" w:rsidR="00D54292" w:rsidRPr="00863BB5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863BB5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 xml:space="preserve">Vậy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fr-FR"/>
              </w:rPr>
              <w:t>$2m.n=64\left( c{{m}^2} \right).$</w:t>
            </w:r>
          </w:p>
        </w:tc>
        <w:tc>
          <w:tcPr>
            <w:tcW w:w="3391" w:type="dxa"/>
            <w:vMerge w:val="restart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</w:tcPr>
          <w:p w14:paraId="4EBD8CC0" w14:textId="77777777" w:rsidR="00D54292" w:rsidRPr="00863BB5" w:rsidRDefault="00D54292" w:rsidP="00D54292">
            <w:pPr>
              <w:spacing w:after="0" w:line="216" w:lineRule="auto"/>
              <w:ind w:right="-1"/>
              <w:rPr>
                <w:rFonts w:ascii="Times New Roman" w:hAnsi="Times New Roman" w:cs="Times New Roman"/>
                <w:b/>
                <w:i/>
                <w:position w:val="-6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0800C327" wp14:editId="204B7262">
                  <wp:extent cx="2016125" cy="2221230"/>
                  <wp:effectExtent l="0" t="0" r="3175" b="7620"/>
                  <wp:docPr id="2140624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6247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25" cy="222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8CD7837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D54292" w:rsidRPr="00863BB5" w14:paraId="6B3112C0" w14:textId="77777777" w:rsidTr="00807E7C">
        <w:trPr>
          <w:trHeight w:val="42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B1745B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C9846C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07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08EA1A60" w14:textId="77777777" w:rsidR="00D54292" w:rsidRPr="00863BB5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863BB5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>Diện tích xung quanh hình lăng trụ đứng là:</w:t>
            </w:r>
          </w:p>
          <w:p w14:paraId="18028129" w14:textId="05F976D9" w:rsidR="00D54292" w:rsidRPr="00863BB5" w:rsidRDefault="00863BB5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${{S}_{xq}}=4.AB.20=80AB.$</w:t>
            </w:r>
          </w:p>
          <w:p w14:paraId="3321C2C9" w14:textId="4050D6B4" w:rsidR="00D54292" w:rsidRPr="00863BB5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Vậy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${{S}_{xq}}$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nhỏ nhất khi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$AB$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nhỏ nhất.</w:t>
            </w:r>
          </w:p>
        </w:tc>
        <w:tc>
          <w:tcPr>
            <w:tcW w:w="3391" w:type="dxa"/>
            <w:vMerge/>
            <w:tcBorders>
              <w:left w:val="dashSmallGap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13A5809" w14:textId="77777777" w:rsidR="00D54292" w:rsidRPr="00863BB5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position w:val="-1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65021E5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54292" w:rsidRPr="00863BB5" w14:paraId="1A50A94D" w14:textId="77777777" w:rsidTr="0044565C">
        <w:trPr>
          <w:trHeight w:val="1256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A9314E" w14:textId="77777777" w:rsidR="00D54292" w:rsidRPr="00863BB5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D56A5A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5E09EA" w14:textId="776D8DB7" w:rsidR="00D54292" w:rsidRPr="00863BB5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Gọi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$O$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là giao điểm của hai đường chéo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$AC$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và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$BD$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. Ta có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$AC\bot BD$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tại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$O$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31AF1C5E" w14:textId="0F0A522E" w:rsidR="00D54292" w:rsidRPr="00863BB5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Xét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$\Delta AOB$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vuông tại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$O$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ta có: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$A{{B}^2}=O{{A}^2}+O{{B}^2}={{m}^2}+{{n}^2}.$</w:t>
            </w:r>
          </w:p>
          <w:p w14:paraId="25E00B21" w14:textId="7BBC55A6" w:rsidR="00D54292" w:rsidRPr="00863BB5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Mặt khác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${{m}^2}+{{n}^2}\ge 2mn$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. Do đó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$A{{B}^2}\ge 64\Rightarrow AB\ge 8\left( cm \right).$</w:t>
            </w:r>
          </w:p>
          <w:p w14:paraId="1F17C7AF" w14:textId="3AB05D04" w:rsidR="00D54292" w:rsidRPr="00863BB5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 xml:space="preserve">Vậy giá trị nhỏ nhất của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$AB$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là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$8cm$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khi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$m=n$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tức là khi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$ABCD$</w:t>
            </w: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là hình vuông.</w:t>
            </w:r>
          </w:p>
          <w:p w14:paraId="6E543E1E" w14:textId="6F5235AF" w:rsidR="00D54292" w:rsidRPr="00863BB5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3BB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Giá trị nhỏ nhất của diện tích xung quanh là  </w:t>
            </w:r>
            <w:r w:rsidR="00863BB5" w:rsidRPr="00863BB5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$4.8.20=640\left( c{{m}^2} \right).$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DFF1EC" w14:textId="77777777" w:rsidR="00D54292" w:rsidRPr="00863BB5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237BBC27" w14:textId="77777777" w:rsidR="00D54292" w:rsidRPr="00863BB5" w:rsidRDefault="00D54292" w:rsidP="00D54292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0F8C19E" w14:textId="77777777" w:rsidR="00D54292" w:rsidRPr="00863BB5" w:rsidRDefault="00D54292" w:rsidP="00D54292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 w:rsidRPr="00863BB5">
        <w:rPr>
          <w:rFonts w:ascii="Times New Roman" w:hAnsi="Times New Roman" w:cs="Times New Roman"/>
          <w:b/>
          <w:bCs/>
          <w:sz w:val="26"/>
          <w:szCs w:val="28"/>
        </w:rPr>
        <w:sym w:font="Wingdings" w:char="F096"/>
      </w:r>
      <w:r w:rsidRPr="00863BB5">
        <w:rPr>
          <w:rFonts w:ascii="Times New Roman" w:hAnsi="Times New Roman" w:cs="Times New Roman"/>
          <w:b/>
          <w:bCs/>
          <w:sz w:val="26"/>
          <w:szCs w:val="28"/>
        </w:rPr>
        <w:t>HẾT</w:t>
      </w:r>
      <w:r w:rsidRPr="00863BB5">
        <w:rPr>
          <w:rFonts w:ascii="Times New Roman" w:hAnsi="Times New Roman" w:cs="Times New Roman"/>
          <w:b/>
          <w:bCs/>
          <w:sz w:val="26"/>
          <w:szCs w:val="28"/>
        </w:rPr>
        <w:sym w:font="Wingdings" w:char="F097"/>
      </w:r>
    </w:p>
    <w:p w14:paraId="37A217AF" w14:textId="77777777" w:rsidR="00FA50B8" w:rsidRPr="00863BB5" w:rsidRDefault="00FA50B8" w:rsidP="00D54292">
      <w:pPr>
        <w:rPr>
          <w:rFonts w:ascii="Times New Roman" w:hAnsi="Times New Roman" w:cs="Times New Roman"/>
          <w:sz w:val="26"/>
          <w:szCs w:val="26"/>
        </w:rPr>
      </w:pPr>
    </w:p>
    <w:sectPr w:rsidR="00FA50B8" w:rsidRPr="00863BB5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8B0F6" w14:textId="77777777" w:rsidR="00474D00" w:rsidRDefault="00474D00" w:rsidP="0039216F">
      <w:pPr>
        <w:spacing w:after="0" w:line="240" w:lineRule="auto"/>
      </w:pPr>
      <w:r>
        <w:separator/>
      </w:r>
    </w:p>
  </w:endnote>
  <w:endnote w:type="continuationSeparator" w:id="0">
    <w:p w14:paraId="22F44875" w14:textId="77777777" w:rsidR="00474D00" w:rsidRDefault="00474D00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12857" w14:textId="77777777" w:rsidR="00474D00" w:rsidRDefault="00474D00" w:rsidP="0039216F">
      <w:pPr>
        <w:spacing w:after="0" w:line="240" w:lineRule="auto"/>
      </w:pPr>
      <w:r>
        <w:separator/>
      </w:r>
    </w:p>
  </w:footnote>
  <w:footnote w:type="continuationSeparator" w:id="0">
    <w:p w14:paraId="5C2E12C2" w14:textId="77777777" w:rsidR="00474D00" w:rsidRDefault="00474D00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75198"/>
    <w:multiLevelType w:val="hybridMultilevel"/>
    <w:tmpl w:val="78E8F4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83943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attachedTemplate r:id="rId1"/>
  <w:defaultTabStop w:val="720"/>
  <w:characterSpacingControl w:val="doNotCompress"/>
  <w:hdrShapeDefaults>
    <o:shapedefaults v:ext="edit" spidmax="223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756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2F10"/>
    <w:rsid w:val="00153355"/>
    <w:rsid w:val="0015361A"/>
    <w:rsid w:val="00162715"/>
    <w:rsid w:val="00167435"/>
    <w:rsid w:val="001753C9"/>
    <w:rsid w:val="00181973"/>
    <w:rsid w:val="00190101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56C3A"/>
    <w:rsid w:val="002610F0"/>
    <w:rsid w:val="00277704"/>
    <w:rsid w:val="00292934"/>
    <w:rsid w:val="002A20B6"/>
    <w:rsid w:val="002C3D87"/>
    <w:rsid w:val="002D4071"/>
    <w:rsid w:val="002D6ED5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74D00"/>
    <w:rsid w:val="004816A0"/>
    <w:rsid w:val="004839E4"/>
    <w:rsid w:val="00485196"/>
    <w:rsid w:val="0048583A"/>
    <w:rsid w:val="004A3CE1"/>
    <w:rsid w:val="004A4643"/>
    <w:rsid w:val="004A6142"/>
    <w:rsid w:val="004B0520"/>
    <w:rsid w:val="004D3B8C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54951"/>
    <w:rsid w:val="00664644"/>
    <w:rsid w:val="006659E2"/>
    <w:rsid w:val="00671A1E"/>
    <w:rsid w:val="006732D0"/>
    <w:rsid w:val="00682D9A"/>
    <w:rsid w:val="00685432"/>
    <w:rsid w:val="006862DC"/>
    <w:rsid w:val="00693258"/>
    <w:rsid w:val="00697D41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D7948"/>
    <w:rsid w:val="007E0920"/>
    <w:rsid w:val="007E1133"/>
    <w:rsid w:val="007E2599"/>
    <w:rsid w:val="007E7F7A"/>
    <w:rsid w:val="007F3529"/>
    <w:rsid w:val="007F546A"/>
    <w:rsid w:val="00806CC1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63BB5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FF2"/>
    <w:rsid w:val="008D769A"/>
    <w:rsid w:val="008D7FA7"/>
    <w:rsid w:val="008F02D3"/>
    <w:rsid w:val="008F1B1D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2769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71FB"/>
    <w:rsid w:val="00C60DD8"/>
    <w:rsid w:val="00C6277C"/>
    <w:rsid w:val="00C67145"/>
    <w:rsid w:val="00C6720F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E3783"/>
    <w:rsid w:val="00CF62F5"/>
    <w:rsid w:val="00D020AC"/>
    <w:rsid w:val="00D05048"/>
    <w:rsid w:val="00D30D0D"/>
    <w:rsid w:val="00D35C16"/>
    <w:rsid w:val="00D449CD"/>
    <w:rsid w:val="00D46831"/>
    <w:rsid w:val="00D5103E"/>
    <w:rsid w:val="00D51FBB"/>
    <w:rsid w:val="00D54292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1"/>
    <o:shapelayout v:ext="edit">
      <o:idmap v:ext="edit" data="2"/>
    </o:shapelayout>
  </w:shapeDefaults>
  <w:decimalSymbol w:val=",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7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3</TotalTime>
  <Pages>6</Pages>
  <Words>1300</Words>
  <Characters>7415</Characters>
  <Application>Microsoft Office Word</Application>
  <DocSecurity>0</DocSecurity>
  <Lines>61</Lines>
  <Paragraphs>17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le dat</cp:lastModifiedBy>
  <cp:revision>2</cp:revision>
  <cp:lastPrinted>2022-06-24T02:34:00Z</cp:lastPrinted>
  <dcterms:created xsi:type="dcterms:W3CDTF">2026-05-19T10:31:00Z</dcterms:created>
  <dcterms:modified xsi:type="dcterms:W3CDTF">2026-05-19T10:31:00Z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