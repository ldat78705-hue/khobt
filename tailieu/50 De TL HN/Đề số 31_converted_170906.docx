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</w:tblGrid>
      <w:tr w:rsidR="00B02621" w:rsidRPr="00A93858" w14:paraId="6BBDB93C" w14:textId="77777777" w:rsidTr="00B02621">
        <w:trPr>
          <w:jc w:val="center"/>
        </w:trPr>
        <w:tc>
          <w:tcPr>
            <w:tcW w:w="5490" w:type="dxa"/>
            <w:vAlign w:val="center"/>
          </w:tcPr>
          <w:p w14:paraId="7B71C6DF" w14:textId="77777777" w:rsidR="00B02621" w:rsidRPr="00A93858" w:rsidRDefault="00B02621" w:rsidP="00B02621">
            <w:pPr>
              <w:pStyle w:val="Heading1"/>
              <w:spacing w:before="120" w:line="276" w:lineRule="auto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A93858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56E742F6" w14:textId="77777777" w:rsidR="00B02621" w:rsidRPr="00A93858" w:rsidRDefault="00B02621" w:rsidP="00B02621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A93858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0100AB37" w14:textId="77777777" w:rsidR="00B02621" w:rsidRPr="00A93858" w:rsidRDefault="00B02621" w:rsidP="00B02621">
            <w:pPr>
              <w:pStyle w:val="Heading1"/>
              <w:spacing w:before="120" w:line="276" w:lineRule="auto"/>
              <w:rPr>
                <w:rFonts w:cs="Times New Roman"/>
                <w:color w:val="0000FF"/>
                <w:sz w:val="26"/>
                <w:szCs w:val="26"/>
              </w:rPr>
            </w:pPr>
            <w:r w:rsidRPr="00A93858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A93858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11B51A46" w14:textId="77777777" w:rsidR="00B02621" w:rsidRPr="00A93858" w:rsidRDefault="00B02621" w:rsidP="00B02621">
            <w:pPr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A93858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A93858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687814EA" w14:textId="77777777" w:rsidR="00B02621" w:rsidRPr="00A93858" w:rsidRDefault="00B02621" w:rsidP="00B02621">
      <w:pPr>
        <w:pStyle w:val="Heading1"/>
        <w:spacing w:before="120" w:line="276" w:lineRule="auto"/>
        <w:rPr>
          <w:rFonts w:cs="Times New Roman"/>
          <w:b w:val="0"/>
          <w:sz w:val="26"/>
          <w:szCs w:val="26"/>
          <w:u w:val="single"/>
        </w:rPr>
      </w:pPr>
      <w:r w:rsidRPr="00A93858">
        <w:rPr>
          <w:rFonts w:cs="Times New Roman"/>
          <w:sz w:val="26"/>
          <w:szCs w:val="26"/>
          <w:u w:val="single"/>
        </w:rPr>
        <w:t>ĐỀ BÀI</w:t>
      </w:r>
    </w:p>
    <w:p w14:paraId="61C73CA2" w14:textId="77777777" w:rsidR="00B02621" w:rsidRPr="00A93858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385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I:</w:t>
      </w:r>
      <w:r w:rsidRPr="00A93858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A93858">
        <w:rPr>
          <w:rFonts w:ascii="Times New Roman" w:eastAsia="Times New Roman" w:hAnsi="Times New Roman" w:cs="Times New Roman"/>
          <w:sz w:val="26"/>
          <w:szCs w:val="26"/>
        </w:rPr>
        <w:t xml:space="preserve">Viết ngẫu nhiên một số tự nhiên có hai chữ số. </w:t>
      </w:r>
    </w:p>
    <w:p w14:paraId="336DF4B6" w14:textId="22D0250E" w:rsidR="00B02621" w:rsidRPr="00A93858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93858"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 w:rsidRPr="00A93858">
        <w:rPr>
          <w:rFonts w:ascii="Times New Roman" w:hAnsi="Times New Roman" w:cs="Times New Roman"/>
          <w:sz w:val="26"/>
          <w:szCs w:val="26"/>
        </w:rPr>
        <w:t xml:space="preserve">Viết tập hợp 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$\Omega$</w:t>
      </w:r>
      <w:r w:rsidRPr="00A93858">
        <w:rPr>
          <w:rFonts w:ascii="Times New Roman" w:hAnsi="Times New Roman" w:cs="Times New Roman"/>
          <w:sz w:val="26"/>
          <w:szCs w:val="26"/>
        </w:rPr>
        <w:t xml:space="preserve"> tất cả các kết quả có thể xảy ra đối với số tự nhiên được viết ra .</w:t>
      </w:r>
    </w:p>
    <w:p w14:paraId="1C51A623" w14:textId="04CF885C" w:rsidR="00B02621" w:rsidRPr="00A93858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b) Xác định kết quả thuận lợi cho biến cố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$B:$</w:t>
      </w: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“</w:t>
      </w:r>
      <w:r w:rsidRPr="00A93858">
        <w:rPr>
          <w:rFonts w:ascii="Times New Roman" w:hAnsi="Times New Roman" w:cs="Times New Roman"/>
          <w:sz w:val="26"/>
          <w:szCs w:val="26"/>
          <w:lang w:val="vi-VN"/>
        </w:rPr>
        <w:t xml:space="preserve">Số tự nhiên được viết ra chia hết cho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$11$</w:t>
      </w: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>”.</w:t>
      </w:r>
    </w:p>
    <w:p w14:paraId="035F5327" w14:textId="4153B8DF" w:rsidR="00B02621" w:rsidRPr="00A93858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c) Xác định kết quả thuận lợi cho biến cố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$C$</w:t>
      </w: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“Số tự nhiên được viết ra chia cho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$10$</w:t>
      </w:r>
      <w:r w:rsidRPr="00A93858">
        <w:rPr>
          <w:rFonts w:ascii="Times New Roman" w:hAnsi="Times New Roman" w:cs="Times New Roman"/>
          <w:sz w:val="26"/>
          <w:szCs w:val="26"/>
          <w:lang w:val="vi-VN"/>
        </w:rPr>
        <w:t xml:space="preserve"> dư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$6$</w:t>
      </w: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>”.</w:t>
      </w:r>
    </w:p>
    <w:p w14:paraId="7B05A8C0" w14:textId="0FD423FD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A9385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A93858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(1,5 điểm)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Cho hai biểu thức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$A=\frac{\sqrt{x}+4}{\sqrt{x}-1}$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$B=\frac{3\sqrt{x}+1}{x+2\sqrt{x}-3}-\frac{2}{\sqrt{x}+3}$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với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$x\ge 0,x\ne 1$</w:t>
      </w:r>
    </w:p>
    <w:p w14:paraId="2327C6B0" w14:textId="24A93C93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a) Tính giá trị của biểu thức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$A$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$x=9$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7FE0802" w14:textId="111119AD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:lang w:val="vi-VN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b) Chứng minh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$B=\frac{1}{\sqrt{x}-1}$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778605CC" w14:textId="236BCA42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c) Tìm tất cả giá trị của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$x$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để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$\frac{A}{B}\ge \frac{x}{4}+5$</w:t>
      </w:r>
      <w:r w:rsidRPr="00A93858">
        <w:rPr>
          <w:rStyle w:val="CommentReference"/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B99517A" w14:textId="77777777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9385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A93858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(2,5 điểm) </w:t>
      </w:r>
    </w:p>
    <w:p w14:paraId="73D7A496" w14:textId="79E12E2A" w:rsidR="00B02621" w:rsidRPr="00A93858" w:rsidRDefault="00B02621" w:rsidP="00B02621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1). Có hai loại dung dịch acid cùng loại có nồng độ acid lần lượt là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$10%$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$20%$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trộn hai dung dịch acid đó để được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$0,5$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$kg$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dung dịch có nồng độ acid là 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$16%$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 Tính cần dùng bao nhiêu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$gam$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mỗi loại dung dịch acid nói trên.</w:t>
      </w:r>
    </w:p>
    <w:p w14:paraId="32D204A8" w14:textId="78DC5DAF" w:rsidR="00B02621" w:rsidRPr="00A93858" w:rsidRDefault="00B02621" w:rsidP="00B02621">
      <w:pPr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A93858">
        <w:rPr>
          <w:rFonts w:ascii="Times New Roman" w:hAnsi="Times New Roman" w:cs="Times New Roman"/>
          <w:sz w:val="26"/>
          <w:szCs w:val="26"/>
          <w:lang w:val="vi-VN"/>
        </w:rPr>
        <w:t>2) .</w:t>
      </w:r>
      <w:r w:rsidRPr="00A93858">
        <w:rPr>
          <w:rFonts w:ascii="Times New Roman" w:hAnsi="Times New Roman" w:cs="Times New Roman"/>
          <w:color w:val="0000FF"/>
          <w:sz w:val="26"/>
          <w:szCs w:val="26"/>
          <w:lang w:val="da-DK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Xe máy thứ nhất đi quãng đường từ Hà Nội về Nam Định hết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$3$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giờ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$20$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phút. Xe máy thứ hai đi hết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$3$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giờ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$40$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phút. Mỗi giờ xe máy thứ nhất đi nhanh hơn xe thứ hai là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$3 km$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>. Tính vận tốc của mỗi xe máy và quãng đường từ Hà Nội về Nam Định.</w:t>
      </w:r>
    </w:p>
    <w:p w14:paraId="3E0965BE" w14:textId="5A48B1BA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da-DK"/>
        </w:rPr>
      </w:pPr>
      <w:r w:rsidRPr="00A93858">
        <w:rPr>
          <w:rFonts w:ascii="Times New Roman" w:hAnsi="Times New Roman" w:cs="Times New Roman"/>
          <w:sz w:val="26"/>
          <w:szCs w:val="26"/>
          <w:lang w:val="da-DK"/>
        </w:rPr>
        <w:tab/>
        <w:t xml:space="preserve">3). Cho phương trình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$3{{x}^2}-6x+2=0$</w:t>
      </w:r>
      <w:r w:rsidRPr="00A93858">
        <w:rPr>
          <w:rFonts w:ascii="Times New Roman" w:hAnsi="Times New Roman" w:cs="Times New Roman"/>
          <w:sz w:val="26"/>
          <w:szCs w:val="26"/>
          <w:lang w:val="da-DK"/>
        </w:rPr>
        <w:t xml:space="preserve"> có hai nghiệm là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${{x}_1}$</w:t>
      </w:r>
      <w:r w:rsidRPr="00A93858">
        <w:rPr>
          <w:rFonts w:ascii="Times New Roman" w:hAnsi="Times New Roman" w:cs="Times New Roman"/>
          <w:sz w:val="26"/>
          <w:szCs w:val="26"/>
          <w:lang w:val="da-DK"/>
        </w:rPr>
        <w:t>,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${{x}_2}$</w:t>
      </w:r>
      <w:r w:rsidRPr="00A93858">
        <w:rPr>
          <w:rFonts w:ascii="Times New Roman" w:hAnsi="Times New Roman" w:cs="Times New Roman"/>
          <w:sz w:val="26"/>
          <w:szCs w:val="26"/>
          <w:lang w:val="da-DK"/>
        </w:rPr>
        <w:t xml:space="preserve">. Không giải phương trình, hãy tính </w:t>
      </w:r>
      <w:r w:rsidRPr="00A93858">
        <w:rPr>
          <w:rFonts w:ascii="Times New Roman" w:hAnsi="Times New Roman" w:cs="Times New Roman"/>
          <w:bCs/>
          <w:sz w:val="26"/>
          <w:szCs w:val="26"/>
          <w:lang w:val="da-DK"/>
        </w:rPr>
        <w:t xml:space="preserve">giá trị của biểu thức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  <w:lang w:val="da-DK"/>
        </w:rPr>
        <w:t>$A=x_1^2+x_2^2-{{x}_1}{{x}_2}$</w:t>
      </w:r>
      <w:r w:rsidRPr="00A93858">
        <w:rPr>
          <w:rFonts w:ascii="Times New Roman" w:hAnsi="Times New Roman" w:cs="Times New Roman"/>
          <w:sz w:val="26"/>
          <w:szCs w:val="26"/>
          <w:lang w:val="da-DK"/>
        </w:rPr>
        <w:t>.</w:t>
      </w:r>
    </w:p>
    <w:p w14:paraId="0990F328" w14:textId="77777777" w:rsidR="00B02621" w:rsidRPr="00A93858" w:rsidRDefault="00B02621" w:rsidP="00B02621">
      <w:pPr>
        <w:tabs>
          <w:tab w:val="left" w:pos="992"/>
          <w:tab w:val="left" w:pos="6945"/>
        </w:tabs>
        <w:rPr>
          <w:rFonts w:ascii="Times New Roman" w:hAnsi="Times New Roman" w:cs="Times New Roman"/>
          <w:sz w:val="26"/>
          <w:szCs w:val="26"/>
          <w:lang w:val="fr-FR"/>
        </w:rPr>
      </w:pPr>
      <w:r w:rsidRPr="00A9385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A93858">
        <w:rPr>
          <w:rFonts w:ascii="Times New Roman" w:hAnsi="Times New Roman" w:cs="Times New Roman"/>
          <w:b/>
          <w:sz w:val="26"/>
          <w:szCs w:val="26"/>
          <w:lang w:val="da-DK"/>
        </w:rPr>
        <w:t xml:space="preserve">    (4,0 điểm) </w:t>
      </w:r>
      <w:r w:rsidRPr="00A93858">
        <w:rPr>
          <w:rFonts w:ascii="Times New Roman" w:hAnsi="Times New Roman" w:cs="Times New Roman"/>
          <w:sz w:val="26"/>
          <w:szCs w:val="26"/>
          <w:lang w:val="da-DK"/>
        </w:rPr>
        <w:t>Đề.</w:t>
      </w:r>
    </w:p>
    <w:p w14:paraId="18CD03CD" w14:textId="3AFF1D15" w:rsidR="00B02621" w:rsidRPr="00A93858" w:rsidRDefault="00B02621" w:rsidP="00B02621">
      <w:pPr>
        <w:tabs>
          <w:tab w:val="left" w:pos="6945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</w:pPr>
      <w:r w:rsidRPr="00A93858">
        <w:rPr>
          <w:rFonts w:ascii="Times New Roman" w:hAnsi="Times New Roman" w:cs="Times New Roman"/>
          <w:sz w:val="26"/>
          <w:szCs w:val="26"/>
          <w:lang w:val="da-DK"/>
        </w:rPr>
        <w:tab/>
        <w:t>1) .</w:t>
      </w:r>
      <w:r w:rsidRPr="00A9385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da-DK"/>
        </w:rPr>
        <w:t xml:space="preserve">Vườn nhà bạn Minh có trồng loại dưa hấu </w:t>
      </w:r>
      <w:r w:rsidRPr="00A9385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da-DK" w:eastAsia="vi-VN"/>
        </w:rPr>
        <w:t>hình vuông. Trong hình dưới là quả dưa hấu hình vuông</w:t>
      </w:r>
      <w:r w:rsidRPr="00A9385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 w:eastAsia="vi-VN"/>
        </w:rPr>
        <w:t xml:space="preserve"> có </w:t>
      </w:r>
      <w:r w:rsidRPr="00A9385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da-DK" w:eastAsia="vi-VN"/>
        </w:rPr>
        <w:t>cạnh</w:t>
      </w:r>
      <w:r w:rsidRPr="00A9385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 w:eastAsia="vi-VN"/>
        </w:rPr>
        <w:t xml:space="preserve"> dài </w:t>
      </w:r>
      <w:r w:rsidR="00A93858" w:rsidRPr="00A93858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vi-VN" w:eastAsia="vi-VN"/>
        </w:rPr>
        <w:t>$18$</w:t>
      </w:r>
      <w:r w:rsidRPr="00A9385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 w:eastAsia="vi-VN"/>
        </w:rPr>
        <w:t>cm.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 xml:space="preserve"> </w:t>
      </w:r>
    </w:p>
    <w:p w14:paraId="0C1780C7" w14:textId="77777777" w:rsidR="00B02621" w:rsidRPr="00A93858" w:rsidRDefault="00B02621" w:rsidP="00B02621">
      <w:pPr>
        <w:tabs>
          <w:tab w:val="left" w:pos="1440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</w:pP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 xml:space="preserve">a) 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>ính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>thể tích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>của quả dưa hấu hình vuông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7CB419B2" w14:textId="3F44250C" w:rsidR="00B02621" w:rsidRPr="00A93858" w:rsidRDefault="00B02621" w:rsidP="00B02621">
      <w:pPr>
        <w:tabs>
          <w:tab w:val="left" w:pos="1440"/>
        </w:tabs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</w:pP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 xml:space="preserve">b) Minh muốn cắt quả dưa hấu thành những hình vuông nhỏ có cạnh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>$5$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>cm để bày ra đĩa và</w:t>
      </w:r>
    </w:p>
    <w:p w14:paraId="244AC5D7" w14:textId="59EB5233" w:rsidR="00B02621" w:rsidRPr="00A93858" w:rsidRDefault="00B02621" w:rsidP="00B02621">
      <w:pPr>
        <w:tabs>
          <w:tab w:val="left" w:pos="1440"/>
        </w:tabs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 xml:space="preserve">dự định mỗi đĩa bày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>$12$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da-DK" w:eastAsia="vi-VN"/>
        </w:rPr>
        <w:t xml:space="preserve"> miếng dưa. Hỏi Minh có thể bày được mấy đĩa? 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( Làm tròn đến</w:t>
      </w:r>
    </w:p>
    <w:p w14:paraId="63948C77" w14:textId="77777777" w:rsidR="00B02621" w:rsidRPr="00A93858" w:rsidRDefault="00B02621" w:rsidP="00B02621">
      <w:pPr>
        <w:tabs>
          <w:tab w:val="left" w:pos="1440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hàng đơn vị).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br/>
      </w:r>
    </w:p>
    <w:p w14:paraId="54DD9662" w14:textId="77777777" w:rsidR="00B02621" w:rsidRPr="00A93858" w:rsidRDefault="00B02621" w:rsidP="00B02621">
      <w:pPr>
        <w:tabs>
          <w:tab w:val="left" w:pos="6945"/>
        </w:tabs>
        <w:jc w:val="center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A9385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D868734" wp14:editId="6CFDA0E4">
            <wp:extent cx="1293779" cy="1423157"/>
            <wp:effectExtent l="0" t="0" r="0" b="0"/>
            <wp:docPr id="1337420031" name="Picture 1" descr="OPL20U25GSXzBJYl68kk8uQGfFKzs7yb1M4KJWUiLk6ZEvGF+qCIPSnY57AbBFCvTWID 15 2024 CDCB T9 129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20031" name="Picture 1" descr="OPL20U25GSXzBJYl68kk8uQGfFKzs7yb1M4KJWUiLk6ZEvGF+qCIPSnY57AbBFCvTWID 15 2024 CDCB T9 129+K4lPs7H94VUqPe2XwIsfPRnrXQE//QTEXxb8/8N4CNc6FpgZahzpTjFhMzSA7T/nHJa11DE8Ng2TP3iAmRczFlmslSuUNOgUeb6yRvs0=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0391" cy="14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0FAF" w14:textId="77777777" w:rsidR="00B02621" w:rsidRPr="00A93858" w:rsidRDefault="00B02621" w:rsidP="00B02621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2F697D80" w14:textId="60B8A257" w:rsidR="00B02621" w:rsidRPr="00A93858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val="pt-BR" w:eastAsia="zh-CN"/>
        </w:rPr>
      </w:pP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2) .Cho tam giác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$ABC$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 nhọn với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$AB&gt;AC$</w:t>
      </w:r>
      <w:r w:rsidRPr="00A93858">
        <w:rPr>
          <w:rFonts w:ascii="Times New Roman" w:hAnsi="Times New Roman" w:cs="Times New Roman"/>
          <w:sz w:val="26"/>
          <w:szCs w:val="26"/>
          <w:lang w:val="pt-BR" w:eastAsia="en-GB"/>
        </w:rPr>
        <w:t xml:space="preserve">.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Các đường cao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$BM, CN$</w:t>
      </w:r>
      <w:r w:rsidRPr="00A93858">
        <w:rPr>
          <w:rFonts w:ascii="Times New Roman" w:hAnsi="Times New Roman" w:cs="Times New Roman"/>
          <w:position w:val="-10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cắt nhau tại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$H$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7D005191" w14:textId="38E5E733" w:rsidR="00B02621" w:rsidRPr="00A93858" w:rsidRDefault="00B02621" w:rsidP="00B02621">
      <w:pPr>
        <w:tabs>
          <w:tab w:val="left" w:pos="3758"/>
        </w:tabs>
        <w:jc w:val="both"/>
        <w:rPr>
          <w:rFonts w:ascii="Times New Roman" w:hAnsi="Times New Roman" w:cs="Times New Roman"/>
          <w:sz w:val="26"/>
          <w:szCs w:val="26"/>
          <w:lang w:val="pt-BR" w:eastAsia="zh-CN"/>
        </w:rPr>
      </w:pPr>
      <w:r w:rsidRPr="00A93858">
        <w:rPr>
          <w:rFonts w:ascii="Times New Roman" w:hAnsi="Times New Roman" w:cs="Times New Roman"/>
          <w:sz w:val="26"/>
          <w:szCs w:val="26"/>
          <w:lang w:val="pt-BR" w:eastAsia="en-GB"/>
        </w:rPr>
        <w:t xml:space="preserve">a/ </w:t>
      </w:r>
      <w:r w:rsidRPr="00A93858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Chứng minh tứ giác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$AMHN$</w:t>
      </w:r>
      <w:r w:rsidRPr="00A93858">
        <w:rPr>
          <w:rFonts w:ascii="Times New Roman" w:hAnsi="Times New Roman" w:cs="Times New Roman"/>
          <w:position w:val="-6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>nội tiếp</w:t>
      </w:r>
    </w:p>
    <w:p w14:paraId="10461F1D" w14:textId="45E57A51" w:rsidR="00B02621" w:rsidRPr="00A93858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sz w:val="26"/>
          <w:szCs w:val="26"/>
          <w:lang w:val="pt-BR" w:eastAsia="zh-CN"/>
        </w:rPr>
      </w:pPr>
      <w:r w:rsidRPr="00A93858">
        <w:rPr>
          <w:rFonts w:ascii="Times New Roman" w:hAnsi="Times New Roman" w:cs="Times New Roman"/>
          <w:sz w:val="26"/>
          <w:szCs w:val="26"/>
          <w:lang w:val="pt-BR"/>
        </w:rPr>
        <w:t>b/</w:t>
      </w:r>
      <w:r w:rsidRPr="00A93858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Gọi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$D$</w:t>
      </w:r>
      <w:r w:rsidRPr="00A93858">
        <w:rPr>
          <w:rFonts w:ascii="Times New Roman" w:hAnsi="Times New Roman" w:cs="Times New Roman"/>
          <w:position w:val="-4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là giao </w:t>
      </w:r>
      <w:r w:rsidRPr="00A93858">
        <w:rPr>
          <w:rFonts w:ascii="Times New Roman" w:hAnsi="Times New Roman" w:cs="Times New Roman"/>
          <w:sz w:val="26"/>
          <w:szCs w:val="26"/>
          <w:lang w:val="pt-BR" w:eastAsia="en-GB"/>
        </w:rPr>
        <w:t xml:space="preserve">điểm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của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$AH$</w:t>
      </w:r>
      <w:r w:rsidRPr="00A93858">
        <w:rPr>
          <w:rFonts w:ascii="Times New Roman" w:hAnsi="Times New Roman" w:cs="Times New Roman"/>
          <w:position w:val="-4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và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$BC$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. Chứng minh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$DA$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 phân giác của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$\widehat{MDN}$</w:t>
      </w:r>
    </w:p>
    <w:p w14:paraId="6D2463B0" w14:textId="360998A6" w:rsidR="00B02621" w:rsidRPr="00A93858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c/ Đường thẳng qua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$D$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 và song song với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$MN$</w:t>
      </w:r>
      <w:r w:rsidRPr="00A93858">
        <w:rPr>
          <w:rFonts w:ascii="Times New Roman" w:hAnsi="Times New Roman" w:cs="Times New Roman"/>
          <w:position w:val="-10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cắt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$AB, CN$</w:t>
      </w:r>
      <w:r w:rsidRPr="00A93858">
        <w:rPr>
          <w:rFonts w:ascii="Times New Roman" w:hAnsi="Times New Roman" w:cs="Times New Roman"/>
          <w:position w:val="-10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lần lượt tại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$I, J$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. Chứng minh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$D$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 là</w:t>
      </w:r>
    </w:p>
    <w:p w14:paraId="28115412" w14:textId="4F941627" w:rsidR="00B02621" w:rsidRPr="00A93858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sz w:val="26"/>
          <w:szCs w:val="26"/>
          <w:lang w:val="pt-BR" w:eastAsia="zh-CN"/>
        </w:rPr>
      </w:pP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trung điểm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$IJ$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3BD2F734" w14:textId="77777777" w:rsidR="00B02621" w:rsidRPr="00A93858" w:rsidRDefault="00B02621" w:rsidP="00B02621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  <w:lang w:val="pt-BR"/>
        </w:rPr>
      </w:pPr>
    </w:p>
    <w:p w14:paraId="2762565E" w14:textId="22C843DA" w:rsidR="00B02621" w:rsidRPr="00A93858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</w:pPr>
      <w:r w:rsidRPr="00A9385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A93858">
        <w:rPr>
          <w:rFonts w:ascii="Times New Roman" w:hAnsi="Times New Roman" w:cs="Times New Roman"/>
          <w:b/>
          <w:sz w:val="26"/>
          <w:szCs w:val="26"/>
          <w:lang w:val="pt-BR"/>
        </w:rPr>
        <w:t xml:space="preserve">   (0,5 điểm) 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Một bồn hình trụ đang chứa dầu, được đặt nằm ngang, có chiều dài bồn là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$5 m$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, có bán kính đáy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$1 m$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, với nắp bồn đặt trên mặt nằm ngang của mặt trụ. Người ta đã rút dầu trong bồn tương ứng với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$0,5 m$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 của đường kính đáy. Tính thể tích gần đúng nhất của khối dầu còn lại trong bồn (lấy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$\pi \approx 3,14$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, kết quả làm tròn đến chữ số thập phân thứ hai, theo đơn vị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$m^3$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>) .</w:t>
      </w:r>
    </w:p>
    <w:p w14:paraId="02980AC6" w14:textId="77777777" w:rsidR="00B02621" w:rsidRPr="00A93858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</w:rPr>
      </w:pPr>
      <w:r w:rsidRPr="00A93858">
        <w:rPr>
          <w:rFonts w:ascii="Times New Roman" w:eastAsia="Times New Roman" w:hAnsi="Times New Roman" w:cs="Times New Roman"/>
          <w:noProof/>
          <w:color w:val="0000FF"/>
          <w:sz w:val="26"/>
          <w:szCs w:val="26"/>
        </w:rPr>
        <w:drawing>
          <wp:inline distT="0" distB="0" distL="0" distR="0" wp14:anchorId="59124436" wp14:editId="2CCFAF59">
            <wp:extent cx="1543050" cy="1504315"/>
            <wp:effectExtent l="0" t="0" r="0" b="0"/>
            <wp:docPr id="1286668931" name="Picture 1286668931" descr="OPL20U25GSXzBJYl68kk8uQGfFKzs7yb1M4KJWUiLk6ZEvGF+qCIPSnY57AbBFCvTWID 15 2024 CDCB T9 129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68931" name="Picture 1286668931" descr="OPL20U25GSXzBJYl68kk8uQGfFKzs7yb1M4KJWUiLk6ZEvGF+qCIPSnY57AbBFCvTWID 15 2024 CDCB T9 129+K4lPs7H94VUqPe2XwIsfPRnrXQE//QTEXxb8/8N4CNc6FpgZahzpTjFhMzSA7T/nHJa11DE8Ng2TP3iAmRczFlmslSuUNOgUeb6yRvs0=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3858">
        <w:rPr>
          <w:rFonts w:ascii="Times New Roman" w:eastAsia="Times New Roman" w:hAnsi="Times New Roman" w:cs="Times New Roman"/>
          <w:noProof/>
          <w:color w:val="0000FF"/>
          <w:sz w:val="26"/>
          <w:szCs w:val="26"/>
        </w:rPr>
        <w:drawing>
          <wp:inline distT="0" distB="0" distL="0" distR="0" wp14:anchorId="3686BA1B" wp14:editId="699E704D">
            <wp:extent cx="2946903" cy="1448334"/>
            <wp:effectExtent l="0" t="0" r="6350" b="0"/>
            <wp:docPr id="1286668932" name="Picture 1286668932" descr="OPL20U25GSXzBJYl68kk8uQGfFKzs7yb1M4KJWUiLk6ZEvGF+qCIPSnY57AbBFCvTWID 15 2024 CDCB T9 129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68932" name="Picture 1286668932" descr="OPL20U25GSXzBJYl68kk8uQGfFKzs7yb1M4KJWUiLk6ZEvGF+qCIPSnY57AbBFCvTWID 15 2024 CDCB T9 129+K4lPs7H94VUqPe2XwIsfPRnrXQE//QTEXxb8/8N4CNc6FpgZahzpTjFhMzSA7T/nHJa11DE8Ng2TP3iAmRczFlmslSuUNOgUeb6yRvs0=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72" cy="1455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3858">
        <w:rPr>
          <w:rFonts w:ascii="Times New Roman" w:eastAsia="Times New Roman" w:hAnsi="Times New Roman" w:cs="Times New Roman"/>
          <w:color w:val="0000FF"/>
          <w:sz w:val="26"/>
          <w:szCs w:val="26"/>
        </w:rPr>
        <w:br w:type="textWrapping" w:clear="all"/>
      </w:r>
    </w:p>
    <w:p w14:paraId="1DE2115E" w14:textId="77777777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</w:p>
    <w:p w14:paraId="04C108EA" w14:textId="77777777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C7FA13E" w14:textId="77777777" w:rsidR="00B02621" w:rsidRPr="00A93858" w:rsidRDefault="00B02621" w:rsidP="00B02621">
      <w:pPr>
        <w:pStyle w:val="Heading2"/>
        <w:spacing w:before="120" w:line="276" w:lineRule="auto"/>
        <w:jc w:val="center"/>
        <w:rPr>
          <w:rFonts w:ascii="Times New Roman" w:hAnsi="Times New Roman" w:cs="Times New Roman"/>
        </w:rPr>
      </w:pPr>
      <w:r w:rsidRPr="00A93858">
        <w:rPr>
          <w:rFonts w:ascii="Times New Roman" w:hAnsi="Times New Roman" w:cs="Times New Roman"/>
        </w:rPr>
        <w:sym w:font="Wingdings" w:char="F096"/>
      </w:r>
      <w:r w:rsidRPr="00A93858">
        <w:rPr>
          <w:rFonts w:ascii="Times New Roman" w:hAnsi="Times New Roman" w:cs="Times New Roman"/>
        </w:rPr>
        <w:t xml:space="preserve"> </w:t>
      </w:r>
      <w:r w:rsidRPr="00A93858">
        <w:rPr>
          <w:rFonts w:ascii="Times New Roman" w:hAnsi="Times New Roman" w:cs="Times New Roman"/>
          <w:b/>
        </w:rPr>
        <w:t>HẾT</w:t>
      </w:r>
      <w:r w:rsidRPr="00A93858">
        <w:rPr>
          <w:rFonts w:ascii="Times New Roman" w:hAnsi="Times New Roman" w:cs="Times New Roman"/>
        </w:rPr>
        <w:t xml:space="preserve"> </w:t>
      </w:r>
      <w:r w:rsidRPr="00A93858">
        <w:rPr>
          <w:rFonts w:ascii="Times New Roman" w:hAnsi="Times New Roman" w:cs="Times New Roman"/>
        </w:rPr>
        <w:sym w:font="Wingdings" w:char="F097"/>
      </w:r>
    </w:p>
    <w:p w14:paraId="4759B61E" w14:textId="77777777" w:rsidR="00B02621" w:rsidRPr="00A93858" w:rsidRDefault="00B02621" w:rsidP="00B02621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7AC7AA2" w14:textId="77777777" w:rsidR="00B02621" w:rsidRPr="00A93858" w:rsidRDefault="00B02621" w:rsidP="00B02621">
      <w:pPr>
        <w:pStyle w:val="Heading1"/>
        <w:spacing w:before="120" w:line="276" w:lineRule="auto"/>
        <w:rPr>
          <w:rFonts w:cs="Times New Roman"/>
          <w:sz w:val="26"/>
          <w:szCs w:val="26"/>
        </w:rPr>
      </w:pPr>
      <w:r w:rsidRPr="00A93858">
        <w:rPr>
          <w:rFonts w:cs="Times New Roman"/>
          <w:sz w:val="26"/>
          <w:szCs w:val="26"/>
        </w:rPr>
        <w:br w:type="column"/>
      </w:r>
    </w:p>
    <w:p w14:paraId="0EE97B9C" w14:textId="77777777" w:rsidR="00B02621" w:rsidRPr="00A93858" w:rsidRDefault="00B02621" w:rsidP="00B02621">
      <w:pPr>
        <w:pStyle w:val="Heading1"/>
        <w:spacing w:before="120" w:line="276" w:lineRule="auto"/>
        <w:rPr>
          <w:rFonts w:cs="Times New Roman"/>
          <w:color w:val="0000FF"/>
          <w:sz w:val="26"/>
          <w:szCs w:val="26"/>
        </w:rPr>
      </w:pPr>
      <w:r w:rsidRPr="00A93858">
        <w:rPr>
          <w:rFonts w:cs="Times New Roman"/>
          <w:color w:val="0000FF"/>
          <w:sz w:val="26"/>
          <w:szCs w:val="26"/>
        </w:rPr>
        <w:t>HƯỚNG DẪN</w:t>
      </w:r>
    </w:p>
    <w:p w14:paraId="2E37D296" w14:textId="77777777" w:rsidR="00B02621" w:rsidRPr="00A93858" w:rsidRDefault="00B02621" w:rsidP="00B02621">
      <w:pPr>
        <w:rPr>
          <w:rFonts w:ascii="Times New Roman" w:hAnsi="Times New Roman" w:cs="Times New Roman"/>
          <w:sz w:val="26"/>
          <w:szCs w:val="26"/>
        </w:rPr>
      </w:pPr>
    </w:p>
    <w:p w14:paraId="2E967FD6" w14:textId="77777777" w:rsidR="00B02621" w:rsidRPr="00A93858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385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I:</w:t>
      </w:r>
      <w:r w:rsidRPr="00A93858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A93858">
        <w:rPr>
          <w:rFonts w:ascii="Times New Roman" w:eastAsia="Times New Roman" w:hAnsi="Times New Roman" w:cs="Times New Roman"/>
          <w:sz w:val="26"/>
          <w:szCs w:val="26"/>
        </w:rPr>
        <w:t xml:space="preserve">Viết ngẫu nhiên một số tự nhiên có hai chữ số. </w:t>
      </w:r>
    </w:p>
    <w:p w14:paraId="5EB3092F" w14:textId="4CFB07AD" w:rsidR="00B02621" w:rsidRPr="00A93858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93858"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 w:rsidRPr="00A93858">
        <w:rPr>
          <w:rFonts w:ascii="Times New Roman" w:hAnsi="Times New Roman" w:cs="Times New Roman"/>
          <w:sz w:val="26"/>
          <w:szCs w:val="26"/>
        </w:rPr>
        <w:t xml:space="preserve">Viết tập hợp 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$\Omega$</w:t>
      </w:r>
      <w:r w:rsidRPr="00A93858">
        <w:rPr>
          <w:rFonts w:ascii="Times New Roman" w:hAnsi="Times New Roman" w:cs="Times New Roman"/>
          <w:sz w:val="26"/>
          <w:szCs w:val="26"/>
        </w:rPr>
        <w:t xml:space="preserve"> tất cả các kết quả có thể xảy ra đối với số tự nhiên được viết ra </w:t>
      </w:r>
    </w:p>
    <w:p w14:paraId="1574451D" w14:textId="5836A80D" w:rsidR="00B02621" w:rsidRPr="00A93858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b) Xác định kết quả thuận lợi cho biến cố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$B:$</w:t>
      </w: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“</w:t>
      </w:r>
      <w:r w:rsidRPr="00A93858">
        <w:rPr>
          <w:rFonts w:ascii="Times New Roman" w:hAnsi="Times New Roman" w:cs="Times New Roman"/>
          <w:sz w:val="26"/>
          <w:szCs w:val="26"/>
          <w:lang w:val="vi-VN"/>
        </w:rPr>
        <w:t xml:space="preserve">Số tự nhiên được viết ra chia hết cho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$11$</w:t>
      </w: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>”</w:t>
      </w:r>
    </w:p>
    <w:p w14:paraId="288C38BC" w14:textId="52645C4E" w:rsidR="00B02621" w:rsidRPr="00A93858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c) Xác định kết quả thuận lợi cho biến cố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$C$</w:t>
      </w: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“Số tự nhiên được viết ra chia cho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$10$</w:t>
      </w:r>
      <w:r w:rsidRPr="00A93858">
        <w:rPr>
          <w:rFonts w:ascii="Times New Roman" w:hAnsi="Times New Roman" w:cs="Times New Roman"/>
          <w:sz w:val="26"/>
          <w:szCs w:val="26"/>
          <w:lang w:val="vi-VN"/>
        </w:rPr>
        <w:t xml:space="preserve"> dư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$6$</w:t>
      </w: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>”</w:t>
      </w:r>
    </w:p>
    <w:p w14:paraId="26695DEA" w14:textId="77777777" w:rsidR="00B02621" w:rsidRPr="00A93858" w:rsidRDefault="00B02621" w:rsidP="00B02621">
      <w:pPr>
        <w:widowControl w:val="0"/>
        <w:spacing w:line="276" w:lineRule="auto"/>
        <w:jc w:val="center"/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vi-VN"/>
        </w:rPr>
      </w:pPr>
      <w:r w:rsidRPr="00A93858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vi-VN"/>
        </w:rPr>
        <w:t>Lời giải:</w:t>
      </w:r>
    </w:p>
    <w:p w14:paraId="334496C7" w14:textId="5DE16F61" w:rsidR="00B02621" w:rsidRPr="00A93858" w:rsidRDefault="00B02621" w:rsidP="00B02621">
      <w:pPr>
        <w:widowControl w:val="0"/>
        <w:tabs>
          <w:tab w:val="left" w:pos="6945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a)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$\Omega =\left\{ 10 ; 11 ; 12 ; 13 ; ... ; 98 ; 99 \right\}$</w:t>
      </w:r>
    </w:p>
    <w:p w14:paraId="69590FAE" w14:textId="174F0B42" w:rsidR="00B02621" w:rsidRPr="00A93858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b) Kết quả thuận lợi cho biến cố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$B:$</w:t>
      </w: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“</w:t>
      </w:r>
      <w:r w:rsidRPr="00A93858">
        <w:rPr>
          <w:rFonts w:ascii="Times New Roman" w:hAnsi="Times New Roman" w:cs="Times New Roman"/>
          <w:sz w:val="26"/>
          <w:szCs w:val="26"/>
          <w:lang w:val="vi-VN"/>
        </w:rPr>
        <w:t xml:space="preserve">Số tự nhiên được viết ra chia hết cho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vi-VN"/>
        </w:rPr>
        <w:t>$11$</w:t>
      </w:r>
      <w:r w:rsidRPr="00A938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” là: </w:t>
      </w:r>
    </w:p>
    <w:p w14:paraId="18BB79AE" w14:textId="34F51FD0" w:rsidR="00B02621" w:rsidRPr="00A93858" w:rsidRDefault="00A93858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93858">
        <w:rPr>
          <w:rFonts w:ascii="Times New Roman" w:hAnsi="Times New Roman" w:cs="Times New Roman"/>
          <w:color w:val="000000"/>
          <w:sz w:val="26"/>
          <w:szCs w:val="26"/>
        </w:rPr>
        <w:t>$11 ; 22 ; 33 ; 44 ; 55 ; 66 ; 77 ; 88 ; 99$</w:t>
      </w:r>
    </w:p>
    <w:p w14:paraId="6B37B82A" w14:textId="5807D09E" w:rsidR="00B02621" w:rsidRPr="00A93858" w:rsidRDefault="00B02621" w:rsidP="00B02621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3858">
        <w:rPr>
          <w:rFonts w:ascii="Times New Roman" w:eastAsia="Times New Roman" w:hAnsi="Times New Roman" w:cs="Times New Roman"/>
          <w:sz w:val="26"/>
          <w:szCs w:val="26"/>
        </w:rPr>
        <w:t xml:space="preserve">c) Kết quả thuận lợi cho biến cố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$C$</w:t>
      </w:r>
      <w:r w:rsidRPr="00A93858">
        <w:rPr>
          <w:rFonts w:ascii="Times New Roman" w:eastAsia="Times New Roman" w:hAnsi="Times New Roman" w:cs="Times New Roman"/>
          <w:sz w:val="26"/>
          <w:szCs w:val="26"/>
        </w:rPr>
        <w:t xml:space="preserve">: “Số tự nhiên được viết ra chia cho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$10$</w:t>
      </w:r>
      <w:r w:rsidRPr="00A93858">
        <w:rPr>
          <w:rFonts w:ascii="Times New Roman" w:hAnsi="Times New Roman" w:cs="Times New Roman"/>
          <w:sz w:val="26"/>
          <w:szCs w:val="26"/>
        </w:rPr>
        <w:t xml:space="preserve"> dư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$6$</w:t>
      </w:r>
      <w:r w:rsidRPr="00A93858">
        <w:rPr>
          <w:rFonts w:ascii="Times New Roman" w:eastAsia="Times New Roman" w:hAnsi="Times New Roman" w:cs="Times New Roman"/>
          <w:sz w:val="26"/>
          <w:szCs w:val="26"/>
        </w:rPr>
        <w:t xml:space="preserve">” là: </w:t>
      </w:r>
    </w:p>
    <w:p w14:paraId="53A106B0" w14:textId="1885D3DA" w:rsidR="00B02621" w:rsidRPr="00A93858" w:rsidRDefault="00A93858" w:rsidP="00B02621">
      <w:pPr>
        <w:widowControl w:val="0"/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93858">
        <w:rPr>
          <w:rFonts w:ascii="Times New Roman" w:hAnsi="Times New Roman" w:cs="Times New Roman"/>
          <w:color w:val="000000"/>
          <w:sz w:val="26"/>
          <w:szCs w:val="26"/>
        </w:rPr>
        <w:t>$16 ; 26 ; 36 ; 46 ; 56 ; 76 ; 86 ; 96$</w:t>
      </w:r>
    </w:p>
    <w:p w14:paraId="638A6946" w14:textId="2C7FF37C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A93858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hai biểu thức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$A=\frac{\sqrt{x}+4}{\sqrt{x}-1}$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$B=\frac{3\sqrt{x}+1}{x+2\sqrt{x}-3}-\frac{2}{\sqrt{x}+3}$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$x\ge 0$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$x\ne 1$</w:t>
      </w:r>
      <w:r w:rsidRPr="00A93858">
        <w:rPr>
          <w:rFonts w:ascii="Times New Roman" w:hAnsi="Times New Roman" w:cs="Times New Roman"/>
          <w:sz w:val="26"/>
          <w:szCs w:val="26"/>
        </w:rPr>
        <w:t>.</w:t>
      </w:r>
    </w:p>
    <w:p w14:paraId="4FF58C61" w14:textId="7C719F7E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Tính giá trị của biểu thức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$x=9$</w:t>
      </w:r>
    </w:p>
    <w:p w14:paraId="1A1738F0" w14:textId="63F69E0B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b) Chứng minh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$B=\frac{1}{\sqrt{x}-1}$</w:t>
      </w:r>
    </w:p>
    <w:p w14:paraId="07EFFE8C" w14:textId="60111C9D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c) Tìm tất cả giá trị của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$x$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để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$\frac{A}{B}\ge \frac{x}{4}+5$</w:t>
      </w:r>
      <w:r w:rsidRPr="00A93858">
        <w:rPr>
          <w:rStyle w:val="CommentReference"/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D04EC8C" w14:textId="77777777" w:rsidR="00B02621" w:rsidRPr="00A93858" w:rsidRDefault="00B02621" w:rsidP="00B02621">
      <w:pPr>
        <w:jc w:val="center"/>
        <w:rPr>
          <w:rFonts w:ascii="Times New Roman" w:hAnsi="Times New Roman" w:cs="Times New Roman"/>
          <w:color w:val="0000FF"/>
          <w:sz w:val="26"/>
          <w:szCs w:val="26"/>
        </w:rPr>
      </w:pPr>
      <w:r w:rsidRPr="00A93858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Lời giải:</w:t>
      </w:r>
    </w:p>
    <w:p w14:paraId="60F3665D" w14:textId="219A7EE4" w:rsidR="00B02621" w:rsidRPr="00A93858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a) Thay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$x=9$</w:t>
      </w:r>
      <w:r w:rsidRPr="00A9385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(thỏa mãn điều kiện xác định) vào biểu thức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$A$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ta có:</w:t>
      </w:r>
    </w:p>
    <w:p w14:paraId="74AADDC4" w14:textId="6DDE5AE0" w:rsidR="00B02621" w:rsidRPr="00A93858" w:rsidRDefault="00A93858" w:rsidP="00B02621">
      <w:pPr>
        <w:pStyle w:val="MTDisplayEquation"/>
        <w:tabs>
          <w:tab w:val="left" w:pos="992"/>
        </w:tabs>
        <w:spacing w:line="240" w:lineRule="auto"/>
        <w:jc w:val="center"/>
        <w:rPr>
          <w:b w:val="0"/>
          <w:bCs/>
          <w:color w:val="000000"/>
          <w:szCs w:val="26"/>
        </w:rPr>
      </w:pPr>
      <w:r w:rsidRPr="00A93858">
        <w:rPr>
          <w:b w:val="0"/>
          <w:color w:val="000000"/>
          <w:szCs w:val="26"/>
        </w:rPr>
        <w:t>$A=\frac{\sqrt{9}+4}{\sqrt{9}-1}=\frac{7}{2}$</w:t>
      </w:r>
    </w:p>
    <w:p w14:paraId="5A0A9C31" w14:textId="73E9CB98" w:rsidR="00B02621" w:rsidRPr="00A93858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Vậy khi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$x=9$</w:t>
      </w:r>
      <w:r w:rsidRPr="00A9385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thì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$A=\frac{7}{2}$</w:t>
      </w:r>
      <w:r w:rsidRPr="00A9385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6416E488" w14:textId="2E775851" w:rsidR="00B02621" w:rsidRPr="00A93858" w:rsidRDefault="00B02621" w:rsidP="00B02621">
      <w:pPr>
        <w:pStyle w:val="MTDisplayEquation"/>
        <w:tabs>
          <w:tab w:val="left" w:pos="992"/>
        </w:tabs>
        <w:spacing w:line="240" w:lineRule="auto"/>
        <w:jc w:val="both"/>
        <w:rPr>
          <w:rFonts w:eastAsia="Times New Roman"/>
          <w:color w:val="000000" w:themeColor="text1"/>
          <w:szCs w:val="26"/>
        </w:rPr>
      </w:pPr>
      <w:r w:rsidRPr="00A93858">
        <w:rPr>
          <w:bCs/>
          <w:color w:val="000000" w:themeColor="text1"/>
          <w:szCs w:val="26"/>
        </w:rPr>
        <w:t>b)</w:t>
      </w:r>
      <w:r w:rsidRPr="00A93858">
        <w:rPr>
          <w:color w:val="000000" w:themeColor="text1"/>
          <w:szCs w:val="26"/>
        </w:rPr>
        <w:t xml:space="preserve"> </w:t>
      </w:r>
      <w:r w:rsidR="00A93858" w:rsidRPr="00A93858">
        <w:rPr>
          <w:b w:val="0"/>
          <w:color w:val="000000"/>
          <w:szCs w:val="26"/>
        </w:rPr>
        <w:t>$B=\frac{3\sqrt{x}+1}{x+2\sqrt{x}-3}-\frac{2}{\sqrt{x}+3}$</w:t>
      </w:r>
    </w:p>
    <w:p w14:paraId="5D4A225A" w14:textId="0FEA69DC" w:rsidR="00B02621" w:rsidRPr="00A93858" w:rsidRDefault="00B02621" w:rsidP="00B02621">
      <w:pPr>
        <w:tabs>
          <w:tab w:val="left" w:pos="992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$B=\frac{3\sqrt{x}+1}{\left( \sqrt{x}-1 \right)\left( \sqrt{x}+3 \right)}-\frac{2}{\sqrt{x}+3}$</w:t>
      </w:r>
    </w:p>
    <w:p w14:paraId="0014B496" w14:textId="7D83837B" w:rsidR="00B02621" w:rsidRPr="00A93858" w:rsidRDefault="00A93858" w:rsidP="00B02621">
      <w:pPr>
        <w:pStyle w:val="MTDisplayEquation"/>
        <w:tabs>
          <w:tab w:val="left" w:pos="992"/>
        </w:tabs>
        <w:spacing w:line="240" w:lineRule="auto"/>
        <w:jc w:val="both"/>
        <w:rPr>
          <w:rFonts w:eastAsia="Times New Roman"/>
          <w:b w:val="0"/>
          <w:color w:val="000000"/>
          <w:szCs w:val="26"/>
        </w:rPr>
      </w:pPr>
      <w:r w:rsidRPr="00A93858">
        <w:rPr>
          <w:b w:val="0"/>
          <w:color w:val="000000"/>
          <w:szCs w:val="26"/>
        </w:rPr>
        <w:t>$B=\frac{3\sqrt{x}+1-2\sqrt{x}+2}{\left( \sqrt{x}-1 \right)\left( \sqrt{x}+3 \right)}$</w:t>
      </w:r>
    </w:p>
    <w:p w14:paraId="35608275" w14:textId="35EE2502" w:rsidR="00B02621" w:rsidRPr="00A93858" w:rsidRDefault="00B02621" w:rsidP="00B02621">
      <w:pPr>
        <w:tabs>
          <w:tab w:val="left" w:pos="992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$B=\frac{\sqrt{x}+3}{\left( \sqrt{x}-1 \right)\left( \sqrt{x}+3 \right)}$</w:t>
      </w:r>
    </w:p>
    <w:p w14:paraId="5279A389" w14:textId="3E5604AF" w:rsidR="00B02621" w:rsidRPr="00A93858" w:rsidRDefault="00A93858" w:rsidP="00B02621">
      <w:pPr>
        <w:pStyle w:val="MTDisplayEquation"/>
        <w:tabs>
          <w:tab w:val="left" w:pos="992"/>
        </w:tabs>
        <w:spacing w:line="240" w:lineRule="auto"/>
        <w:jc w:val="both"/>
        <w:rPr>
          <w:b w:val="0"/>
          <w:color w:val="000000"/>
          <w:szCs w:val="26"/>
        </w:rPr>
      </w:pPr>
      <w:r w:rsidRPr="00A93858">
        <w:rPr>
          <w:b w:val="0"/>
          <w:color w:val="000000"/>
          <w:szCs w:val="26"/>
        </w:rPr>
        <w:t>$B=\frac{1}{\sqrt{x}-1}$</w:t>
      </w:r>
    </w:p>
    <w:p w14:paraId="1F83AEDD" w14:textId="31923716" w:rsidR="00B02621" w:rsidRPr="00A93858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Vậy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$B=\frac{1}{\sqrt{x}-1}$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$x\ge 0$</w:t>
      </w:r>
      <w:r w:rsidRPr="00A93858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; </w:t>
      </w:r>
      <w:r w:rsidR="00A93858" w:rsidRPr="00A93858">
        <w:rPr>
          <w:rFonts w:ascii="Times New Roman" w:eastAsia="Calibri" w:hAnsi="Times New Roman" w:cs="Times New Roman"/>
          <w:color w:val="000000"/>
          <w:sz w:val="26"/>
          <w:szCs w:val="26"/>
        </w:rPr>
        <w:t>$x\ne 1$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9D823F0" w14:textId="0226D89F" w:rsidR="00B02621" w:rsidRPr="00A93858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9385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c)</w:t>
      </w:r>
      <w:r w:rsidRPr="00A9385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$\frac{A}{B}=\frac{\sqrt{x}+4}{\sqrt{x}-1}:\frac{1}{\sqrt{x}-1}=\sqrt{x}+4 \left( x\ge 0;x\ne 1;x\ne 3 \right)$</w:t>
      </w:r>
    </w:p>
    <w:p w14:paraId="13E764E3" w14:textId="53AFD161" w:rsidR="00B02621" w:rsidRPr="00A93858" w:rsidRDefault="00A93858" w:rsidP="00B02621">
      <w:pPr>
        <w:pStyle w:val="MTDisplayEquation"/>
        <w:tabs>
          <w:tab w:val="left" w:pos="992"/>
        </w:tabs>
        <w:spacing w:line="240" w:lineRule="auto"/>
        <w:jc w:val="both"/>
        <w:rPr>
          <w:b w:val="0"/>
          <w:color w:val="000000"/>
          <w:szCs w:val="26"/>
        </w:rPr>
      </w:pPr>
      <w:r w:rsidRPr="00A93858">
        <w:rPr>
          <w:b w:val="0"/>
          <w:color w:val="000000"/>
          <w:szCs w:val="26"/>
        </w:rPr>
        <w:t>$\begin{align} &amp; \frac{A}{B}\ge \frac{x}{4}+5 \ &amp; \sqrt{x}+4\ge \frac{x}{4}+5 \ &amp; \frac{x}{4}-\sqrt{x}+1\le 0 \ \end{align}$</w:t>
      </w:r>
    </w:p>
    <w:p w14:paraId="2F1622DF" w14:textId="2AD4EA9E" w:rsidR="00B02621" w:rsidRPr="00A93858" w:rsidRDefault="00A93858" w:rsidP="00B02621">
      <w:pPr>
        <w:pStyle w:val="MTDisplayEquation"/>
        <w:tabs>
          <w:tab w:val="left" w:pos="992"/>
        </w:tabs>
        <w:spacing w:line="240" w:lineRule="auto"/>
        <w:jc w:val="both"/>
        <w:rPr>
          <w:b w:val="0"/>
          <w:color w:val="000000"/>
          <w:szCs w:val="26"/>
        </w:rPr>
      </w:pPr>
      <w:r w:rsidRPr="00A93858">
        <w:rPr>
          <w:b w:val="0"/>
          <w:color w:val="000000"/>
          <w:szCs w:val="26"/>
        </w:rPr>
        <w:lastRenderedPageBreak/>
        <w:t>$\begin{align} &amp; x-4\sqrt{x}+4\le 0 \ &amp; \left( \sqrt{x}-2 \right)^2\le 0 \ \end{align}$</w:t>
      </w:r>
    </w:p>
    <w:p w14:paraId="7F4486A5" w14:textId="72681450" w:rsidR="00B02621" w:rsidRPr="00A93858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Mà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$\left( \sqrt{x}-2 \right)^2\ge 0$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mọi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$x$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thỏa mãn điều kiện xác định.</w:t>
      </w:r>
    </w:p>
    <w:p w14:paraId="02EE6CA5" w14:textId="179AEF4F" w:rsidR="00B02621" w:rsidRPr="00A93858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$\begin{align} &amp; \left( \sqrt{x}-2 \right)^2\le 0 \ &amp; \sqrt{x}-2=0 \ &amp; \sqrt{x}=2 \ &amp; x=4 \ \end{align}$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FCA9D6F" w14:textId="77777777" w:rsidR="00B02621" w:rsidRPr="00A93858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So với điều kiện, thỏa mãn.</w:t>
      </w:r>
    </w:p>
    <w:p w14:paraId="6B06543C" w14:textId="303A2C24" w:rsidR="00B02621" w:rsidRPr="00A93858" w:rsidRDefault="00B02621" w:rsidP="00B02621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Vậy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$x=4$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thì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$\frac{A}{B}\ge \frac{x}{4}+5$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CDA7961" w14:textId="77777777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9385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A93858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146F7A8C" w14:textId="5FC8638D" w:rsidR="00B02621" w:rsidRPr="00A93858" w:rsidRDefault="00B02621" w:rsidP="00B02621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fr-FR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1). Có hai loại dung dịch acid cùng loại có nồng độ acid lần lượt là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fr-FR"/>
        </w:rPr>
        <w:t>$10%$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và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fr-FR"/>
        </w:rPr>
        <w:t>$20%$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, trộn hai dung dịch acid đó để được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fr-FR"/>
        </w:rPr>
        <w:t>$0,5$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$kg$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dung dịch có nồng độ acid là 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$16%$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. Tính cần dùng bao nhiêu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fr-FR"/>
        </w:rPr>
        <w:t>$gam$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mỗi loại dung dịch acid nói trên.</w:t>
      </w:r>
    </w:p>
    <w:p w14:paraId="13BD0D87" w14:textId="77777777" w:rsidR="00B02621" w:rsidRPr="00A93858" w:rsidRDefault="00B02621" w:rsidP="00B02621">
      <w:pPr>
        <w:tabs>
          <w:tab w:val="left" w:pos="567"/>
        </w:tabs>
        <w:contextualSpacing/>
        <w:jc w:val="center"/>
        <w:rPr>
          <w:rFonts w:ascii="Times New Roman" w:hAnsi="Times New Roman" w:cs="Times New Roman"/>
          <w:b/>
          <w:bCs/>
          <w:color w:val="0000FF"/>
          <w:sz w:val="26"/>
          <w:szCs w:val="26"/>
          <w:lang w:val="fr-FR"/>
        </w:rPr>
      </w:pPr>
      <w:r w:rsidRPr="00A93858">
        <w:rPr>
          <w:rFonts w:ascii="Times New Roman" w:hAnsi="Times New Roman" w:cs="Times New Roman"/>
          <w:b/>
          <w:bCs/>
          <w:color w:val="0000FF"/>
          <w:sz w:val="26"/>
          <w:szCs w:val="26"/>
          <w:lang w:val="fr-FR"/>
        </w:rPr>
        <w:t>Lời giải</w:t>
      </w:r>
    </w:p>
    <w:p w14:paraId="56BC9E27" w14:textId="4DD77927" w:rsidR="00B02621" w:rsidRPr="00A93858" w:rsidRDefault="00B02621" w:rsidP="00B02621">
      <w:pPr>
        <w:tabs>
          <w:tab w:val="left" w:pos="567"/>
          <w:tab w:val="left" w:pos="992"/>
        </w:tabs>
        <w:contextualSpacing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</w:pPr>
      <w:r w:rsidRPr="00A93858">
        <w:rPr>
          <w:rFonts w:ascii="Times New Roman" w:hAnsi="Times New Roman" w:cs="Times New Roman"/>
          <w:bCs/>
          <w:color w:val="000000" w:themeColor="text1"/>
          <w:sz w:val="26"/>
          <w:szCs w:val="26"/>
          <w:lang w:val="fr-FR"/>
        </w:rPr>
        <w:t xml:space="preserve">Đổi 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>$0,5 kg=500 g$</w:t>
      </w:r>
    </w:p>
    <w:p w14:paraId="1D0C1B28" w14:textId="2BA0B63F" w:rsidR="00B02621" w:rsidRPr="00A93858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</w:pPr>
      <w:r w:rsidRPr="00A93858">
        <w:rPr>
          <w:rFonts w:ascii="Times New Roman" w:hAnsi="Times New Roman" w:cs="Times New Roman"/>
          <w:color w:val="0000FF"/>
          <w:sz w:val="26"/>
          <w:szCs w:val="26"/>
          <w:lang w:val="fr-FR"/>
        </w:rPr>
        <w:tab/>
      </w:r>
      <w:r w:rsidRPr="00A9385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 xml:space="preserve">Gọi khối lượng dung dịch acid có nồng độ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>$10%$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r w:rsidRPr="00A9385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>đem trộn là 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>$x$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$\left( g \right)$$\left( 0&lt;x&lt;500 \right)$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14:paraId="747A90F7" w14:textId="59346972" w:rsidR="00B02621" w:rsidRPr="00A93858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</w:r>
      <w:r w:rsidRPr="00A9385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 xml:space="preserve">Gọi khối lượng dung dịch acid có nồng độ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>$20%$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r w:rsidRPr="00A9385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>đem trộn là 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>$y$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$\left( g \right)$$\left( 0&lt;y&lt;500 \right)$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14:paraId="1D183FDB" w14:textId="45CCE437" w:rsidR="00B02621" w:rsidRPr="00A93858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Vì trộn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fr-FR"/>
        </w:rPr>
        <w:t>$x$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$\left( g \right)$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dung dịch </w:t>
      </w:r>
      <w:r w:rsidRPr="00A9385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 xml:space="preserve">acid có nồng độ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>$10%$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w w:val="99"/>
          <w:sz w:val="26"/>
          <w:szCs w:val="26"/>
          <w:lang w:val="fr-FR"/>
        </w:rPr>
        <w:t xml:space="preserve">và </w:t>
      </w:r>
      <w:r w:rsidR="00A93858" w:rsidRPr="00A93858">
        <w:rPr>
          <w:rFonts w:ascii="Times New Roman" w:hAnsi="Times New Roman" w:cs="Times New Roman"/>
          <w:color w:val="000000"/>
          <w:w w:val="99"/>
          <w:sz w:val="26"/>
          <w:szCs w:val="26"/>
          <w:lang w:val="fr-FR"/>
        </w:rPr>
        <w:t>$y$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$\left( g \right)$</w:t>
      </w:r>
      <w:r w:rsidRPr="00A93858">
        <w:rPr>
          <w:rFonts w:ascii="Times New Roman" w:hAnsi="Times New Roman" w:cs="Times New Roman"/>
          <w:color w:val="000000" w:themeColor="text1"/>
          <w:position w:val="-14"/>
          <w:sz w:val="26"/>
          <w:szCs w:val="26"/>
          <w:lang w:val="fr-FR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dung dịch acid loại </w:t>
      </w:r>
      <w:r w:rsidRPr="00A9385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 xml:space="preserve">có nồng độ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fr-FR"/>
        </w:rPr>
        <w:t>$20%$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để được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fr-FR"/>
        </w:rPr>
        <w:t>$500$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$kg$</w:t>
      </w:r>
      <w:r w:rsidRPr="00A93858">
        <w:rPr>
          <w:rFonts w:ascii="Times New Roman" w:hAnsi="Times New Roman" w:cs="Times New Roman"/>
          <w:color w:val="000000" w:themeColor="text1"/>
          <w:position w:val="-4"/>
          <w:sz w:val="26"/>
          <w:szCs w:val="26"/>
          <w:lang w:val="fr-FR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acid  mới nên ta có phương trình: 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fr-FR"/>
        </w:rPr>
        <w:t>$x+y=500$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  (1)</w:t>
      </w:r>
    </w:p>
    <w:p w14:paraId="46566C3B" w14:textId="78A5998B" w:rsidR="00B02621" w:rsidRPr="00A93858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ab/>
        <w:t xml:space="preserve">Vì trộn  hai loại dung dịch acid cùng loại có nồng độ acid lần lượt là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fr-FR"/>
        </w:rPr>
        <w:t>$10{{}^0/{}_0}$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và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fr-FR"/>
        </w:rPr>
        <w:t>$20%$</w:t>
      </w:r>
      <w:r w:rsidRPr="00A93858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lang w:val="fr-FR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để được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fr-FR"/>
        </w:rPr>
        <w:t>$0,5$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$kg$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dung dịch có nồng độ acid là </w:t>
      </w:r>
      <w:r w:rsidRPr="00A93858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fr-FR"/>
        </w:rPr>
        <w:t xml:space="preserve">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fr-FR"/>
        </w:rPr>
        <w:t>$16%$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fr-FR"/>
        </w:rPr>
        <w:t>nên ta có phương trình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:</w:t>
      </w:r>
    </w:p>
    <w:p w14:paraId="7C82EBB2" w14:textId="64394084" w:rsidR="00B02621" w:rsidRPr="00A93858" w:rsidRDefault="00A93858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A93858">
        <w:rPr>
          <w:rFonts w:ascii="Times New Roman" w:hAnsi="Times New Roman" w:cs="Times New Roman"/>
          <w:color w:val="000000"/>
          <w:sz w:val="26"/>
          <w:szCs w:val="26"/>
        </w:rPr>
        <w:t>$10%x+20%y=16% . 500$</w:t>
      </w:r>
    </w:p>
    <w:p w14:paraId="45990AD1" w14:textId="32DCD6BB" w:rsidR="00B02621" w:rsidRPr="00A93858" w:rsidRDefault="00A93858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/>
          <w:sz w:val="26"/>
          <w:szCs w:val="26"/>
        </w:rPr>
        <w:t>$0,1x+0,2y=80$</w:t>
      </w:r>
      <w:r w:rsidR="00B02621"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(2)</w:t>
      </w:r>
    </w:p>
    <w:p w14:paraId="1B40D735" w14:textId="77777777" w:rsidR="00B02621" w:rsidRPr="00A93858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9385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>Từ (1) và (2) ta có hệ phương trình:</w:t>
      </w:r>
    </w:p>
    <w:p w14:paraId="218CD995" w14:textId="40F03401" w:rsidR="00B02621" w:rsidRPr="00A93858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$\left\{ \begin{matrix} 0,1x+0,2y=80 \left( 1 \right) \ x+y=500 \left( 2 \right) \\\end{matrix}$</w:t>
      </w:r>
    </w:p>
    <w:p w14:paraId="3383EDFD" w14:textId="59E3BBE1" w:rsidR="00B02621" w:rsidRPr="00A93858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Từ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$\left( 2 \right)$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suy ra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$y=500-x \left( 3 \right)$</w:t>
      </w:r>
    </w:p>
    <w:p w14:paraId="674DD9FA" w14:textId="22EE2E90" w:rsidR="00B02621" w:rsidRPr="00A93858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Thay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$\left( 3 \right)$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vào 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$\left( 1 \right)$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 được 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$0,1x+0,2 \left( 500-x \right)=80$</w:t>
      </w:r>
    </w:p>
    <w:p w14:paraId="30B02835" w14:textId="52DC783F" w:rsidR="00B02621" w:rsidRPr="00A93858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$0,1x+100-0,2x=80$</w:t>
      </w:r>
    </w:p>
    <w:p w14:paraId="710351AB" w14:textId="076A6073" w:rsidR="00B02621" w:rsidRPr="00A93858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$-0,1x=-20$</w:t>
      </w:r>
    </w:p>
    <w:p w14:paraId="2760F3DA" w14:textId="12B0BABA" w:rsidR="00B02621" w:rsidRPr="00A93858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$x=200$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(nhận)</w:t>
      </w:r>
    </w:p>
    <w:p w14:paraId="4D77A6DF" w14:textId="22AA1EE5" w:rsidR="00B02621" w:rsidRPr="00A93858" w:rsidRDefault="00B02621" w:rsidP="00B02621">
      <w:pPr>
        <w:widowControl w:val="0"/>
        <w:tabs>
          <w:tab w:val="left" w:pos="992"/>
          <w:tab w:val="left" w:pos="3261"/>
          <w:tab w:val="left" w:pos="5529"/>
          <w:tab w:val="left" w:pos="7797"/>
        </w:tabs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Thay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$x=200$</w:t>
      </w:r>
      <w:r w:rsidRPr="00A9385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vào 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$\left( 3 \right)$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 được 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$y=300$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(nhận)</w:t>
      </w:r>
    </w:p>
    <w:p w14:paraId="02498717" w14:textId="47B25F78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 xml:space="preserve">Vậy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>k</w:t>
      </w:r>
      <w:r w:rsidRPr="00A93858">
        <w:rPr>
          <w:rFonts w:ascii="Times New Roman" w:hAnsi="Times New Roman" w:cs="Times New Roman"/>
          <w:color w:val="000000" w:themeColor="text1"/>
          <w:w w:val="99"/>
          <w:sz w:val="26"/>
          <w:szCs w:val="26"/>
        </w:rPr>
        <w:t xml:space="preserve">hối lượng dung dịch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>acid</w:t>
      </w:r>
      <w:r w:rsidRPr="00A93858">
        <w:rPr>
          <w:rFonts w:ascii="Times New Roman" w:hAnsi="Times New Roman" w:cs="Times New Roman"/>
          <w:color w:val="000000" w:themeColor="text1"/>
          <w:w w:val="99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loại có nồng độ acid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$10%$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$20 0 g$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9D03B2C" w14:textId="4E9BDC54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K</w:t>
      </w:r>
      <w:r w:rsidRPr="00A93858">
        <w:rPr>
          <w:rFonts w:ascii="Times New Roman" w:hAnsi="Times New Roman" w:cs="Times New Roman"/>
          <w:color w:val="000000" w:themeColor="text1"/>
          <w:w w:val="99"/>
          <w:sz w:val="26"/>
          <w:szCs w:val="26"/>
        </w:rPr>
        <w:t xml:space="preserve">hối lượng dung dịch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>acid</w:t>
      </w:r>
      <w:r w:rsidRPr="00A93858">
        <w:rPr>
          <w:rFonts w:ascii="Times New Roman" w:hAnsi="Times New Roman" w:cs="Times New Roman"/>
          <w:color w:val="000000" w:themeColor="text1"/>
          <w:w w:val="99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loại có nồng độ acid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$20%$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$300 g$</w:t>
      </w:r>
      <w:r w:rsidRPr="00A93858">
        <w:rPr>
          <w:rFonts w:ascii="Times New Roman" w:hAnsi="Times New Roman" w:cs="Times New Roman"/>
          <w:color w:val="000000" w:themeColor="text1"/>
          <w:w w:val="99"/>
          <w:sz w:val="26"/>
          <w:szCs w:val="26"/>
        </w:rPr>
        <w:t>.</w:t>
      </w:r>
    </w:p>
    <w:p w14:paraId="247ADB35" w14:textId="6F50EE42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A93858">
        <w:rPr>
          <w:rFonts w:ascii="Times New Roman" w:hAnsi="Times New Roman" w:cs="Times New Roman"/>
          <w:sz w:val="26"/>
          <w:szCs w:val="26"/>
        </w:rPr>
        <w:lastRenderedPageBreak/>
        <w:t>2) .</w:t>
      </w:r>
      <w:r w:rsidRPr="00A93858">
        <w:rPr>
          <w:rFonts w:ascii="Times New Roman" w:hAnsi="Times New Roman" w:cs="Times New Roman"/>
          <w:color w:val="0000FF"/>
          <w:sz w:val="26"/>
          <w:szCs w:val="26"/>
          <w:lang w:val="da-DK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Xe máy thứ nhất đi quãng đường từ Hà Nội về Nam Định hết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$3$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giờ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$20$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phút. Xe máy thứ hai đi hết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$3$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giờ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$40$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phút. Mỗi giờ xe máy thứ nhất đi nhanh hơn xe thứ hai là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$3 km$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>. Tính vận tốc của mỗi xe máy và quãng đường từ Hà Nội về Nam Định.</w:t>
      </w:r>
    </w:p>
    <w:p w14:paraId="18385108" w14:textId="77777777" w:rsidR="00B02621" w:rsidRPr="00A93858" w:rsidRDefault="00B02621" w:rsidP="00B02621">
      <w:pPr>
        <w:spacing w:line="276" w:lineRule="auto"/>
        <w:ind w:right="48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  <w:lang w:val="da-DK"/>
        </w:rPr>
      </w:pPr>
      <w:r w:rsidRPr="00A93858">
        <w:rPr>
          <w:rFonts w:ascii="Times New Roman" w:eastAsia="Times New Roman" w:hAnsi="Times New Roman" w:cs="Times New Roman"/>
          <w:b/>
          <w:bCs/>
          <w:color w:val="0000FF"/>
          <w:sz w:val="26"/>
          <w:szCs w:val="26"/>
          <w:lang w:val="da-DK"/>
        </w:rPr>
        <w:t>Lời giải:</w:t>
      </w:r>
    </w:p>
    <w:p w14:paraId="43894C0A" w14:textId="44AB3701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- Gọi vận tốc của xe máy thứ nhất và xe máy thứ hai lần lượt là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$x , y \left( \text{km/h} \right)$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,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$x 3$</w:t>
      </w:r>
      <w:r w:rsidRPr="00A93858">
        <w:rPr>
          <w:rFonts w:ascii="Times New Roman" w:hAnsi="Times New Roman" w:cs="Times New Roman"/>
          <w:sz w:val="26"/>
          <w:szCs w:val="26"/>
          <w:lang w:val="da-DK"/>
        </w:rPr>
        <w:t xml:space="preserve">,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$y 0$</w:t>
      </w:r>
      <w:r w:rsidRPr="00A93858">
        <w:rPr>
          <w:rFonts w:ascii="Times New Roman" w:hAnsi="Times New Roman" w:cs="Times New Roman"/>
          <w:sz w:val="26"/>
          <w:szCs w:val="26"/>
          <w:lang w:val="da-DK"/>
        </w:rPr>
        <w:t>.</w:t>
      </w:r>
    </w:p>
    <w:p w14:paraId="0536F4F4" w14:textId="105194FB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- Vì xe thứ nhất đi nhanh hơn xe thứ hai là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$3 \text{km/h}$</w:t>
      </w:r>
      <w:r w:rsidRPr="00A93858">
        <w:rPr>
          <w:rFonts w:ascii="Times New Roman" w:hAnsi="Times New Roman" w:cs="Times New Roman"/>
          <w:color w:val="000000" w:themeColor="text1"/>
          <w:position w:val="-10"/>
          <w:sz w:val="26"/>
          <w:szCs w:val="26"/>
          <w:lang w:val="da-DK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nên ta có: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$x - y = 3 \left( 1 \right)$</w:t>
      </w:r>
    </w:p>
    <w:p w14:paraId="285FD589" w14:textId="0FEEC035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- Trong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$3$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giờ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$20$</w:t>
      </w:r>
      <w:r w:rsidRPr="00A93858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lang w:val="da-DK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phút  =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$\frac{10}{3} h$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, xe máy thứ nhất đi được :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$\frac{10}{3}x \left( km \right)$</w:t>
      </w:r>
    </w:p>
    <w:p w14:paraId="7F8FB8A4" w14:textId="7AE79080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- Trong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$3$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giờ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$40$</w:t>
      </w:r>
      <w:r w:rsidRPr="00A93858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lang w:val="da-DK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phút  =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$\frac{11}{3} h$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, xe máy thứ hai đi được :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$\frac{11}{3}y \left( km \right)$</w:t>
      </w:r>
    </w:p>
    <w:p w14:paraId="47AB5D8B" w14:textId="77777777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>- Đó là quãng đường từ Hà Nội đến Nam Định nên ta có phương trình:</w:t>
      </w:r>
    </w:p>
    <w:p w14:paraId="143081FA" w14:textId="497665BB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ab/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da-DK"/>
        </w:rPr>
        <w:t>$\begin{align} &amp; \frac{10}{3}x =\frac{11}{3}y \ &amp; \frac{10}{3}x -\frac{11}{3}y = 0 \left( 2 \right) \ \end{align}$</w:t>
      </w:r>
    </w:p>
    <w:p w14:paraId="23F71D8D" w14:textId="202CF38B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Từ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$\left( 1 \right)$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$\left( 2 \right)$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 có hệ phương trình:</w:t>
      </w:r>
    </w:p>
    <w:p w14:paraId="5A3579DF" w14:textId="5BFA1EC8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$\begin{align} &amp; \left\{ \begin{align} &amp; x - y = 3 \ &amp; \frac{10}{3}x -\frac{11}{3}y = 0 \ \end{align} \ &amp; \left\{ \begin{align} &amp; x - y = 3 \ &amp; 10x -11y = 0 \ \end{align} \ &amp; \left\{ \begin{align} &amp; x = 33 \ &amp; y = 30 \ \end{align} \left( tmk \right) \ \end{align}$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</w:t>
      </w:r>
    </w:p>
    <w:p w14:paraId="50913D12" w14:textId="1F5BA487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Vậy vận tốc của xe máy thứ nhất là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$33 \left( \text{km/h} \right)$</w:t>
      </w:r>
      <w:r w:rsidRPr="00A9385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và vận tốc xe máy thứ hai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$30 \left( \text{km/h} \right)$</w:t>
      </w:r>
    </w:p>
    <w:p w14:paraId="6EE0CC4E" w14:textId="553B9186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Quãng đường từ Hà Nội đến Nam Định là: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$\frac{10}{3} . 33=110 \left( km \right)$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10AB456" w14:textId="256DFD32" w:rsidR="00B02621" w:rsidRPr="00A93858" w:rsidRDefault="00B02621" w:rsidP="00B02621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3). Cho phương trình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$3{{x}^2}-6x+2=0$</w:t>
      </w:r>
      <w:r w:rsidRPr="00A93858">
        <w:rPr>
          <w:rFonts w:ascii="Times New Roman" w:hAnsi="Times New Roman" w:cs="Times New Roman"/>
          <w:sz w:val="26"/>
          <w:szCs w:val="26"/>
        </w:rPr>
        <w:t xml:space="preserve"> có hai nghiệm là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${{x}_1}$</w:t>
      </w:r>
      <w:r w:rsidRPr="00A93858">
        <w:rPr>
          <w:rFonts w:ascii="Times New Roman" w:hAnsi="Times New Roman" w:cs="Times New Roman"/>
          <w:sz w:val="26"/>
          <w:szCs w:val="26"/>
        </w:rPr>
        <w:t>,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${{x}_2}$</w:t>
      </w:r>
      <w:r w:rsidRPr="00A93858">
        <w:rPr>
          <w:rFonts w:ascii="Times New Roman" w:hAnsi="Times New Roman" w:cs="Times New Roman"/>
          <w:sz w:val="26"/>
          <w:szCs w:val="26"/>
        </w:rPr>
        <w:t xml:space="preserve">. Không giải phương trình, hãy tính </w:t>
      </w:r>
      <w:r w:rsidRPr="00A93858">
        <w:rPr>
          <w:rFonts w:ascii="Times New Roman" w:hAnsi="Times New Roman" w:cs="Times New Roman"/>
          <w:bCs/>
          <w:sz w:val="26"/>
          <w:szCs w:val="26"/>
        </w:rPr>
        <w:t xml:space="preserve">giá trị của biểu thức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$A=x_1^2+x_2^2-{{x}_1}{{x}_2}$</w:t>
      </w:r>
      <w:r w:rsidRPr="00A93858">
        <w:rPr>
          <w:rFonts w:ascii="Times New Roman" w:hAnsi="Times New Roman" w:cs="Times New Roman"/>
          <w:sz w:val="26"/>
          <w:szCs w:val="26"/>
        </w:rPr>
        <w:t>.</w:t>
      </w:r>
    </w:p>
    <w:p w14:paraId="52B52593" w14:textId="77777777" w:rsidR="00B02621" w:rsidRPr="00A93858" w:rsidRDefault="00B02621" w:rsidP="00B02621">
      <w:pPr>
        <w:tabs>
          <w:tab w:val="left" w:pos="992"/>
          <w:tab w:val="left" w:pos="6945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0A6F6C8B" w14:textId="77777777" w:rsidR="00B02621" w:rsidRPr="00A93858" w:rsidRDefault="00B02621" w:rsidP="00B02621">
      <w:pPr>
        <w:tabs>
          <w:tab w:val="left" w:pos="6945"/>
        </w:tabs>
        <w:jc w:val="center"/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</w:pPr>
      <w:r w:rsidRPr="00A93858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Lời giải:</w:t>
      </w:r>
    </w:p>
    <w:p w14:paraId="6FA3D8CD" w14:textId="269A8A9D" w:rsidR="00B02621" w:rsidRPr="00A93858" w:rsidRDefault="00B02621" w:rsidP="00B02621">
      <w:pPr>
        <w:jc w:val="both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Phương trình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$3{{x}^2}-6x+2=0$</w:t>
      </w:r>
      <w:r w:rsidRPr="00A93858">
        <w:rPr>
          <w:rFonts w:ascii="Times New Roman" w:hAnsi="Times New Roman" w:cs="Times New Roman"/>
          <w:sz w:val="26"/>
          <w:szCs w:val="26"/>
        </w:rPr>
        <w:t xml:space="preserve"> có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$\Delta ={{6}^2}-4.3.2=12&gt;0$</w:t>
      </w:r>
      <w:r w:rsidRPr="00A93858">
        <w:rPr>
          <w:rFonts w:ascii="Times New Roman" w:hAnsi="Times New Roman" w:cs="Times New Roman"/>
          <w:sz w:val="26"/>
          <w:szCs w:val="26"/>
        </w:rPr>
        <w:t xml:space="preserve"> nên phương trình có hai nghiệm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${{x}_1}$</w:t>
      </w:r>
      <w:r w:rsidRPr="00A93858">
        <w:rPr>
          <w:rFonts w:ascii="Times New Roman" w:hAnsi="Times New Roman" w:cs="Times New Roman"/>
          <w:sz w:val="26"/>
          <w:szCs w:val="26"/>
        </w:rPr>
        <w:t>,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${{x}_2}$</w:t>
      </w:r>
      <w:r w:rsidRPr="00A93858">
        <w:rPr>
          <w:rFonts w:ascii="Times New Roman" w:hAnsi="Times New Roman" w:cs="Times New Roman"/>
          <w:sz w:val="26"/>
          <w:szCs w:val="26"/>
        </w:rPr>
        <w:t>.</w:t>
      </w:r>
    </w:p>
    <w:p w14:paraId="7BC1152C" w14:textId="07DC41C5" w:rsidR="00B02621" w:rsidRPr="00A93858" w:rsidRDefault="00B02621" w:rsidP="00B02621">
      <w:pPr>
        <w:jc w:val="both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Áp dụng hệ thức Vi-et ta có: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$\left\{ \begin{align} &amp; {{x}_1}+{{x}_2}=2 \ &amp; {{x}_1}{{x}_2}=\frac{2}{3} \ \end{align}$</w:t>
      </w:r>
      <w:r w:rsidRPr="00A93858">
        <w:rPr>
          <w:rFonts w:ascii="Times New Roman" w:hAnsi="Times New Roman" w:cs="Times New Roman"/>
          <w:sz w:val="26"/>
          <w:szCs w:val="26"/>
        </w:rPr>
        <w:t>.</w:t>
      </w:r>
    </w:p>
    <w:p w14:paraId="39563DFC" w14:textId="7E642008" w:rsidR="00B02621" w:rsidRPr="00A93858" w:rsidRDefault="00B02621" w:rsidP="00B02621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Ta có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$A=x_1^2+x_2^2-{{x}_1}{{x}_2}=$$\left( {{x}_1}+{{x}_2} \right)^2-3{{x}_1}{{x}_2}$$={{2}^2}-3.\frac{2}{3}=2$</w:t>
      </w:r>
      <w:r w:rsidRPr="00A93858">
        <w:rPr>
          <w:rFonts w:ascii="Times New Roman" w:hAnsi="Times New Roman" w:cs="Times New Roman"/>
          <w:sz w:val="26"/>
          <w:szCs w:val="26"/>
        </w:rPr>
        <w:t>.</w:t>
      </w:r>
    </w:p>
    <w:p w14:paraId="3C94AFE8" w14:textId="4A373BED" w:rsidR="00B02621" w:rsidRPr="00A93858" w:rsidRDefault="00B02621" w:rsidP="00B02621">
      <w:pPr>
        <w:tabs>
          <w:tab w:val="left" w:pos="2268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ab/>
        <w:t xml:space="preserve">Vậy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$A=2$</w:t>
      </w:r>
      <w:r w:rsidRPr="00A93858">
        <w:rPr>
          <w:rFonts w:ascii="Times New Roman" w:hAnsi="Times New Roman" w:cs="Times New Roman"/>
          <w:sz w:val="26"/>
          <w:szCs w:val="26"/>
        </w:rPr>
        <w:t>.</w:t>
      </w:r>
    </w:p>
    <w:p w14:paraId="2F2D3C70" w14:textId="77777777" w:rsidR="00B02621" w:rsidRPr="00A93858" w:rsidRDefault="00B02621" w:rsidP="00B02621">
      <w:pPr>
        <w:pStyle w:val="ListParagraph"/>
        <w:tabs>
          <w:tab w:val="left" w:pos="992"/>
        </w:tabs>
        <w:spacing w:before="120" w:line="276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75745067" w14:textId="77777777" w:rsidR="00B02621" w:rsidRPr="00A93858" w:rsidRDefault="00B02621" w:rsidP="00B02621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9385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A93858">
        <w:rPr>
          <w:rFonts w:ascii="Times New Roman" w:hAnsi="Times New Roman" w:cs="Times New Roman"/>
          <w:b/>
          <w:sz w:val="26"/>
          <w:szCs w:val="26"/>
        </w:rPr>
        <w:t xml:space="preserve">    (4,0 điểm) </w:t>
      </w:r>
    </w:p>
    <w:p w14:paraId="0A3D76B5" w14:textId="70CE8FD4" w:rsidR="00B02621" w:rsidRPr="00A93858" w:rsidRDefault="00B02621" w:rsidP="00B02621">
      <w:pPr>
        <w:tabs>
          <w:tab w:val="left" w:pos="6945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A93858">
        <w:rPr>
          <w:rFonts w:ascii="Times New Roman" w:hAnsi="Times New Roman" w:cs="Times New Roman"/>
          <w:sz w:val="26"/>
          <w:szCs w:val="26"/>
        </w:rPr>
        <w:lastRenderedPageBreak/>
        <w:tab/>
        <w:t>1) .</w:t>
      </w:r>
      <w:r w:rsidRPr="00A9385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Vườn nhà bạn Minh có trồng loại dưa hấu </w:t>
      </w:r>
      <w:r w:rsidRPr="00A9385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eastAsia="vi-VN"/>
        </w:rPr>
        <w:t>hình vuông. Trong hình dưới là quả dưa hấu hình vuông</w:t>
      </w:r>
      <w:r w:rsidRPr="00A9385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 w:eastAsia="vi-VN"/>
        </w:rPr>
        <w:t xml:space="preserve"> có </w:t>
      </w:r>
      <w:r w:rsidRPr="00A9385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eastAsia="vi-VN"/>
        </w:rPr>
        <w:t>cạnh</w:t>
      </w:r>
      <w:r w:rsidRPr="00A9385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 w:eastAsia="vi-VN"/>
        </w:rPr>
        <w:t xml:space="preserve"> dài </w:t>
      </w:r>
      <w:r w:rsidR="00A93858" w:rsidRPr="00A93858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vi-VN" w:eastAsia="vi-VN"/>
        </w:rPr>
        <w:t>$18$</w:t>
      </w:r>
      <w:r w:rsidRPr="00A9385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vi-VN" w:eastAsia="vi-VN"/>
        </w:rPr>
        <w:t>cm.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 xml:space="preserve"> </w:t>
      </w:r>
    </w:p>
    <w:p w14:paraId="72FFB7D2" w14:textId="77777777" w:rsidR="00B02621" w:rsidRPr="00A93858" w:rsidRDefault="00B02621" w:rsidP="00B02621">
      <w:pPr>
        <w:tabs>
          <w:tab w:val="left" w:pos="1440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 xml:space="preserve">a) 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ính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thể tích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của quả dưa hấu hình vuông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573BEAB9" w14:textId="423B7D42" w:rsidR="00B02621" w:rsidRPr="00A93858" w:rsidRDefault="00B02621" w:rsidP="00B02621">
      <w:pPr>
        <w:tabs>
          <w:tab w:val="left" w:pos="1440"/>
        </w:tabs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 xml:space="preserve">b) Minh muốn cắt quả dưa hấu thành những hình vuông nhỏ có cạnh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$5$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cm để bày ra đĩa và</w:t>
      </w:r>
    </w:p>
    <w:p w14:paraId="30A8A9BA" w14:textId="2526159A" w:rsidR="00B02621" w:rsidRPr="00A93858" w:rsidRDefault="00B02621" w:rsidP="00B02621">
      <w:pPr>
        <w:tabs>
          <w:tab w:val="left" w:pos="1440"/>
        </w:tabs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 xml:space="preserve">dự định mỗi đĩa bày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$12$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 xml:space="preserve"> miếng dưa. Hỏi Minh có thể bày được mấy đĩa? ( Làm tròn đến</w:t>
      </w:r>
    </w:p>
    <w:p w14:paraId="51841B56" w14:textId="77777777" w:rsidR="00B02621" w:rsidRPr="00A93858" w:rsidRDefault="00B02621" w:rsidP="00B02621">
      <w:pPr>
        <w:tabs>
          <w:tab w:val="left" w:pos="1440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hàng đơn vị).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br/>
      </w:r>
    </w:p>
    <w:p w14:paraId="5419991E" w14:textId="77777777" w:rsidR="00B02621" w:rsidRPr="00A93858" w:rsidRDefault="00B02621" w:rsidP="00B02621">
      <w:pPr>
        <w:tabs>
          <w:tab w:val="left" w:pos="6945"/>
        </w:tabs>
        <w:jc w:val="center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A9385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4739A6" wp14:editId="0D7B82EE">
            <wp:extent cx="1293779" cy="1423157"/>
            <wp:effectExtent l="0" t="0" r="0" b="0"/>
            <wp:docPr id="3" name="Picture 1" descr="OPL20U25GSXzBJYl68kk8uQGfFKzs7yb1M4KJWUiLk6ZEvGF+qCIPSnY57AbBFCvTWID 15 2024 CDCB T9 129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20031" name="Picture 1" descr="OPL20U25GSXzBJYl68kk8uQGfFKzs7yb1M4KJWUiLk6ZEvGF+qCIPSnY57AbBFCvTWID 15 2024 CDCB T9 129+K4lPs7H94VUqPe2XwIsfPRnrXQE//QTEXxb8/8N4CNc6FpgZahzpTjFhMzSA7T/nHJa11DE8Ng2TP3iAmRczFlmslSuUNOgUeb6yRvs0=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0391" cy="14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FCCC" w14:textId="77777777" w:rsidR="00B02621" w:rsidRPr="00A93858" w:rsidRDefault="00B02621" w:rsidP="00B02621">
      <w:pPr>
        <w:tabs>
          <w:tab w:val="left" w:pos="6945"/>
        </w:tabs>
        <w:jc w:val="center"/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nl-NL"/>
        </w:rPr>
      </w:pPr>
      <w:r w:rsidRPr="00A93858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nl-NL"/>
        </w:rPr>
        <w:t>Lời giải:</w:t>
      </w:r>
    </w:p>
    <w:p w14:paraId="1AD60357" w14:textId="77777777" w:rsidR="00B02621" w:rsidRPr="00A93858" w:rsidRDefault="00B02621" w:rsidP="00B02621">
      <w:pPr>
        <w:tabs>
          <w:tab w:val="left" w:pos="6945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val="nl-NL" w:eastAsia="vi-VN"/>
        </w:rPr>
      </w:pPr>
      <w:r w:rsidRPr="00A93858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nl-NL"/>
        </w:rPr>
        <w:tab/>
        <w:t xml:space="preserve">a) 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nl-NL" w:eastAsia="vi-VN"/>
        </w:rPr>
        <w:t>Thể tích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nl-NL" w:eastAsia="vi-VN"/>
        </w:rPr>
        <w:t>của quả dưa hấu hình vuông là:</w:t>
      </w:r>
    </w:p>
    <w:p w14:paraId="1F4AE35E" w14:textId="77777777" w:rsidR="00B02621" w:rsidRPr="00A93858" w:rsidRDefault="00B02621" w:rsidP="00B02621">
      <w:pPr>
        <w:tabs>
          <w:tab w:val="left" w:pos="6945"/>
        </w:tabs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  <w:lang w:val="nl-NL"/>
        </w:rPr>
      </w:pPr>
    </w:p>
    <w:p w14:paraId="170160EC" w14:textId="198A6B0F" w:rsidR="00B02621" w:rsidRPr="00A93858" w:rsidRDefault="00A93858" w:rsidP="00B02621">
      <w:pPr>
        <w:tabs>
          <w:tab w:val="left" w:pos="6945"/>
        </w:tabs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A93858">
        <w:rPr>
          <w:rFonts w:ascii="Times New Roman" w:hAnsi="Times New Roman" w:cs="Times New Roman"/>
          <w:color w:val="000000"/>
          <w:sz w:val="26"/>
          <w:szCs w:val="26"/>
        </w:rPr>
        <w:t>${{V}_1}={{18}^3}=5832 \left( cm^3 \right)$</w:t>
      </w:r>
    </w:p>
    <w:p w14:paraId="2AEFF40F" w14:textId="4AF35980" w:rsidR="00B02621" w:rsidRPr="00A93858" w:rsidRDefault="00B02621" w:rsidP="00B02621">
      <w:pPr>
        <w:tabs>
          <w:tab w:val="left" w:pos="6945"/>
        </w:tabs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A93858">
        <w:rPr>
          <w:rFonts w:ascii="Times New Roman" w:hAnsi="Times New Roman" w:cs="Times New Roman"/>
          <w:sz w:val="26"/>
          <w:szCs w:val="26"/>
        </w:rPr>
        <w:tab/>
        <w:t>b) Thể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 xml:space="preserve"> tích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 xml:space="preserve">của một miếng dưa hấu nhỏ hình vuông có cạnh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$5$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cm là:</w:t>
      </w:r>
    </w:p>
    <w:p w14:paraId="5272B160" w14:textId="0A5733AF" w:rsidR="00B02621" w:rsidRPr="00A93858" w:rsidRDefault="00A93858" w:rsidP="00B02621">
      <w:pPr>
        <w:tabs>
          <w:tab w:val="left" w:pos="6945"/>
        </w:tabs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A93858">
        <w:rPr>
          <w:rFonts w:ascii="Times New Roman" w:hAnsi="Times New Roman" w:cs="Times New Roman"/>
          <w:color w:val="000000"/>
          <w:sz w:val="26"/>
          <w:szCs w:val="26"/>
        </w:rPr>
        <w:t>${{V}_2}={{5}^3}=125 \left( cm^2 \right)$</w:t>
      </w:r>
    </w:p>
    <w:p w14:paraId="150B861F" w14:textId="3C060284" w:rsidR="00B02621" w:rsidRPr="00A93858" w:rsidRDefault="00B02621" w:rsidP="00B02621">
      <w:pPr>
        <w:tabs>
          <w:tab w:val="left" w:pos="6945"/>
        </w:tabs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ab/>
        <w:t xml:space="preserve">Số miếng dưa nhỏ được cắt ra là: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$5832 : 125=46,656$</w:t>
      </w:r>
      <w:r w:rsidRPr="00A93858">
        <w:rPr>
          <w:rFonts w:ascii="Times New Roman" w:hAnsi="Times New Roman" w:cs="Times New Roman"/>
          <w:sz w:val="26"/>
          <w:szCs w:val="26"/>
        </w:rPr>
        <w:t xml:space="preserve"> ( miếng)</w:t>
      </w:r>
    </w:p>
    <w:p w14:paraId="7625095B" w14:textId="10460CD5" w:rsidR="00B02621" w:rsidRPr="00A93858" w:rsidRDefault="00B02621" w:rsidP="00B02621">
      <w:pPr>
        <w:tabs>
          <w:tab w:val="left" w:pos="6945"/>
        </w:tabs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ab/>
        <w:t xml:space="preserve">Số đĩa dưa mà bạn Minh có thể xếp được là: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$46,656 : 12\approx 4$</w:t>
      </w:r>
      <w:r w:rsidRPr="00A93858">
        <w:rPr>
          <w:rFonts w:ascii="Times New Roman" w:hAnsi="Times New Roman" w:cs="Times New Roman"/>
          <w:sz w:val="26"/>
          <w:szCs w:val="26"/>
        </w:rPr>
        <w:t xml:space="preserve"> (đĩa).</w:t>
      </w:r>
    </w:p>
    <w:p w14:paraId="05E4EDCF" w14:textId="77777777" w:rsidR="00B02621" w:rsidRPr="00A93858" w:rsidRDefault="00B02621" w:rsidP="00B02621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3A83DA84" w14:textId="2216B012" w:rsidR="00B02621" w:rsidRPr="00A93858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val="pt-BR" w:eastAsia="zh-CN"/>
        </w:rPr>
      </w:pP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2) .Cho tam giác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$ABC$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 nhọn với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$AB&gt;AC$</w:t>
      </w:r>
      <w:r w:rsidRPr="00A93858">
        <w:rPr>
          <w:rFonts w:ascii="Times New Roman" w:hAnsi="Times New Roman" w:cs="Times New Roman"/>
          <w:sz w:val="26"/>
          <w:szCs w:val="26"/>
          <w:lang w:val="pt-BR" w:eastAsia="en-GB"/>
        </w:rPr>
        <w:t xml:space="preserve">.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Các đường cao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$BM, CN$</w:t>
      </w:r>
      <w:r w:rsidRPr="00A93858">
        <w:rPr>
          <w:rFonts w:ascii="Times New Roman" w:hAnsi="Times New Roman" w:cs="Times New Roman"/>
          <w:position w:val="-10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cắt nhau tại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$H$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F62DC42" w14:textId="072C2E89" w:rsidR="00B02621" w:rsidRPr="00A93858" w:rsidRDefault="00B02621" w:rsidP="00B02621">
      <w:pPr>
        <w:tabs>
          <w:tab w:val="left" w:pos="3758"/>
        </w:tabs>
        <w:jc w:val="both"/>
        <w:rPr>
          <w:rFonts w:ascii="Times New Roman" w:hAnsi="Times New Roman" w:cs="Times New Roman"/>
          <w:sz w:val="26"/>
          <w:szCs w:val="26"/>
          <w:lang w:val="pt-BR" w:eastAsia="zh-CN"/>
        </w:rPr>
      </w:pPr>
      <w:r w:rsidRPr="00A93858">
        <w:rPr>
          <w:rFonts w:ascii="Times New Roman" w:hAnsi="Times New Roman" w:cs="Times New Roman"/>
          <w:sz w:val="26"/>
          <w:szCs w:val="26"/>
          <w:lang w:val="pt-BR" w:eastAsia="en-GB"/>
        </w:rPr>
        <w:t xml:space="preserve">a/ </w:t>
      </w:r>
      <w:r w:rsidRPr="00A93858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Chứng minh tứ giác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$AMHN$</w:t>
      </w:r>
      <w:r w:rsidRPr="00A93858">
        <w:rPr>
          <w:rFonts w:ascii="Times New Roman" w:hAnsi="Times New Roman" w:cs="Times New Roman"/>
          <w:position w:val="-6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>nội tiếp</w:t>
      </w:r>
    </w:p>
    <w:p w14:paraId="3EA8B5CE" w14:textId="79CDAB92" w:rsidR="00B02621" w:rsidRPr="00A93858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sz w:val="26"/>
          <w:szCs w:val="26"/>
          <w:lang w:val="pt-BR" w:eastAsia="zh-CN"/>
        </w:rPr>
      </w:pPr>
      <w:r w:rsidRPr="00A93858">
        <w:rPr>
          <w:rFonts w:ascii="Times New Roman" w:hAnsi="Times New Roman" w:cs="Times New Roman"/>
          <w:sz w:val="26"/>
          <w:szCs w:val="26"/>
          <w:lang w:val="pt-BR"/>
        </w:rPr>
        <w:t>b/</w:t>
      </w:r>
      <w:r w:rsidRPr="00A93858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Gọi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$D$</w:t>
      </w:r>
      <w:r w:rsidRPr="00A93858">
        <w:rPr>
          <w:rFonts w:ascii="Times New Roman" w:hAnsi="Times New Roman" w:cs="Times New Roman"/>
          <w:position w:val="-4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là giao </w:t>
      </w:r>
      <w:r w:rsidRPr="00A93858">
        <w:rPr>
          <w:rFonts w:ascii="Times New Roman" w:hAnsi="Times New Roman" w:cs="Times New Roman"/>
          <w:sz w:val="26"/>
          <w:szCs w:val="26"/>
          <w:lang w:val="pt-BR" w:eastAsia="en-GB"/>
        </w:rPr>
        <w:t xml:space="preserve">điểm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của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$AH$</w:t>
      </w:r>
      <w:r w:rsidRPr="00A93858">
        <w:rPr>
          <w:rFonts w:ascii="Times New Roman" w:hAnsi="Times New Roman" w:cs="Times New Roman"/>
          <w:position w:val="-4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và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$BC$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. Chứng minh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$DA$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 phân giác của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$\widehat{MDN}$</w:t>
      </w:r>
    </w:p>
    <w:p w14:paraId="695373FA" w14:textId="3195A3C4" w:rsidR="00B02621" w:rsidRPr="00A93858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c/ Đường thẳng qua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$D$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 và song song với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$MN$</w:t>
      </w:r>
      <w:r w:rsidRPr="00A93858">
        <w:rPr>
          <w:rFonts w:ascii="Times New Roman" w:hAnsi="Times New Roman" w:cs="Times New Roman"/>
          <w:position w:val="-10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cắt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$AB, CN$</w:t>
      </w:r>
      <w:r w:rsidRPr="00A93858">
        <w:rPr>
          <w:rFonts w:ascii="Times New Roman" w:hAnsi="Times New Roman" w:cs="Times New Roman"/>
          <w:position w:val="-10"/>
          <w:sz w:val="26"/>
          <w:szCs w:val="26"/>
          <w:lang w:val="pt-BR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lần lượt tại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val="pt-BR"/>
        </w:rPr>
        <w:t>$I, J$</w:t>
      </w:r>
      <w:r w:rsidRPr="00A93858">
        <w:rPr>
          <w:rFonts w:ascii="Times New Roman" w:hAnsi="Times New Roman" w:cs="Times New Roman"/>
          <w:sz w:val="26"/>
          <w:szCs w:val="26"/>
          <w:lang w:val="pt-BR"/>
        </w:rPr>
        <w:t xml:space="preserve">. </w:t>
      </w:r>
      <w:r w:rsidRPr="00A93858">
        <w:rPr>
          <w:rFonts w:ascii="Times New Roman" w:hAnsi="Times New Roman" w:cs="Times New Roman"/>
          <w:sz w:val="26"/>
          <w:szCs w:val="26"/>
        </w:rPr>
        <w:t xml:space="preserve">Chứng minh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A93858">
        <w:rPr>
          <w:rFonts w:ascii="Times New Roman" w:hAnsi="Times New Roman" w:cs="Times New Roman"/>
          <w:sz w:val="26"/>
          <w:szCs w:val="26"/>
        </w:rPr>
        <w:t xml:space="preserve"> là</w:t>
      </w:r>
    </w:p>
    <w:p w14:paraId="41953D59" w14:textId="37578325" w:rsidR="00B02621" w:rsidRPr="00A93858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trung điểm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$IJ$</w:t>
      </w:r>
    </w:p>
    <w:p w14:paraId="155F5F05" w14:textId="77777777" w:rsidR="00B02621" w:rsidRPr="00A93858" w:rsidRDefault="00B02621" w:rsidP="00B02621">
      <w:pPr>
        <w:tabs>
          <w:tab w:val="left" w:pos="352"/>
        </w:tabs>
        <w:jc w:val="center"/>
        <w:rPr>
          <w:rFonts w:ascii="Times New Roman" w:hAnsi="Times New Roman" w:cs="Times New Roman"/>
          <w:b/>
          <w:bCs/>
          <w:color w:val="0000FF"/>
          <w:sz w:val="26"/>
          <w:szCs w:val="26"/>
          <w:lang w:eastAsia="zh-CN"/>
        </w:rPr>
      </w:pPr>
      <w:r w:rsidRPr="00A93858">
        <w:rPr>
          <w:rFonts w:ascii="Times New Roman" w:hAnsi="Times New Roman" w:cs="Times New Roman"/>
          <w:b/>
          <w:bCs/>
          <w:color w:val="0000FF"/>
          <w:sz w:val="26"/>
          <w:szCs w:val="26"/>
        </w:rPr>
        <w:t>Lời giải</w:t>
      </w:r>
    </w:p>
    <w:p w14:paraId="06CCF493" w14:textId="77777777" w:rsidR="00B02621" w:rsidRPr="00A93858" w:rsidRDefault="00B02621" w:rsidP="00B02621">
      <w:pPr>
        <w:jc w:val="center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i/>
          <w:i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565A8E0C" wp14:editId="6B0834EE">
            <wp:extent cx="2164080" cy="23633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100" cy="236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F4FE4" w14:textId="769F0A73" w:rsidR="00B02621" w:rsidRPr="00A93858" w:rsidRDefault="00B02621" w:rsidP="00B02621">
      <w:pPr>
        <w:tabs>
          <w:tab w:val="left" w:pos="344"/>
        </w:tabs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93858">
        <w:rPr>
          <w:rFonts w:ascii="Times New Roman" w:hAnsi="Times New Roman" w:cs="Times New Roman"/>
          <w:b/>
          <w:bCs/>
          <w:sz w:val="26"/>
          <w:szCs w:val="26"/>
        </w:rPr>
        <w:t xml:space="preserve">a/ Chứng minh tứ giác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$AMHN$</w:t>
      </w:r>
      <w:r w:rsidRPr="00A93858">
        <w:rPr>
          <w:rFonts w:ascii="Times New Roman" w:hAnsi="Times New Roman" w:cs="Times New Roman"/>
          <w:b/>
          <w:bCs/>
          <w:sz w:val="26"/>
          <w:szCs w:val="26"/>
        </w:rPr>
        <w:t xml:space="preserve"> nội tiếp</w:t>
      </w:r>
    </w:p>
    <w:p w14:paraId="4F38C946" w14:textId="3B552BA3" w:rsidR="00B02621" w:rsidRPr="00A93858" w:rsidRDefault="00B02621" w:rsidP="00B02621">
      <w:pPr>
        <w:tabs>
          <w:tab w:val="left" w:pos="344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Các đường cao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$BM, CN$</w:t>
      </w:r>
      <w:r w:rsidRPr="00A93858">
        <w:rPr>
          <w:rFonts w:ascii="Times New Roman" w:hAnsi="Times New Roman" w:cs="Times New Roman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</w:rPr>
        <w:t>cắt nhau tại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$H$</w:t>
      </w:r>
      <w:r w:rsidRPr="00A93858">
        <w:rPr>
          <w:rFonts w:ascii="Times New Roman" w:hAnsi="Times New Roman" w:cs="Times New Roman"/>
          <w:sz w:val="26"/>
          <w:szCs w:val="26"/>
        </w:rPr>
        <w:t xml:space="preserve">nên ta có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$\Delta ANH, \Delta AMH$</w:t>
      </w:r>
      <w:r w:rsidRPr="00A93858">
        <w:rPr>
          <w:rFonts w:ascii="Times New Roman" w:hAnsi="Times New Roman" w:cs="Times New Roman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</w:rPr>
        <w:t xml:space="preserve">vuông tại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$N, M$</w:t>
      </w:r>
    </w:p>
    <w:p w14:paraId="508E6E8D" w14:textId="2343C498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Xét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$\Delta ANH$</w:t>
      </w:r>
      <w:r w:rsidRPr="00A9385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$\widehat{ANH}=90{}^\circ$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$A, N, H$</w:t>
      </w:r>
      <w:r w:rsidRPr="00A9385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$AH$</w:t>
      </w:r>
    </w:p>
    <w:p w14:paraId="0333F530" w14:textId="26FB2520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Xét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$\Delta AMH$</w:t>
      </w:r>
      <w:r w:rsidRPr="00A93858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$\widehat{AMH}=90{}^\circ$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$A, M, H$</w:t>
      </w:r>
      <w:r w:rsidRPr="00A9385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$AH$</w:t>
      </w:r>
    </w:p>
    <w:p w14:paraId="7B51DD5E" w14:textId="3EB86005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đó bốn điểm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$A, M, H, N$</w:t>
      </w:r>
      <w:r w:rsidRPr="00A9385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$AH$</w:t>
      </w:r>
    </w:p>
    <w:p w14:paraId="0EA6626E" w14:textId="0CD6F140" w:rsidR="00B02621" w:rsidRPr="00A93858" w:rsidRDefault="00B02621" w:rsidP="00B02621">
      <w:pPr>
        <w:jc w:val="both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Vậy </w:t>
      </w:r>
      <w:r w:rsidRPr="00A93858">
        <w:rPr>
          <w:rFonts w:ascii="Times New Roman" w:hAnsi="Times New Roman" w:cs="Times New Roman"/>
          <w:sz w:val="26"/>
          <w:szCs w:val="26"/>
        </w:rPr>
        <w:t xml:space="preserve">tứ giác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$AMHN$</w:t>
      </w:r>
      <w:r w:rsidRPr="00A93858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</w:rPr>
        <w:t xml:space="preserve"> nội tiếp đường tròn đường kính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$AH$</w:t>
      </w:r>
      <w:r w:rsidRPr="00A93858">
        <w:rPr>
          <w:rFonts w:ascii="Times New Roman" w:hAnsi="Times New Roman" w:cs="Times New Roman"/>
          <w:sz w:val="26"/>
          <w:szCs w:val="26"/>
        </w:rPr>
        <w:t>.</w:t>
      </w:r>
    </w:p>
    <w:p w14:paraId="201AC325" w14:textId="1C5D4A7A" w:rsidR="00B02621" w:rsidRPr="00A93858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93858">
        <w:rPr>
          <w:rFonts w:ascii="Times New Roman" w:hAnsi="Times New Roman" w:cs="Times New Roman"/>
          <w:b/>
          <w:bCs/>
          <w:sz w:val="26"/>
          <w:szCs w:val="26"/>
        </w:rPr>
        <w:t xml:space="preserve"> b/ Gọi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$D$</w:t>
      </w:r>
      <w:r w:rsidRPr="00A93858">
        <w:rPr>
          <w:rFonts w:ascii="Times New Roman" w:hAnsi="Times New Roman" w:cs="Times New Roman"/>
          <w:b/>
          <w:bCs/>
          <w:position w:val="-4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b/>
          <w:bCs/>
          <w:sz w:val="26"/>
          <w:szCs w:val="26"/>
        </w:rPr>
        <w:t xml:space="preserve">là giao </w:t>
      </w:r>
      <w:r w:rsidRPr="00A93858">
        <w:rPr>
          <w:rFonts w:ascii="Times New Roman" w:hAnsi="Times New Roman" w:cs="Times New Roman"/>
          <w:b/>
          <w:bCs/>
          <w:sz w:val="26"/>
          <w:szCs w:val="26"/>
          <w:lang w:eastAsia="en-GB"/>
        </w:rPr>
        <w:t xml:space="preserve">điểm </w:t>
      </w:r>
      <w:r w:rsidRPr="00A93858">
        <w:rPr>
          <w:rFonts w:ascii="Times New Roman" w:hAnsi="Times New Roman" w:cs="Times New Roman"/>
          <w:b/>
          <w:bCs/>
          <w:sz w:val="26"/>
          <w:szCs w:val="26"/>
        </w:rPr>
        <w:t xml:space="preserve">của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$AH$</w:t>
      </w:r>
      <w:r w:rsidRPr="00A93858">
        <w:rPr>
          <w:rFonts w:ascii="Times New Roman" w:hAnsi="Times New Roman" w:cs="Times New Roman"/>
          <w:b/>
          <w:bCs/>
          <w:sz w:val="26"/>
          <w:szCs w:val="26"/>
        </w:rPr>
        <w:t>và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$BC$</w:t>
      </w:r>
      <w:r w:rsidRPr="00A93858">
        <w:rPr>
          <w:rFonts w:ascii="Times New Roman" w:hAnsi="Times New Roman" w:cs="Times New Roman"/>
          <w:b/>
          <w:bCs/>
          <w:sz w:val="26"/>
          <w:szCs w:val="26"/>
        </w:rPr>
        <w:t xml:space="preserve">. Chứng minh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$DA$</w:t>
      </w:r>
      <w:r w:rsidRPr="00A93858">
        <w:rPr>
          <w:rFonts w:ascii="Times New Roman" w:hAnsi="Times New Roman" w:cs="Times New Roman"/>
          <w:b/>
          <w:bCs/>
          <w:position w:val="-4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b/>
          <w:bCs/>
          <w:sz w:val="26"/>
          <w:szCs w:val="26"/>
        </w:rPr>
        <w:t xml:space="preserve">phân giác của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$\widehat{MDN}$</w:t>
      </w:r>
    </w:p>
    <w:p w14:paraId="3DBD2A39" w14:textId="77777777" w:rsidR="00B02621" w:rsidRPr="00A93858" w:rsidRDefault="00B02621" w:rsidP="00B02621">
      <w:pPr>
        <w:jc w:val="center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E36EBF" wp14:editId="141C589A">
            <wp:extent cx="2170176" cy="235528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820" cy="235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9A700" w14:textId="723B975C" w:rsidR="00B02621" w:rsidRPr="00A93858" w:rsidRDefault="00B02621" w:rsidP="00B02621">
      <w:pPr>
        <w:jc w:val="both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Có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$\widehat{HMC}=\widehat{HDC}=90{}^\circ$</w:t>
      </w:r>
    </w:p>
    <w:p w14:paraId="165859C2" w14:textId="0502B2F0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Xét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$\Delta HMC$</w:t>
      </w:r>
      <w:r w:rsidRPr="00A9385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$\widehat{HMC}=90{}^\circ$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$C, M, H$</w:t>
      </w:r>
      <w:r w:rsidRPr="00A9385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$CH$</w:t>
      </w:r>
    </w:p>
    <w:p w14:paraId="56782823" w14:textId="1BBF6141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Xét 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$\Delta CDH$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$\widehat{HDC}=90{}^\circ$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$C, D, H$</w:t>
      </w:r>
      <w:r w:rsidRPr="00A9385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$CH$</w:t>
      </w:r>
    </w:p>
    <w:p w14:paraId="5AA8BD8D" w14:textId="1C2B8A3C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đó bốn điểm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$D, C, M, H$</w:t>
      </w:r>
      <w:r w:rsidRPr="00A9385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$CH$</w:t>
      </w:r>
    </w:p>
    <w:p w14:paraId="167CA736" w14:textId="2926E4F6" w:rsidR="00B02621" w:rsidRPr="00A93858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A93858">
        <w:rPr>
          <w:rFonts w:ascii="Times New Roman" w:hAnsi="Times New Roman" w:cs="Times New Roman"/>
          <w:sz w:val="26"/>
          <w:szCs w:val="26"/>
        </w:rPr>
        <w:lastRenderedPageBreak/>
        <w:t xml:space="preserve">Suy ra tứ giác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$HDCM$</w:t>
      </w:r>
      <w:r w:rsidRPr="00A93858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</w:rPr>
        <w:t>nội tiếp</w:t>
      </w:r>
    </w:p>
    <w:p w14:paraId="4727860D" w14:textId="5607DC99" w:rsidR="00B02621" w:rsidRPr="00A93858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Suy ra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$\widehat{HDM}=\widehat{HCM}$</w:t>
      </w:r>
      <w:r w:rsidRPr="00A93858">
        <w:rPr>
          <w:rFonts w:ascii="Times New Roman" w:hAnsi="Times New Roman" w:cs="Times New Roman"/>
          <w:sz w:val="26"/>
          <w:szCs w:val="26"/>
        </w:rPr>
        <w:t xml:space="preserve"> (2 góc nội tiếp cùng chắn cung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$HM$</w:t>
      </w:r>
      <w:r w:rsidRPr="00A93858">
        <w:rPr>
          <w:rFonts w:ascii="Times New Roman" w:hAnsi="Times New Roman" w:cs="Times New Roman"/>
          <w:sz w:val="26"/>
          <w:szCs w:val="26"/>
        </w:rPr>
        <w:t>)</w:t>
      </w:r>
    </w:p>
    <w:p w14:paraId="524E8CD8" w14:textId="6B32FC81" w:rsidR="00B02621" w:rsidRPr="00A93858" w:rsidRDefault="00B02621" w:rsidP="00B02621">
      <w:pPr>
        <w:jc w:val="both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Có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$\widehat{HDB}=\widehat{HNB}=90{}^\circ$</w:t>
      </w:r>
    </w:p>
    <w:p w14:paraId="2A7E186E" w14:textId="47E2FF18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Xét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$\Delta HDB$</w:t>
      </w:r>
      <w:r w:rsidRPr="00A93858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$\widehat{HDB}=90{}^\circ$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$B, D, H$</w:t>
      </w:r>
      <w:r w:rsidRPr="00A9385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$BH$</w:t>
      </w:r>
    </w:p>
    <w:p w14:paraId="427C0542" w14:textId="2178B928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Xét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$\Delta HNB$</w:t>
      </w:r>
      <w:r w:rsidRPr="00A9385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$\widehat{HNB}=90{}^\circ$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$B, N, H$</w:t>
      </w:r>
      <w:r w:rsidRPr="00A9385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$BH$</w:t>
      </w:r>
    </w:p>
    <w:p w14:paraId="2AE291E4" w14:textId="39223417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đó bốn điểm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$D, B, N, H$</w:t>
      </w:r>
      <w:r w:rsidRPr="00A9385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$BH$</w:t>
      </w:r>
    </w:p>
    <w:p w14:paraId="5103944B" w14:textId="2E3770CC" w:rsidR="00B02621" w:rsidRPr="00A93858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Suy ra tứ giác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$HDBN$</w:t>
      </w:r>
      <w:r w:rsidRPr="00A93858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</w:rPr>
        <w:t xml:space="preserve"> nội tiếp</w:t>
      </w:r>
    </w:p>
    <w:p w14:paraId="115CF17E" w14:textId="48B2BDD3" w:rsidR="00B02621" w:rsidRPr="00A93858" w:rsidRDefault="00A93858" w:rsidP="00B02621">
      <w:pPr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A93858">
        <w:rPr>
          <w:rFonts w:ascii="Times New Roman" w:hAnsi="Times New Roman" w:cs="Times New Roman"/>
          <w:color w:val="000000"/>
          <w:sz w:val="26"/>
          <w:szCs w:val="26"/>
        </w:rPr>
        <w:t>$\widehat{NDH}=\widehat{NBH}$</w:t>
      </w:r>
      <w:r w:rsidR="00B02621" w:rsidRPr="00A93858">
        <w:rPr>
          <w:rFonts w:ascii="Times New Roman" w:hAnsi="Times New Roman" w:cs="Times New Roman"/>
          <w:sz w:val="26"/>
          <w:szCs w:val="26"/>
        </w:rPr>
        <w:t xml:space="preserve"> (2 góc nội tiếp cùng chắn cung</w:t>
      </w:r>
      <w:r w:rsidRPr="00A93858">
        <w:rPr>
          <w:rFonts w:ascii="Times New Roman" w:hAnsi="Times New Roman" w:cs="Times New Roman"/>
          <w:color w:val="000000"/>
          <w:sz w:val="26"/>
          <w:szCs w:val="26"/>
        </w:rPr>
        <w:t>$HN$</w:t>
      </w:r>
      <w:r w:rsidR="00B02621" w:rsidRPr="00A93858">
        <w:rPr>
          <w:rFonts w:ascii="Times New Roman" w:hAnsi="Times New Roman" w:cs="Times New Roman"/>
          <w:sz w:val="26"/>
          <w:szCs w:val="26"/>
        </w:rPr>
        <w:t>)</w:t>
      </w:r>
    </w:p>
    <w:p w14:paraId="35A925FF" w14:textId="58A12B63" w:rsidR="00B02621" w:rsidRPr="00A93858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Mà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$\widehat{HCM}=\widehat{NBH}$</w:t>
      </w:r>
      <w:r w:rsidRPr="00A93858">
        <w:rPr>
          <w:rFonts w:ascii="Times New Roman" w:hAnsi="Times New Roman" w:cs="Times New Roman"/>
          <w:sz w:val="26"/>
          <w:szCs w:val="26"/>
        </w:rPr>
        <w:t>(cùng phụ với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$\widehat{BAC}$</w:t>
      </w:r>
      <w:r w:rsidRPr="00A93858">
        <w:rPr>
          <w:rFonts w:ascii="Times New Roman" w:hAnsi="Times New Roman" w:cs="Times New Roman"/>
          <w:sz w:val="26"/>
          <w:szCs w:val="26"/>
          <w:lang w:eastAsia="en-GB"/>
        </w:rPr>
        <w:t>)</w:t>
      </w:r>
    </w:p>
    <w:p w14:paraId="35237C75" w14:textId="178A1B5C" w:rsidR="00B02621" w:rsidRPr="00A93858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Suy ra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$\widehat{HDM}=\widehat{HDN}$</w:t>
      </w:r>
      <w:r w:rsidRPr="00A93858">
        <w:rPr>
          <w:rFonts w:ascii="Times New Roman" w:hAnsi="Times New Roman" w:cs="Times New Roman"/>
          <w:sz w:val="26"/>
          <w:szCs w:val="26"/>
        </w:rPr>
        <w:t xml:space="preserve"> Suy ra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$AD$</w:t>
      </w:r>
      <w:r w:rsidRPr="00A93858">
        <w:rPr>
          <w:rFonts w:ascii="Times New Roman" w:hAnsi="Times New Roman" w:cs="Times New Roman"/>
          <w:sz w:val="26"/>
          <w:szCs w:val="26"/>
        </w:rPr>
        <w:t xml:space="preserve"> là phân giác của góc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$\widehat{MDN}$</w:t>
      </w:r>
      <w:r w:rsidRPr="00A93858">
        <w:rPr>
          <w:rFonts w:ascii="Times New Roman" w:hAnsi="Times New Roman" w:cs="Times New Roman"/>
          <w:sz w:val="26"/>
          <w:szCs w:val="26"/>
        </w:rPr>
        <w:t>(đpcm).</w:t>
      </w:r>
    </w:p>
    <w:p w14:paraId="2D6A5FA9" w14:textId="47AB779A" w:rsidR="00B02621" w:rsidRPr="00A93858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93858">
        <w:rPr>
          <w:rFonts w:ascii="Times New Roman" w:hAnsi="Times New Roman" w:cs="Times New Roman"/>
          <w:b/>
          <w:bCs/>
          <w:sz w:val="26"/>
          <w:szCs w:val="26"/>
        </w:rPr>
        <w:t xml:space="preserve">c/Đường thẳng qua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$D$</w:t>
      </w:r>
      <w:r w:rsidRPr="00A93858">
        <w:rPr>
          <w:rFonts w:ascii="Times New Roman" w:hAnsi="Times New Roman" w:cs="Times New Roman"/>
          <w:b/>
          <w:bCs/>
          <w:sz w:val="26"/>
          <w:szCs w:val="26"/>
        </w:rPr>
        <w:t xml:space="preserve"> và song song với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$MN$</w:t>
      </w:r>
      <w:r w:rsidRPr="00A93858">
        <w:rPr>
          <w:rFonts w:ascii="Times New Roman" w:hAnsi="Times New Roman" w:cs="Times New Roman"/>
          <w:b/>
          <w:bCs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b/>
          <w:bCs/>
          <w:sz w:val="26"/>
          <w:szCs w:val="26"/>
        </w:rPr>
        <w:t xml:space="preserve">cắt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$AB, CN$</w:t>
      </w:r>
      <w:r w:rsidRPr="00A93858">
        <w:rPr>
          <w:rFonts w:ascii="Times New Roman" w:hAnsi="Times New Roman" w:cs="Times New Roman"/>
          <w:b/>
          <w:bCs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b/>
          <w:bCs/>
          <w:sz w:val="26"/>
          <w:szCs w:val="26"/>
        </w:rPr>
        <w:t xml:space="preserve">lần lượt tại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$I, J$</w:t>
      </w:r>
      <w:r w:rsidRPr="00A93858">
        <w:rPr>
          <w:rFonts w:ascii="Times New Roman" w:hAnsi="Times New Roman" w:cs="Times New Roman"/>
          <w:b/>
          <w:bCs/>
          <w:sz w:val="26"/>
          <w:szCs w:val="26"/>
        </w:rPr>
        <w:t xml:space="preserve">. Chứng minh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$D$</w:t>
      </w:r>
      <w:r w:rsidRPr="00A93858">
        <w:rPr>
          <w:rFonts w:ascii="Times New Roman" w:hAnsi="Times New Roman" w:cs="Times New Roman"/>
          <w:b/>
          <w:bCs/>
          <w:sz w:val="26"/>
          <w:szCs w:val="26"/>
        </w:rPr>
        <w:t xml:space="preserve"> là</w:t>
      </w:r>
    </w:p>
    <w:p w14:paraId="64E490FD" w14:textId="285BF41A" w:rsidR="00B02621" w:rsidRPr="00A93858" w:rsidRDefault="00B02621" w:rsidP="00B02621">
      <w:pPr>
        <w:tabs>
          <w:tab w:val="left" w:pos="348"/>
        </w:tabs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93858">
        <w:rPr>
          <w:rFonts w:ascii="Times New Roman" w:hAnsi="Times New Roman" w:cs="Times New Roman"/>
          <w:b/>
          <w:bCs/>
          <w:sz w:val="26"/>
          <w:szCs w:val="26"/>
        </w:rPr>
        <w:t xml:space="preserve">trung điểm </w:t>
      </w:r>
      <w:r w:rsidR="00A93858" w:rsidRPr="00A93858">
        <w:rPr>
          <w:rFonts w:ascii="Times New Roman" w:hAnsi="Times New Roman" w:cs="Times New Roman"/>
          <w:bCs/>
          <w:color w:val="000000"/>
          <w:sz w:val="26"/>
          <w:szCs w:val="26"/>
        </w:rPr>
        <w:t>$IJ$</w:t>
      </w:r>
      <w:r w:rsidRPr="00A93858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F9B1566" w14:textId="77777777" w:rsidR="00B02621" w:rsidRPr="00A93858" w:rsidRDefault="00B02621" w:rsidP="00B02621">
      <w:pPr>
        <w:tabs>
          <w:tab w:val="left" w:pos="348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9385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E7FBCCD" wp14:editId="257AC86F">
            <wp:extent cx="2225294" cy="209333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408" cy="209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0BB93" w14:textId="57954C1D" w:rsidR="00B02621" w:rsidRPr="00A93858" w:rsidRDefault="00B02621" w:rsidP="00B02621">
      <w:pPr>
        <w:jc w:val="both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Có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$\widehat{BMC}=\widehat{CNB}=90{}^\circ$</w:t>
      </w:r>
    </w:p>
    <w:p w14:paraId="2A78E838" w14:textId="520504BF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Xét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$\Delta MCB$</w:t>
      </w:r>
      <w:r w:rsidRPr="00A9385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$\widehat{BMC}=90{}^\circ$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$B, M, C$</w:t>
      </w:r>
      <w:r w:rsidRPr="00A9385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$BC$</w:t>
      </w:r>
    </w:p>
    <w:p w14:paraId="7B7182E2" w14:textId="7D455355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Xét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$\Delta BNC$</w:t>
      </w:r>
      <w:r w:rsidRPr="00A9385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$\widehat{BNC}=90{}^\circ$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ba điểm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$B, N, C$</w:t>
      </w:r>
      <w:r w:rsidRPr="00A9385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$BC$</w:t>
      </w:r>
    </w:p>
    <w:p w14:paraId="4CB71070" w14:textId="402B58D7" w:rsidR="00B02621" w:rsidRPr="00A93858" w:rsidRDefault="00B02621" w:rsidP="00B02621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đó bốn điểm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$C, B, N, M$</w:t>
      </w:r>
      <w:r w:rsidRPr="00A93858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nằm trên đường tròn đường kính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$BC$</w:t>
      </w:r>
    </w:p>
    <w:p w14:paraId="25FE67BD" w14:textId="5645EDAE" w:rsidR="00B02621" w:rsidRPr="00A93858" w:rsidRDefault="00B02621" w:rsidP="00B02621">
      <w:pPr>
        <w:jc w:val="both"/>
        <w:rPr>
          <w:rFonts w:ascii="Times New Roman" w:hAnsi="Times New Roman" w:cs="Times New Roman"/>
          <w:sz w:val="26"/>
          <w:szCs w:val="26"/>
          <w:lang w:eastAsia="zh-CN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Suy ra tứ giác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$BCMN$</w:t>
      </w:r>
      <w:r w:rsidRPr="00A93858">
        <w:rPr>
          <w:rFonts w:ascii="Times New Roman" w:hAnsi="Times New Roman" w:cs="Times New Roman"/>
          <w:sz w:val="26"/>
          <w:szCs w:val="26"/>
        </w:rPr>
        <w:t xml:space="preserve"> nội tiếp</w:t>
      </w:r>
    </w:p>
    <w:p w14:paraId="2BDE8957" w14:textId="004BCB7E" w:rsidR="00B02621" w:rsidRPr="00A93858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Suy ra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$\widehat{HNM}=\widehat{HBD}$</w:t>
      </w:r>
      <w:r w:rsidRPr="00A93858">
        <w:rPr>
          <w:rFonts w:ascii="Times New Roman" w:hAnsi="Times New Roman" w:cs="Times New Roman"/>
          <w:sz w:val="26"/>
          <w:szCs w:val="26"/>
        </w:rPr>
        <w:t xml:space="preserve"> (hai góc nội tiếp cùng chắn một cung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$CM$</w:t>
      </w:r>
      <w:r w:rsidRPr="00A93858">
        <w:rPr>
          <w:rFonts w:ascii="Times New Roman" w:hAnsi="Times New Roman" w:cs="Times New Roman"/>
          <w:sz w:val="26"/>
          <w:szCs w:val="26"/>
        </w:rPr>
        <w:t>)</w:t>
      </w:r>
    </w:p>
    <w:p w14:paraId="1347939E" w14:textId="26D2B34E" w:rsidR="00B02621" w:rsidRPr="00A93858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Tứ giác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$HDBN$</w:t>
      </w:r>
      <w:r w:rsidRPr="00A93858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</w:rPr>
        <w:t xml:space="preserve">nội tiếp nên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$\widehat{HBD}=\widehat{HND}$</w:t>
      </w:r>
      <w:r w:rsidRPr="00A93858">
        <w:rPr>
          <w:rFonts w:ascii="Times New Roman" w:hAnsi="Times New Roman" w:cs="Times New Roman"/>
          <w:sz w:val="26"/>
          <w:szCs w:val="26"/>
        </w:rPr>
        <w:t xml:space="preserve">( hai góc nội tiếp cùng chắn một cung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$HD$</w:t>
      </w:r>
      <w:r w:rsidRPr="00A93858">
        <w:rPr>
          <w:rFonts w:ascii="Times New Roman" w:hAnsi="Times New Roman" w:cs="Times New Roman"/>
          <w:sz w:val="26"/>
          <w:szCs w:val="26"/>
        </w:rPr>
        <w:t>)</w:t>
      </w:r>
    </w:p>
    <w:p w14:paraId="3BF6D30A" w14:textId="1C47FF16" w:rsidR="00B02621" w:rsidRPr="00A93858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Suy ra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$\widehat{HNM}=\widehat{HND}$</w:t>
      </w:r>
    </w:p>
    <w:p w14:paraId="070AFAC8" w14:textId="5ABFE09A" w:rsidR="00B02621" w:rsidRPr="00A93858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lastRenderedPageBreak/>
        <w:t xml:space="preserve">Ta có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$IJ // MN \left( gt \right)$</w:t>
      </w:r>
      <w:r w:rsidRPr="00A93858">
        <w:rPr>
          <w:rFonts w:ascii="Times New Roman" w:hAnsi="Times New Roman" w:cs="Times New Roman"/>
          <w:sz w:val="26"/>
          <w:szCs w:val="26"/>
        </w:rPr>
        <w:t xml:space="preserve"> Suy ra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$\widehat{HNM}=\widehat{HJI}=\widehat{HJD}$</w:t>
      </w:r>
      <w:r w:rsidRPr="00A93858">
        <w:rPr>
          <w:rFonts w:ascii="Times New Roman" w:hAnsi="Times New Roman" w:cs="Times New Roman"/>
          <w:sz w:val="26"/>
          <w:szCs w:val="26"/>
        </w:rPr>
        <w:t xml:space="preserve"> (Hai góc so le trong bằng nhau)</w:t>
      </w:r>
    </w:p>
    <w:p w14:paraId="4B437D75" w14:textId="066DCB2C" w:rsidR="00B02621" w:rsidRPr="00A93858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Suy ra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$\widehat{HND}=\widehat{HJD}$</w:t>
      </w:r>
    </w:p>
    <w:p w14:paraId="7730D12F" w14:textId="4AE20AB8" w:rsidR="00B02621" w:rsidRPr="00A93858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Nên tam giác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$DNJ$</w:t>
      </w:r>
      <w:r w:rsidRPr="00A93858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</w:rPr>
        <w:t xml:space="preserve">cân tại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A93858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</w:rPr>
        <w:t>(tam giác có 2 góc ở đáy bằng nhau)</w:t>
      </w:r>
    </w:p>
    <w:p w14:paraId="26D5F68E" w14:textId="7F811DAA" w:rsidR="00B02621" w:rsidRPr="00A93858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  <w:lang w:eastAsia="zh-CN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Suy ra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$DN=DJ$</w:t>
      </w:r>
      <w:r w:rsidRPr="00A93858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</w:rPr>
        <w:t>(tính chất tam giác cân) (1)</w:t>
      </w:r>
    </w:p>
    <w:p w14:paraId="79607070" w14:textId="4D45BA0C" w:rsidR="00B02621" w:rsidRPr="00A93858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Vì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$\widehat{HND}=\widehat{HJD}$</w:t>
      </w:r>
      <w:r w:rsidRPr="00A93858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</w:rPr>
        <w:t>(chứng minh trên)</w:t>
      </w:r>
    </w:p>
    <w:p w14:paraId="03C66424" w14:textId="5E743D97" w:rsidR="00B02621" w:rsidRPr="00A93858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  <w:lang w:eastAsia="zh-CN"/>
        </w:rPr>
      </w:pPr>
      <w:r w:rsidRPr="00A93858">
        <w:rPr>
          <w:rFonts w:ascii="Times New Roman" w:hAnsi="Times New Roman" w:cs="Times New Roman"/>
          <w:sz w:val="26"/>
          <w:szCs w:val="26"/>
          <w:lang w:eastAsia="zh-CN"/>
        </w:rPr>
        <w:t xml:space="preserve">Mà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>$\widehat{HND}+\widehat{DNI}=\widehat{HNI}=90{}^\circ$</w:t>
      </w:r>
      <w:r w:rsidRPr="00A93858">
        <w:rPr>
          <w:rFonts w:ascii="Times New Roman" w:hAnsi="Times New Roman" w:cs="Times New Roman"/>
          <w:sz w:val="26"/>
          <w:szCs w:val="26"/>
        </w:rPr>
        <w:t xml:space="preserve"> và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$\widehat{HJD}+\widehat{NID}=90{}^\circ$</w:t>
      </w:r>
      <w:r w:rsidRPr="00A93858">
        <w:rPr>
          <w:rFonts w:ascii="Times New Roman" w:hAnsi="Times New Roman" w:cs="Times New Roman"/>
          <w:sz w:val="26"/>
          <w:szCs w:val="26"/>
        </w:rPr>
        <w:t xml:space="preserve">( do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$\Delta JNI$</w:t>
      </w:r>
      <w:r w:rsidRPr="00A93858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vuông tại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$N$</w:t>
      </w:r>
      <w:r w:rsidRPr="00A93858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6CFC5878" w14:textId="5B46FE5A" w:rsidR="00B02621" w:rsidRPr="00A93858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  <w:lang w:eastAsia="zh-CN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Suy ra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$\widehat{DNI}=\widehat{NID}$</w:t>
      </w:r>
    </w:p>
    <w:p w14:paraId="27DAF7EB" w14:textId="62C73A1A" w:rsidR="00B02621" w:rsidRPr="00A93858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Tam giác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$\Delta NID$</w:t>
      </w:r>
      <w:r w:rsidRPr="00A93858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</w:rPr>
        <w:t xml:space="preserve">cân tại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A93858">
        <w:rPr>
          <w:rFonts w:ascii="Times New Roman" w:hAnsi="Times New Roman" w:cs="Times New Roman"/>
          <w:sz w:val="26"/>
          <w:szCs w:val="26"/>
        </w:rPr>
        <w:t xml:space="preserve"> (tam giác có 2 góc ờ đáy bằng nhau) </w:t>
      </w:r>
    </w:p>
    <w:p w14:paraId="1665C3D2" w14:textId="66A61289" w:rsidR="00B02621" w:rsidRPr="00A93858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Suy ra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$DN=DI$</w:t>
      </w:r>
      <w:r w:rsidRPr="00A93858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A93858">
        <w:rPr>
          <w:rFonts w:ascii="Times New Roman" w:hAnsi="Times New Roman" w:cs="Times New Roman"/>
          <w:sz w:val="26"/>
          <w:szCs w:val="26"/>
        </w:rPr>
        <w:t>(tính chất tam giác cân) (2)</w:t>
      </w:r>
    </w:p>
    <w:p w14:paraId="591613C6" w14:textId="0DDE72E5" w:rsidR="00B02621" w:rsidRPr="00A93858" w:rsidRDefault="00B02621" w:rsidP="00B02621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Từ (1) và (2) suy ra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$DI=DJ=DN$</w:t>
      </w:r>
    </w:p>
    <w:p w14:paraId="3F016D85" w14:textId="3D3909CD" w:rsidR="00B02621" w:rsidRPr="00A93858" w:rsidRDefault="00B02621" w:rsidP="00B02621">
      <w:pPr>
        <w:pStyle w:val="ListParagraph"/>
        <w:ind w:left="0"/>
        <w:rPr>
          <w:rFonts w:ascii="Times New Roman" w:hAnsi="Times New Roman" w:cs="Times New Roman"/>
          <w:b/>
          <w:bCs/>
          <w:color w:val="0000FF"/>
          <w:sz w:val="26"/>
          <w:szCs w:val="26"/>
        </w:rPr>
      </w:pPr>
      <w:r w:rsidRPr="00A93858">
        <w:rPr>
          <w:rFonts w:ascii="Times New Roman" w:hAnsi="Times New Roman" w:cs="Times New Roman"/>
          <w:sz w:val="26"/>
          <w:szCs w:val="26"/>
        </w:rPr>
        <w:t xml:space="preserve">Vậy 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A93858">
        <w:rPr>
          <w:rFonts w:ascii="Times New Roman" w:eastAsia="Times New Roman" w:hAnsi="Times New Roman" w:cs="Times New Roman"/>
          <w:sz w:val="26"/>
          <w:szCs w:val="26"/>
        </w:rPr>
        <w:t xml:space="preserve"> là trung điểm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$IJ$</w:t>
      </w:r>
      <w:r w:rsidRPr="00A9385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4D351F2" w14:textId="77777777" w:rsidR="00B02621" w:rsidRPr="00A93858" w:rsidRDefault="00B02621" w:rsidP="00B02621">
      <w:pPr>
        <w:pStyle w:val="ListParagraph"/>
        <w:tabs>
          <w:tab w:val="left" w:pos="992"/>
        </w:tabs>
        <w:spacing w:line="276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29FB8775" w14:textId="2D6966AB" w:rsidR="00B02621" w:rsidRPr="00A93858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A93858">
        <w:rPr>
          <w:rFonts w:ascii="Times New Roman" w:hAnsi="Times New Roman" w:cs="Times New Roman"/>
          <w:b/>
          <w:sz w:val="26"/>
          <w:szCs w:val="26"/>
        </w:rPr>
        <w:t xml:space="preserve">   (0,5 điểm) 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Một bồn hình trụ đang chứa dầu, được đặt nằm ngang, có chiều dài bồn là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$5 m$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có bán kính đáy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$1 m$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với nắp bồn đặt trên mặt nằm ngang của mặt trụ. Người ta đã rút dầu trong bồn tương ứng với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$0,5 m$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của đường kính đáy. Tính thể tích gần đúng nhất của khối dầu còn lại trong bồn (lấy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$\pi \approx 3,14$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kết quả làm tròn đến chữ số thập phân thứ hai, theo đơn vị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$m^3$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 .</w:t>
      </w:r>
    </w:p>
    <w:p w14:paraId="3188657A" w14:textId="77777777" w:rsidR="00B02621" w:rsidRPr="00A93858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</w:rPr>
      </w:pPr>
      <w:r w:rsidRPr="00A93858">
        <w:rPr>
          <w:rFonts w:ascii="Times New Roman" w:eastAsia="Times New Roman" w:hAnsi="Times New Roman" w:cs="Times New Roman"/>
          <w:noProof/>
          <w:color w:val="0000FF"/>
          <w:sz w:val="26"/>
          <w:szCs w:val="26"/>
        </w:rPr>
        <w:drawing>
          <wp:inline distT="0" distB="0" distL="0" distR="0" wp14:anchorId="72681A7F" wp14:editId="1ECD619D">
            <wp:extent cx="1543050" cy="1504315"/>
            <wp:effectExtent l="0" t="0" r="0" b="0"/>
            <wp:docPr id="1107584743" name="Picture 7" descr="OPL20U25GSXzBJYl68kk8uQGfFKzs7yb1M4KJWUiLk6ZEvGF+qCIPSnY57AbBFCvTWID 15 2024 CDCB T9 129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68931" name="Picture 1286668931" descr="OPL20U25GSXzBJYl68kk8uQGfFKzs7yb1M4KJWUiLk6ZEvGF+qCIPSnY57AbBFCvTWID 15 2024 CDCB T9 129+K4lPs7H94VUqPe2XwIsfPRnrXQE//QTEXxb8/8N4CNc6FpgZahzpTjFhMzSA7T/nHJa11DE8Ng2TP3iAmRczFlmslSuUNOgUeb6yRvs0=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3858">
        <w:rPr>
          <w:rFonts w:ascii="Times New Roman" w:eastAsia="Times New Roman" w:hAnsi="Times New Roman" w:cs="Times New Roman"/>
          <w:noProof/>
          <w:color w:val="0000FF"/>
          <w:sz w:val="26"/>
          <w:szCs w:val="26"/>
        </w:rPr>
        <w:drawing>
          <wp:inline distT="0" distB="0" distL="0" distR="0" wp14:anchorId="48269808" wp14:editId="0BA33623">
            <wp:extent cx="2946903" cy="1448334"/>
            <wp:effectExtent l="0" t="0" r="6350" b="0"/>
            <wp:docPr id="1846287185" name="Picture 9" descr="OPL20U25GSXzBJYl68kk8uQGfFKzs7yb1M4KJWUiLk6ZEvGF+qCIPSnY57AbBFCvTWID 15 2024 CDCB T9 129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68932" name="Picture 1286668932" descr="OPL20U25GSXzBJYl68kk8uQGfFKzs7yb1M4KJWUiLk6ZEvGF+qCIPSnY57AbBFCvTWID 15 2024 CDCB T9 129+K4lPs7H94VUqPe2XwIsfPRnrXQE//QTEXxb8/8N4CNc6FpgZahzpTjFhMzSA7T/nHJa11DE8Ng2TP3iAmRczFlmslSuUNOgUeb6yRvs0=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72" cy="1455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3858">
        <w:rPr>
          <w:rFonts w:ascii="Times New Roman" w:eastAsia="Times New Roman" w:hAnsi="Times New Roman" w:cs="Times New Roman"/>
          <w:color w:val="0000FF"/>
          <w:sz w:val="26"/>
          <w:szCs w:val="26"/>
        </w:rPr>
        <w:br w:type="textWrapping" w:clear="all"/>
      </w:r>
    </w:p>
    <w:p w14:paraId="58A9C838" w14:textId="77777777" w:rsidR="00B02621" w:rsidRPr="00A93858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</w:pPr>
      <w:r w:rsidRPr="00A93858"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  <w:t>Lời giải.</w:t>
      </w:r>
    </w:p>
    <w:p w14:paraId="0472F074" w14:textId="49DC52FD" w:rsidR="00B02621" w:rsidRPr="00A93858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</w:pP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Ta có: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$HO=OC-CH=1-\frac{1}{2}=\frac{1}{2}$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$(m)$</w:t>
      </w:r>
    </w:p>
    <w:p w14:paraId="487F3907" w14:textId="633DA03F" w:rsidR="00B02621" w:rsidRPr="00A93858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</w:pP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Ta có: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$HB=\sqrt{O{{B}^2}-O{{H}^2}}=\sqrt{{{1}^2}-\left( \frac{1}{2} \right)^2}=\frac{\sqrt{3}}{2}$</w:t>
      </w:r>
    </w:p>
    <w:p w14:paraId="53BBA5CC" w14:textId="64FB6C48" w:rsidR="00B02621" w:rsidRPr="00A93858" w:rsidRDefault="00A93858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</w:pPr>
      <w:r w:rsidRPr="00A93858">
        <w:rPr>
          <w:rFonts w:ascii="Times New Roman" w:hAnsi="Times New Roman" w:cs="Times New Roman"/>
          <w:color w:val="000000"/>
          <w:sz w:val="26"/>
          <w:szCs w:val="26"/>
        </w:rPr>
        <w:t>$AB=2HB=\sqrt{3}$</w:t>
      </w:r>
      <w:r w:rsidR="00B02621"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  <w:r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$(m)$</w:t>
      </w:r>
    </w:p>
    <w:p w14:paraId="60D45E4C" w14:textId="4DD501AF" w:rsidR="00B02621" w:rsidRPr="00A93858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</w:pP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Ta có: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${{S}_{OAB}}=\frac{1}{2}AB . OH=\frac{1}{2} . \sqrt{3} . \frac{1}{2}=\frac{\sqrt{3}}{4}$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$(m^2)$</w:t>
      </w:r>
    </w:p>
    <w:p w14:paraId="4E32659F" w14:textId="6EE9AA5B" w:rsidR="00B02621" w:rsidRPr="00A93858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</w:pP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Tam giác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$OHB$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pt-BR"/>
        </w:rPr>
        <w:t xml:space="preserve"> có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  <w:lang w:val="pt-BR"/>
        </w:rPr>
        <w:t>$\sin \widehat{HOB}=\frac{HB}{OB}=\frac{\sqrt{3}}{2}$</w:t>
      </w:r>
    </w:p>
    <w:p w14:paraId="7E7160B2" w14:textId="0C9661F3" w:rsidR="00B02621" w:rsidRPr="00A93858" w:rsidRDefault="00A93858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93858">
        <w:rPr>
          <w:rFonts w:ascii="Times New Roman" w:hAnsi="Times New Roman" w:cs="Times New Roman"/>
          <w:color w:val="000000"/>
          <w:sz w:val="26"/>
          <w:szCs w:val="26"/>
        </w:rPr>
        <w:t>$\widehat{HOB}={{60}^0}$</w:t>
      </w:r>
    </w:p>
    <w:p w14:paraId="5E9787FF" w14:textId="165372DC" w:rsidR="00B02621" w:rsidRPr="00A93858" w:rsidRDefault="00A93858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93858">
        <w:rPr>
          <w:rFonts w:ascii="Times New Roman" w:hAnsi="Times New Roman" w:cs="Times New Roman"/>
          <w:color w:val="000000"/>
          <w:sz w:val="26"/>
          <w:szCs w:val="26"/>
        </w:rPr>
        <w:t>$\widehat{AOB}=2\widehat{HOB}={{120}^0}$</w:t>
      </w:r>
    </w:p>
    <w:p w14:paraId="76491AE0" w14:textId="4FD1833C" w:rsidR="00B02621" w:rsidRPr="00A93858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Gọi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${{S}_1}$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là diện tích hình quạt tròn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$OACB$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, ta có:</w:t>
      </w:r>
    </w:p>
    <w:p w14:paraId="6D98EA06" w14:textId="1B818372" w:rsidR="00B02621" w:rsidRPr="00A93858" w:rsidRDefault="00A93858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/>
          <w:sz w:val="26"/>
          <w:szCs w:val="26"/>
        </w:rPr>
        <w:t>${{S}_1}=\frac{\pi {{R}^2}120}{360}=\frac{\pi }{3}$$(m^2)$</w:t>
      </w:r>
    </w:p>
    <w:p w14:paraId="1E56E2B1" w14:textId="21AD08FE" w:rsidR="00B02621" w:rsidRPr="00A93858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 xml:space="preserve">Gọi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${{S}_2}$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là diện tích hình viên phân giới hạn bởi dây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$AB$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và cung nhỏ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$\overset\frown{AB}$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, ta có:</w:t>
      </w:r>
    </w:p>
    <w:p w14:paraId="0643532E" w14:textId="4CDECF05" w:rsidR="00B02621" w:rsidRPr="00A93858" w:rsidRDefault="00A93858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hAnsi="Times New Roman" w:cs="Times New Roman"/>
          <w:color w:val="000000"/>
          <w:sz w:val="26"/>
          <w:szCs w:val="26"/>
        </w:rPr>
        <w:t>${{S}_2}={{S}_1}-{{S}_{OAB}}=\frac{\pi }{3}-\frac{\sqrt{3}}{4}=\frac{4\pi -3\sqrt{3}}{12}$$(m^2)$</w:t>
      </w:r>
    </w:p>
    <w:p w14:paraId="5FDACBFF" w14:textId="6DAEAB4D" w:rsidR="00B02621" w:rsidRPr="00A93858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Thể tích phần dầu đã hút đi là: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${{V}_1}=\frac{1}{3} {{S}_2}. 5=\frac{5. \left( 4\pi -3\sqrt{3} \right)}{36}$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$(m^2)$</w:t>
      </w:r>
    </w:p>
    <w:p w14:paraId="67D0EFFE" w14:textId="222AFD11" w:rsidR="00B02621" w:rsidRPr="00A93858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Thể tích của thùng dầu là: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$V=\frac{1}{3}\pi {{R}^2}. 5=\frac{5\pi }{3}$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$(m^2)$</w:t>
      </w:r>
    </w:p>
    <w:p w14:paraId="5593D4DD" w14:textId="280B6DAF" w:rsidR="00B02621" w:rsidRPr="00A93858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Thể tích dầu còn lại trong thùng là: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${{V}_2}=V-{{V}_1}=\frac{5\pi }{3}-\frac{5 . \left( 4\pi -3\sqrt{3} \right)}{36}\approx 4,21$</w:t>
      </w:r>
      <w:r w:rsidR="00A93858" w:rsidRPr="00A93858">
        <w:rPr>
          <w:rFonts w:ascii="Times New Roman" w:hAnsi="Times New Roman" w:cs="Times New Roman"/>
          <w:color w:val="000000"/>
          <w:sz w:val="26"/>
          <w:szCs w:val="26"/>
        </w:rPr>
        <w:t>$(m^2)$</w:t>
      </w:r>
    </w:p>
    <w:p w14:paraId="235A0A36" w14:textId="62AAE8D9" w:rsidR="00B02621" w:rsidRPr="00A93858" w:rsidRDefault="00B02621" w:rsidP="00B026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Vậy thể tích dầu còn lại trong thùng là </w:t>
      </w:r>
      <w:r w:rsidR="00A93858" w:rsidRPr="00A93858">
        <w:rPr>
          <w:rFonts w:ascii="Times New Roman" w:eastAsia="Times New Roman" w:hAnsi="Times New Roman" w:cs="Times New Roman"/>
          <w:color w:val="000000"/>
          <w:sz w:val="26"/>
          <w:szCs w:val="26"/>
        </w:rPr>
        <w:t>$4,21 m^3$</w:t>
      </w:r>
      <w:r w:rsidRPr="00A9385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320ECAB" w14:textId="77777777" w:rsidR="00B02621" w:rsidRPr="00A93858" w:rsidRDefault="00B02621" w:rsidP="00B0262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93858">
        <w:rPr>
          <w:rFonts w:ascii="Times New Roman" w:hAnsi="Times New Roman" w:cs="Times New Roman"/>
          <w:b/>
          <w:bCs/>
          <w:sz w:val="26"/>
          <w:szCs w:val="26"/>
        </w:rPr>
        <w:sym w:font="Wingdings" w:char="F096"/>
      </w:r>
      <w:r w:rsidRPr="00A93858">
        <w:rPr>
          <w:rFonts w:ascii="Times New Roman" w:hAnsi="Times New Roman" w:cs="Times New Roman"/>
          <w:b/>
          <w:bCs/>
          <w:sz w:val="26"/>
          <w:szCs w:val="26"/>
        </w:rPr>
        <w:t>HẾT</w:t>
      </w:r>
      <w:r w:rsidRPr="00A93858">
        <w:rPr>
          <w:rFonts w:ascii="Times New Roman" w:hAnsi="Times New Roman" w:cs="Times New Roman"/>
          <w:b/>
          <w:bCs/>
          <w:sz w:val="26"/>
          <w:szCs w:val="26"/>
        </w:rPr>
        <w:sym w:font="Wingdings" w:char="F097"/>
      </w:r>
    </w:p>
    <w:p w14:paraId="002174E9" w14:textId="6A777CD7" w:rsidR="00B02621" w:rsidRPr="00A93858" w:rsidRDefault="00B02621" w:rsidP="003E2200">
      <w:pPr>
        <w:rPr>
          <w:rFonts w:ascii="Times New Roman" w:hAnsi="Times New Roman" w:cs="Times New Roman"/>
          <w:sz w:val="26"/>
          <w:szCs w:val="26"/>
        </w:rPr>
      </w:pPr>
    </w:p>
    <w:sectPr w:rsidR="00B02621" w:rsidRPr="00A93858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53FCB" w14:textId="77777777" w:rsidR="000F39D5" w:rsidRDefault="000F39D5" w:rsidP="0039216F">
      <w:pPr>
        <w:spacing w:after="0" w:line="240" w:lineRule="auto"/>
      </w:pPr>
      <w:r>
        <w:separator/>
      </w:r>
    </w:p>
  </w:endnote>
  <w:endnote w:type="continuationSeparator" w:id="0">
    <w:p w14:paraId="2EB5EF11" w14:textId="77777777" w:rsidR="000F39D5" w:rsidRDefault="000F39D5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1E899" w14:textId="77777777" w:rsidR="000F39D5" w:rsidRDefault="000F39D5" w:rsidP="0039216F">
      <w:pPr>
        <w:spacing w:after="0" w:line="240" w:lineRule="auto"/>
      </w:pPr>
      <w:r>
        <w:separator/>
      </w:r>
    </w:p>
  </w:footnote>
  <w:footnote w:type="continuationSeparator" w:id="0">
    <w:p w14:paraId="49349214" w14:textId="77777777" w:rsidR="000F39D5" w:rsidRDefault="000F39D5" w:rsidP="003921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attachedTemplate r:id="rId1"/>
  <w:defaultTabStop w:val="720"/>
  <w:characterSpacingControl w:val="doNotCompress"/>
  <w:hdrShapeDefaults>
    <o:shapedefaults v:ext="edit" spidmax="2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6CE3"/>
    <w:rsid w:val="00057081"/>
    <w:rsid w:val="00060549"/>
    <w:rsid w:val="00061E8B"/>
    <w:rsid w:val="000634C9"/>
    <w:rsid w:val="00075833"/>
    <w:rsid w:val="00076E88"/>
    <w:rsid w:val="00077487"/>
    <w:rsid w:val="00091756"/>
    <w:rsid w:val="00091916"/>
    <w:rsid w:val="000949AB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39D5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2F10"/>
    <w:rsid w:val="00153355"/>
    <w:rsid w:val="0015361A"/>
    <w:rsid w:val="00162715"/>
    <w:rsid w:val="00167435"/>
    <w:rsid w:val="001753C9"/>
    <w:rsid w:val="00181973"/>
    <w:rsid w:val="00190101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56C3A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2200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3B8C"/>
    <w:rsid w:val="004D4A35"/>
    <w:rsid w:val="004E09F7"/>
    <w:rsid w:val="004E6E7D"/>
    <w:rsid w:val="004E78B4"/>
    <w:rsid w:val="004F6BCE"/>
    <w:rsid w:val="005060BF"/>
    <w:rsid w:val="00512252"/>
    <w:rsid w:val="00515C1C"/>
    <w:rsid w:val="0052330D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A14A9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54951"/>
    <w:rsid w:val="00664644"/>
    <w:rsid w:val="006659E2"/>
    <w:rsid w:val="00671A1E"/>
    <w:rsid w:val="006732D0"/>
    <w:rsid w:val="00682D9A"/>
    <w:rsid w:val="00685432"/>
    <w:rsid w:val="006862DC"/>
    <w:rsid w:val="0069103D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295"/>
    <w:rsid w:val="007C4C45"/>
    <w:rsid w:val="007D4452"/>
    <w:rsid w:val="007D4527"/>
    <w:rsid w:val="007D7948"/>
    <w:rsid w:val="007E0920"/>
    <w:rsid w:val="007E1133"/>
    <w:rsid w:val="007E2599"/>
    <w:rsid w:val="007E7F7A"/>
    <w:rsid w:val="007F3529"/>
    <w:rsid w:val="007F546A"/>
    <w:rsid w:val="00806CC1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FF2"/>
    <w:rsid w:val="008D769A"/>
    <w:rsid w:val="008D7FA7"/>
    <w:rsid w:val="008F02D3"/>
    <w:rsid w:val="008F1B1D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2769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33FAD"/>
    <w:rsid w:val="00A415AC"/>
    <w:rsid w:val="00A51C61"/>
    <w:rsid w:val="00A53091"/>
    <w:rsid w:val="00A60826"/>
    <w:rsid w:val="00A623D0"/>
    <w:rsid w:val="00A7188D"/>
    <w:rsid w:val="00A74A65"/>
    <w:rsid w:val="00A76AB1"/>
    <w:rsid w:val="00A76FB8"/>
    <w:rsid w:val="00A775C6"/>
    <w:rsid w:val="00A90A72"/>
    <w:rsid w:val="00A93858"/>
    <w:rsid w:val="00A975E2"/>
    <w:rsid w:val="00AA0970"/>
    <w:rsid w:val="00AA2333"/>
    <w:rsid w:val="00AA2337"/>
    <w:rsid w:val="00AB0EB6"/>
    <w:rsid w:val="00AD4FD9"/>
    <w:rsid w:val="00AE20D7"/>
    <w:rsid w:val="00AE2A02"/>
    <w:rsid w:val="00AF646C"/>
    <w:rsid w:val="00B011E1"/>
    <w:rsid w:val="00B0262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0AFE"/>
    <w:rsid w:val="00C571FB"/>
    <w:rsid w:val="00C60DD8"/>
    <w:rsid w:val="00C6277C"/>
    <w:rsid w:val="00C67145"/>
    <w:rsid w:val="00C6720F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51FBB"/>
    <w:rsid w:val="00D54292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23D4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17F3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85"/>
    <o:shapelayout v:ext="edit">
      <o:idmap v:ext="edit" data="2"/>
    </o:shapelayout>
  </w:shapeDefaults>
  <w:decimalSymbol w:val=",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qFormat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assistivemathml">
    <w:name w:val="mjx_assistive_mathml"/>
    <w:rsid w:val="00C50AFE"/>
  </w:style>
  <w:style w:type="character" w:customStyle="1" w:styleId="mjx-char">
    <w:name w:val="mjx-char"/>
    <w:rsid w:val="00C50AFE"/>
  </w:style>
  <w:style w:type="paragraph" w:customStyle="1" w:styleId="msolistparagraph0">
    <w:name w:val="msolistparagraph"/>
    <w:basedOn w:val="Normal"/>
    <w:rsid w:val="00C50A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6"/>
    </w:rPr>
  </w:style>
  <w:style w:type="paragraph" w:customStyle="1" w:styleId="Normal1">
    <w:name w:val="Normal_1"/>
    <w:qFormat/>
    <w:rsid w:val="00C50A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3">
    <w:name w:val="Normal_0_3"/>
    <w:rsid w:val="00C50AF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pple-converted-space">
    <w:name w:val="apple-converted-space"/>
    <w:qFormat/>
    <w:rsid w:val="00F217F3"/>
  </w:style>
  <w:style w:type="paragraph" w:styleId="List">
    <w:name w:val="List"/>
    <w:basedOn w:val="Normal"/>
    <w:uiPriority w:val="99"/>
    <w:unhideWhenUsed/>
    <w:rsid w:val="00F217F3"/>
    <w:pPr>
      <w:spacing w:line="256" w:lineRule="auto"/>
      <w:ind w:left="360" w:hanging="360"/>
      <w:contextualSpacing/>
    </w:pPr>
    <w:rPr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7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4</TotalTime>
  <Pages>10</Pages>
  <Words>2037</Words>
  <Characters>11617</Characters>
  <Application>Microsoft Office Word</Application>
  <DocSecurity>0</DocSecurity>
  <Lines>96</Lines>
  <Paragraphs>27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le dat</cp:lastModifiedBy>
  <cp:revision>2</cp:revision>
  <cp:lastPrinted>2022-06-24T02:34:00Z</cp:lastPrinted>
  <dcterms:created xsi:type="dcterms:W3CDTF">2026-05-19T10:09:00Z</dcterms:created>
  <dcterms:modified xsi:type="dcterms:W3CDTF">2026-05-19T10:09:00Z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