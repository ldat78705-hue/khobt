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52330D" w:rsidRPr="002E7C60" w14:paraId="16CAC234" w14:textId="77777777" w:rsidTr="0052330D">
        <w:trPr>
          <w:jc w:val="center"/>
        </w:trPr>
        <w:tc>
          <w:tcPr>
            <w:tcW w:w="5000" w:type="pct"/>
            <w:vAlign w:val="center"/>
          </w:tcPr>
          <w:p w14:paraId="67DB3338" w14:textId="77777777" w:rsidR="0052330D" w:rsidRPr="002E7C60" w:rsidRDefault="0052330D" w:rsidP="0052330D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2E7C60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5F48CCD3" w14:textId="77777777" w:rsidR="0052330D" w:rsidRPr="002E7C60" w:rsidRDefault="0052330D" w:rsidP="0052330D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6E6A08F" w14:textId="77777777" w:rsidR="0052330D" w:rsidRPr="002E7C60" w:rsidRDefault="0052330D" w:rsidP="0052330D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2E7C60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2E7C60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58AA429F" w14:textId="77777777" w:rsidR="0052330D" w:rsidRPr="002E7C60" w:rsidRDefault="0052330D" w:rsidP="0052330D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2E7C60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7B8902B4" w14:textId="77777777" w:rsidR="0052330D" w:rsidRPr="002E7C60" w:rsidRDefault="0052330D" w:rsidP="0052330D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2E7C60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239ADF9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2E7C6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09D40998" w14:textId="06E0D293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1) </w:t>
      </w:r>
      <w:r w:rsidRPr="002E7C60">
        <w:rPr>
          <w:rFonts w:ascii="Times New Roman" w:hAnsi="Times New Roman" w:cs="Times New Roman"/>
          <w:sz w:val="26"/>
          <w:szCs w:val="26"/>
          <w:shd w:val="clear" w:color="auto" w:fill="FFFFFF"/>
          <w:lang w:val="fr-FR"/>
        </w:rPr>
        <w:t xml:space="preserve"> 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Sau khi điều tra về số học sinh trong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$100$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lớp học (đơn vị: học sinh), người ta có bảng tần số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br/>
        <w:t>ghép nhóm như ở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261"/>
      </w:tblGrid>
      <w:tr w:rsidR="0052330D" w:rsidRPr="002E7C60" w14:paraId="0692FD1F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0C16B" w14:textId="77777777" w:rsidR="0052330D" w:rsidRPr="002E7C60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FE5D" w14:textId="77777777" w:rsidR="0052330D" w:rsidRPr="002E7C60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Tần số (n)</w:t>
            </w:r>
          </w:p>
        </w:tc>
      </w:tr>
      <w:tr w:rsidR="0052330D" w:rsidRPr="002E7C60" w14:paraId="0D8027A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3EBD" w14:textId="472CC9CA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$\left[ 36; 38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C681" w14:textId="11BE7F72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$20$</w:t>
            </w:r>
          </w:p>
        </w:tc>
      </w:tr>
      <w:tr w:rsidR="0052330D" w:rsidRPr="002E7C60" w14:paraId="1842929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A442" w14:textId="459DEDEF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$\left[ 38; 40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3E1C" w14:textId="38FF136A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$15$</w:t>
            </w:r>
          </w:p>
        </w:tc>
      </w:tr>
      <w:tr w:rsidR="0052330D" w:rsidRPr="002E7C60" w14:paraId="6867EF47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F4DBA" w14:textId="4ED9B27D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$\left[ 40; 42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B75A" w14:textId="1E5E0F5F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$25$</w:t>
            </w:r>
          </w:p>
        </w:tc>
      </w:tr>
      <w:tr w:rsidR="0052330D" w:rsidRPr="002E7C60" w14:paraId="392ABBE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7319" w14:textId="3B3A4121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$\left[ 42; 44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6D08" w14:textId="21A71705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$30$</w:t>
            </w:r>
          </w:p>
        </w:tc>
      </w:tr>
      <w:tr w:rsidR="0052330D" w:rsidRPr="002E7C60" w14:paraId="146FD63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3BDB" w14:textId="6C80C6DB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$\left[ 44; 46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0259" w14:textId="45408AFA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$10$</w:t>
            </w:r>
          </w:p>
        </w:tc>
      </w:tr>
      <w:tr w:rsidR="0052330D" w:rsidRPr="002E7C60" w14:paraId="5047D88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CE0F" w14:textId="77777777" w:rsidR="0052330D" w:rsidRPr="002E7C60" w:rsidRDefault="0052330D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DE80" w14:textId="39160701" w:rsidR="0052330D" w:rsidRPr="002E7C60" w:rsidRDefault="002E7C60" w:rsidP="0052330D">
            <w:pPr>
              <w:pStyle w:val="ListParagraph"/>
              <w:tabs>
                <w:tab w:val="left" w:pos="992"/>
              </w:tabs>
              <w:spacing w:line="276" w:lineRule="auto"/>
              <w:ind w:left="0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$N=100$</w:t>
            </w:r>
          </w:p>
        </w:tc>
      </w:tr>
    </w:tbl>
    <w:p w14:paraId="6F4A689D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>a)</w:t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>Tìm tần số tương đối của mỗi nhóm đó.</w:t>
      </w:r>
    </w:p>
    <w:p w14:paraId="149C4A5F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>b)</w:t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>Lập bảng tần số tương đối ghép nhóm của mẫu số liệu ghép nhóm đó</w:t>
      </w:r>
    </w:p>
    <w:p w14:paraId="4ADDD163" w14:textId="080BFB60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>2) .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 Một hộp 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$52$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 chiếc thẻ cùng loại, mỗi thẻ được ghi một trong các số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$1, 2, 3, ..., 52$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>; hai thẻ khác nhau thì ghi số khác nhau.</w:t>
      </w:r>
    </w:p>
    <w:p w14:paraId="3AB6A99E" w14:textId="77777777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Rút ngẫu nhiên một thẻ trong hộp. Tính xác suất các biến cố sau:</w:t>
      </w:r>
    </w:p>
    <w:p w14:paraId="0C95E666" w14:textId="3261C58F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a) “Số xuất hiện trên thẻ được rút ra là số nhỏ hơn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$27$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6DB47BEB" w14:textId="38D1C943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b) “Số xuất hiện trên thẻ được rút ra là số lớn hơn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$19$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và nhỏ hơn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$51$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4002CE4C" w14:textId="5D26154D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2E7C60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Cho hai biểu thức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$A=\frac{x-2}{\sqrt{x}+2}$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$B=\frac{\sqrt{x}}{\sqrt{x}+1}-\frac{2}{1-\sqrt{x}}-\frac{4}{x-1}$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(với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$x\ge 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;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$x\ne 1$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>).</w:t>
      </w:r>
    </w:p>
    <w:p w14:paraId="46B1110D" w14:textId="57576CDE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1) . Tính giá trị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$x=16$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1E7F897" w14:textId="10823E35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2) . Rút gọn biểu thức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$B$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B387CAB" w14:textId="23B53754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3) . Đặt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$P=A.B$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. Tìm các giá trị nguyên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để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$P=\frac{7}{4}$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1136E5C" w14:textId="77777777" w:rsidR="0052330D" w:rsidRPr="002E7C60" w:rsidRDefault="0052330D" w:rsidP="0052330D">
      <w:pPr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2E7C60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(2,5 điểm) </w:t>
      </w:r>
    </w:p>
    <w:p w14:paraId="317D88C7" w14:textId="307F1550" w:rsidR="0052330D" w:rsidRPr="002E7C60" w:rsidRDefault="0052330D" w:rsidP="0052330D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1). Một trường THCS tổ chức cho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$250$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người bao gồm giáo viên và học sinh đi tham quan khu du lịch Đảo Ngọc Xanh. Biết giá vé vào cổng của một giáo viên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$80 000$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đồng, vé vào cổng của một học sinh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$60 000$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đồng. Nhà trường tổ chức đi vào đúng dịp Khai trương nên được giảm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$5%$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cho mỗi vé vào cổng, vì vậy nhà trường chỉ phải trả tổng số tiền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$14 535 000$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đồng. Hỏi có bao nhiêu giáo viên và học sinh của trường đi tham quan?</w:t>
      </w:r>
    </w:p>
    <w:p w14:paraId="37F50D77" w14:textId="37A7CCC2" w:rsidR="0052330D" w:rsidRPr="002E7C60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2). 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Một xe khách và một xe du lịch khởi hành đồng thời từ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đi đến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Biết vận tốc của xe du lịch lớn hơn vận tốc của xe khách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$20$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km/h. Do đó nó đến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trước xe khách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$50$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phút. Tính vận tốc của mỗi xe, biết quãng đường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dài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$100$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km</w:t>
      </w:r>
    </w:p>
    <w:p w14:paraId="4F125988" w14:textId="3B2E8627" w:rsidR="0052330D" w:rsidRPr="002E7C60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3). Cho phương trình: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$2{{x}^2}-4x-3=0$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${{x}_1}; {{x}_2}$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Không giải phương trình, hãy tính giá trị của biểu thức: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$A=\left( {{x}_1}-{{x}_2} \right)^2$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0E01A54E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2E7C60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 (4,0 điểm)</w:t>
      </w:r>
    </w:p>
    <w:p w14:paraId="702F4E37" w14:textId="21708CB7" w:rsidR="0052330D" w:rsidRPr="002E7C60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>1).</w:t>
      </w:r>
      <w:r w:rsidRPr="002E7C60">
        <w:rPr>
          <w:rFonts w:ascii="Times New Roman" w:hAnsi="Times New Roman" w:cs="Times New Roman"/>
          <w:kern w:val="2"/>
          <w:sz w:val="26"/>
          <w:szCs w:val="26"/>
          <w:lang w:val="de-DE"/>
          <w14:ligatures w14:val="standardContextual"/>
        </w:rPr>
        <w:t xml:space="preserve"> 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Một ly đựng đầy nước dạng hình trụ có chiều cao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$15$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cm, bán kính đáy bằng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$5$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cm.</w:t>
      </w:r>
    </w:p>
    <w:p w14:paraId="61D88C9D" w14:textId="77777777" w:rsidR="0052330D" w:rsidRPr="002E7C60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>a. Tính thể tích nước chứa trong ly.</w:t>
      </w:r>
    </w:p>
    <w:p w14:paraId="4B974DF5" w14:textId="29B93AB6" w:rsidR="0052330D" w:rsidRPr="002E7C60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b. Người ta thả vào ly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$5$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viên bi đặc không thấm nước có dạng hình cầu, đường kính mỗi viên bi bằng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$3cm.$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Tính thể tích nước tràn ra ngoài ly.</w:t>
      </w:r>
    </w:p>
    <w:p w14:paraId="06969190" w14:textId="7095B6F2" w:rsidR="0052330D" w:rsidRPr="002E7C60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>2).</w:t>
      </w:r>
      <w:bookmarkStart w:id="0" w:name="_Hlk176286739"/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Cho tam giác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nhọn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$\left( AB&lt;AC \right)$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có đường cao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và đường phân giác trong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(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thuộc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). Kẻ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$OM\bot AB$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$ON\bot AC$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  <w:bookmarkEnd w:id="0"/>
    </w:p>
    <w:p w14:paraId="595B07D2" w14:textId="4CE3B61C" w:rsidR="0052330D" w:rsidRPr="002E7C60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a) Chứng minh bốn điểm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cùng nằm trên một đường tròn.</w:t>
      </w:r>
    </w:p>
    <w:p w14:paraId="1447DA35" w14:textId="6AE3A5D6" w:rsidR="0052330D" w:rsidRPr="002E7C60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b)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$\widehat{BDM}=\widehat{ODN}$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238AF1B5" w14:textId="1DB5E659" w:rsidR="0052330D" w:rsidRPr="002E7C60" w:rsidRDefault="0052330D" w:rsidP="0052330D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c) Qua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kẻ đường thẳng vuông góc 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$I$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$AI$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cắt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tại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$K$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Chứng minh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$K$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là trung điểm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2467670D" w14:textId="0361CF12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2E7C60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(0,5 điểm)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Một miếng bìa hình vuông có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$6$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dm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. Ở mỗi góc của hình vuông người ta cắt đi một hình vuông nhỏ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rồi gấp bìa để được một hình hộp chữ nhật (không có nắp). Tính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của mỗi hình vuông nhỏ để hộp có thể tích lớn nhất</w:t>
      </w:r>
    </w:p>
    <w:p w14:paraId="2DE91D57" w14:textId="77777777" w:rsidR="0052330D" w:rsidRPr="002E7C60" w:rsidRDefault="0052330D" w:rsidP="0052330D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de-DE"/>
        </w:rPr>
      </w:pPr>
      <w:r w:rsidRPr="002E7C60">
        <w:rPr>
          <w:rFonts w:ascii="Times New Roman" w:hAnsi="Times New Roman" w:cs="Times New Roman"/>
        </w:rPr>
        <w:sym w:font="Wingdings" w:char="F096"/>
      </w:r>
      <w:r w:rsidRPr="002E7C60">
        <w:rPr>
          <w:rFonts w:ascii="Times New Roman" w:hAnsi="Times New Roman" w:cs="Times New Roman"/>
          <w:lang w:val="de-DE"/>
        </w:rPr>
        <w:t xml:space="preserve"> </w:t>
      </w:r>
      <w:r w:rsidRPr="002E7C60">
        <w:rPr>
          <w:rFonts w:ascii="Times New Roman" w:hAnsi="Times New Roman" w:cs="Times New Roman"/>
          <w:b/>
          <w:lang w:val="de-DE"/>
        </w:rPr>
        <w:t>HẾT</w:t>
      </w:r>
      <w:r w:rsidRPr="002E7C60">
        <w:rPr>
          <w:rFonts w:ascii="Times New Roman" w:hAnsi="Times New Roman" w:cs="Times New Roman"/>
          <w:lang w:val="de-DE"/>
        </w:rPr>
        <w:t xml:space="preserve"> </w:t>
      </w:r>
      <w:r w:rsidRPr="002E7C60">
        <w:rPr>
          <w:rFonts w:ascii="Times New Roman" w:hAnsi="Times New Roman" w:cs="Times New Roman"/>
        </w:rPr>
        <w:sym w:font="Wingdings" w:char="F097"/>
      </w:r>
    </w:p>
    <w:p w14:paraId="63174E3F" w14:textId="77777777" w:rsidR="0052330D" w:rsidRPr="002E7C60" w:rsidRDefault="0052330D" w:rsidP="0052330D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  <w:lang w:val="de-DE"/>
        </w:rPr>
      </w:pPr>
      <w:r w:rsidRPr="002E7C60">
        <w:rPr>
          <w:rFonts w:cs="Times New Roman"/>
          <w:sz w:val="26"/>
          <w:szCs w:val="26"/>
          <w:lang w:val="de-DE"/>
        </w:rPr>
        <w:br w:type="column"/>
      </w:r>
      <w:r w:rsidRPr="002E7C60">
        <w:rPr>
          <w:rFonts w:cs="Times New Roman"/>
          <w:color w:val="0000FF"/>
          <w:sz w:val="26"/>
          <w:szCs w:val="26"/>
          <w:lang w:val="de-DE"/>
        </w:rPr>
        <w:lastRenderedPageBreak/>
        <w:t>HƯỚNG DẪN</w:t>
      </w:r>
    </w:p>
    <w:p w14:paraId="787E2A71" w14:textId="77777777" w:rsidR="0052330D" w:rsidRPr="002E7C60" w:rsidRDefault="0052330D" w:rsidP="0052330D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</w:t>
      </w:r>
      <w:r w:rsidRPr="002E7C60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(1,5 điểm)</w:t>
      </w:r>
    </w:p>
    <w:p w14:paraId="1B2F281D" w14:textId="1F0A9D5F" w:rsidR="0052330D" w:rsidRPr="002E7C60" w:rsidRDefault="0052330D" w:rsidP="0052330D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de-DE"/>
        </w:rPr>
        <w:t xml:space="preserve">1)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Sau khi điều tra về số học sinh trong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$100$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lớp học (đơn vị: học sinh), người ta có bảng tần số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br/>
        <w:t>ghép nhóm như ở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261"/>
      </w:tblGrid>
      <w:tr w:rsidR="0052330D" w:rsidRPr="002E7C60" w14:paraId="3D0F2B0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AC22" w14:textId="77777777" w:rsidR="0052330D" w:rsidRPr="002E7C60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9F1E" w14:textId="77777777" w:rsidR="0052330D" w:rsidRPr="002E7C60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Tần số (n)</w:t>
            </w:r>
          </w:p>
        </w:tc>
      </w:tr>
      <w:tr w:rsidR="0052330D" w:rsidRPr="002E7C60" w14:paraId="1D01C18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5907" w14:textId="1DAAA060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$\left[ 36; 38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1ED6" w14:textId="4BBE6AAA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$20$</w:t>
            </w:r>
          </w:p>
        </w:tc>
      </w:tr>
      <w:tr w:rsidR="0052330D" w:rsidRPr="002E7C60" w14:paraId="4AF6B01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EE79" w14:textId="25BAE04A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$\left[ 38; 40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9744" w14:textId="5060D800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$15$</w:t>
            </w:r>
          </w:p>
        </w:tc>
      </w:tr>
      <w:tr w:rsidR="0052330D" w:rsidRPr="002E7C60" w14:paraId="3659EEBE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5360" w14:textId="5969FAE6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$\left[ 40; 42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79F8" w14:textId="158B2C89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$25$</w:t>
            </w:r>
          </w:p>
        </w:tc>
      </w:tr>
      <w:tr w:rsidR="0052330D" w:rsidRPr="002E7C60" w14:paraId="50DC34B1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CC16" w14:textId="190535A7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$\left[ 42; 44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3265" w14:textId="4ECFAE65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$30$</w:t>
            </w:r>
          </w:p>
        </w:tc>
      </w:tr>
      <w:tr w:rsidR="0052330D" w:rsidRPr="002E7C60" w14:paraId="7A037293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48A3" w14:textId="0DAFF7B4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$\left[ 44; 46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62FE" w14:textId="6A64F076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$10$</w:t>
            </w:r>
          </w:p>
        </w:tc>
      </w:tr>
      <w:tr w:rsidR="0052330D" w:rsidRPr="002E7C60" w14:paraId="339B28CC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7C77" w14:textId="77777777" w:rsidR="0052330D" w:rsidRPr="002E7C60" w:rsidRDefault="0052330D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E63B" w14:textId="4C3FBD3E" w:rsidR="0052330D" w:rsidRPr="002E7C60" w:rsidRDefault="002E7C60" w:rsidP="0052330D">
            <w:pPr>
              <w:tabs>
                <w:tab w:val="left" w:pos="2268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$N=100$</w:t>
            </w:r>
          </w:p>
        </w:tc>
      </w:tr>
    </w:tbl>
    <w:p w14:paraId="6278D8E6" w14:textId="7CB3D175" w:rsidR="0052330D" w:rsidRPr="002E7C60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a)</w:t>
      </w: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GB"/>
        </w:rPr>
        <w:t xml:space="preserve">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 tần số tương đối của mỗi nhóm đó.</w:t>
      </w:r>
    </w:p>
    <w:p w14:paraId="5125D1A3" w14:textId="17F106CF" w:rsidR="0052330D" w:rsidRPr="002E7C60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b)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 bảng tần số tương đối ghép nhóm của mẫu số liệu ghép nhóm đó</w:t>
      </w:r>
    </w:p>
    <w:p w14:paraId="32E82B23" w14:textId="0A633E3C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2)</w:t>
      </w: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Một hộp 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$52$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chiếc thẻ cùng loại, mỗi thẻ được ghi một trong các số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$1, 2, 3, ..., 52$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; hai thẻ khác nhau thì ghi số khác nhau.</w:t>
      </w:r>
    </w:p>
    <w:p w14:paraId="0FCBBE27" w14:textId="77777777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Rút ngẫu nhiên một thẻ trong hộp. Tính xác suất các biến cố sau:</w:t>
      </w:r>
    </w:p>
    <w:p w14:paraId="164A88E1" w14:textId="0680007D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a) “Số xuất hiện trên thẻ được rút ra là số nhỏ hơn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$27$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”.</w:t>
      </w:r>
    </w:p>
    <w:p w14:paraId="4471E7BF" w14:textId="73000F16" w:rsidR="0052330D" w:rsidRPr="002E7C60" w:rsidRDefault="0052330D" w:rsidP="0052330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“Số xuất hiện trên thẻ được rút ra là số lớn hơn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$19$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và nhỏ hơn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$51$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”.</w:t>
      </w:r>
    </w:p>
    <w:p w14:paraId="60D45337" w14:textId="77777777" w:rsidR="0052330D" w:rsidRPr="002E7C60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C895419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>1) Tần số tương đối của mỗi nhóm là:</w:t>
      </w:r>
    </w:p>
    <w:p w14:paraId="4B6C2B3B" w14:textId="15320E38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>Nhóm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$\left[ 36; 38 \right)$</w:t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: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$\left( \frac{20}{100} \right).100%=20%$</w:t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</w:t>
      </w:r>
    </w:p>
    <w:p w14:paraId="0FC362B5" w14:textId="1FC1BB3A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Nhóm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$\left[ 38; 40 \right)$</w:t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$\left( \frac{15}{100} \right).100%=15%$</w:t>
      </w:r>
    </w:p>
    <w:p w14:paraId="55AE7F49" w14:textId="0E9B451A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$\left[ 40; 42 \right)$</w:t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$\left( \frac{25}{100} \right).100%=25%$</w:t>
      </w:r>
    </w:p>
    <w:p w14:paraId="225602F1" w14:textId="30357D4A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$\left[ 42; 44 \right)$</w:t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$\left( \frac{30}{100} \right).100%=30%$</w:t>
      </w:r>
    </w:p>
    <w:p w14:paraId="58BB8ED9" w14:textId="3FB9FC90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>-</w:t>
      </w:r>
      <w:r w:rsidRPr="002E7C6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>Nhóm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$\left[ 44; 46 \right)$</w:t>
      </w:r>
      <w:r w:rsidRPr="002E7C60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: </w:t>
      </w:r>
      <w:r w:rsidR="002E7C60" w:rsidRPr="002E7C60">
        <w:rPr>
          <w:rFonts w:ascii="Times New Roman" w:eastAsia="Calibri" w:hAnsi="Times New Roman" w:cs="Times New Roman"/>
          <w:color w:val="000000"/>
          <w:sz w:val="26"/>
          <w:szCs w:val="26"/>
          <w:lang w:val="pt-BR"/>
        </w:rPr>
        <w:t>$\left( \frac{10}{100} \right).100%=10%$</w:t>
      </w:r>
    </w:p>
    <w:p w14:paraId="2E63F69F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>a)</w:t>
      </w:r>
      <w:r w:rsidRPr="002E7C60">
        <w:rPr>
          <w:rFonts w:ascii="Times New Roman" w:eastAsia="Calibri" w:hAnsi="Times New Roman" w:cs="Times New Roman"/>
          <w:sz w:val="26"/>
          <w:szCs w:val="26"/>
          <w:lang w:val="vi-VN"/>
        </w:rPr>
        <w:tab/>
        <w:t>Lập bảng tần số tương đối ghép nhóm của mẫu số liệu ghép nhóm đó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2"/>
        <w:gridCol w:w="3216"/>
        <w:gridCol w:w="3213"/>
      </w:tblGrid>
      <w:tr w:rsidR="0052330D" w:rsidRPr="002E7C60" w14:paraId="6F3622B6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F8CB" w14:textId="77777777" w:rsidR="0052330D" w:rsidRPr="002E7C60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Nhóm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6514" w14:textId="77777777" w:rsidR="0052330D" w:rsidRPr="002E7C60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Tần số (n)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883B" w14:textId="77777777" w:rsidR="0052330D" w:rsidRPr="002E7C60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Tần số tương đối (%)</w:t>
            </w:r>
          </w:p>
        </w:tc>
      </w:tr>
      <w:tr w:rsidR="0052330D" w:rsidRPr="002E7C60" w14:paraId="4E941B57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93CF" w14:textId="071E65F2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$\left[ 36; 38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3110" w14:textId="5CE242D4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$20$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E385" w14:textId="169D36B4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$20%$</w:t>
            </w:r>
          </w:p>
        </w:tc>
      </w:tr>
      <w:tr w:rsidR="0052330D" w:rsidRPr="002E7C60" w14:paraId="03E3D07D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9B106" w14:textId="7B6C7956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$\left[ 38; 40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0A8B" w14:textId="41136E16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$15$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6EC1" w14:textId="58A2BF66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$15%$</w:t>
            </w:r>
          </w:p>
        </w:tc>
      </w:tr>
      <w:tr w:rsidR="0052330D" w:rsidRPr="002E7C60" w14:paraId="61D2C03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EDF3" w14:textId="2513065D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$\left[ 40; 42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795E" w14:textId="019E4A56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C8D1" w14:textId="7144E0AD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$25%$</w:t>
            </w:r>
          </w:p>
        </w:tc>
      </w:tr>
      <w:tr w:rsidR="0052330D" w:rsidRPr="002E7C60" w14:paraId="492B7A68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99A0" w14:textId="3E7AF962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$\left[ 42; 44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904D" w14:textId="182A97A8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$30$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B981" w14:textId="1F29B6D9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$30%$</w:t>
            </w:r>
          </w:p>
        </w:tc>
      </w:tr>
      <w:tr w:rsidR="0052330D" w:rsidRPr="002E7C60" w14:paraId="5ABD0975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BAE1" w14:textId="03E48E69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$\left[ 44; 46 \right)$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0E13" w14:textId="6BCE962C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BB8E" w14:textId="463E3446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$10%$</w:t>
            </w:r>
          </w:p>
        </w:tc>
      </w:tr>
      <w:tr w:rsidR="0052330D" w:rsidRPr="002E7C60" w14:paraId="59FC5571" w14:textId="77777777" w:rsidTr="00EF4097">
        <w:trPr>
          <w:jc w:val="center"/>
        </w:trPr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A34D" w14:textId="77777777" w:rsidR="0052330D" w:rsidRPr="002E7C60" w:rsidRDefault="0052330D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2E7C6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739F" w14:textId="55890D57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$N=100$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92DF" w14:textId="7A2E5768" w:rsidR="0052330D" w:rsidRPr="002E7C60" w:rsidRDefault="002E7C60" w:rsidP="0052330D">
            <w:pPr>
              <w:tabs>
                <w:tab w:val="left" w:pos="992"/>
              </w:tabs>
              <w:spacing w:before="120"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nl-NL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$100%$</w:t>
            </w:r>
          </w:p>
        </w:tc>
      </w:tr>
    </w:tbl>
    <w:p w14:paraId="4066C77D" w14:textId="393C5619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2)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Kết quả thuận lợi cho biến cố là những số từ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đến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$26$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FFCE6B" w14:textId="2D7B01EF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$26$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kết quả thuận lợi cho biến cố.</w:t>
      </w:r>
    </w:p>
    <w:p w14:paraId="0D9EA7B4" w14:textId="3D4F687E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Vậy 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$P=\frac{26}{52}=\frac{1}{2}$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946D26" w14:textId="238F6691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Kết quả thuận lợi cho biến cố là những số từ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đến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$50$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2C0C97" w14:textId="27415C9E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$\left( 5020 \right):1+1=31$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kết quả thuận lợi cho biến cố.</w:t>
      </w:r>
    </w:p>
    <w:p w14:paraId="73EBE920" w14:textId="26EB6A03" w:rsidR="0052330D" w:rsidRPr="002E7C60" w:rsidRDefault="0052330D" w:rsidP="005233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Vậy 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$P=\frac{31}{52}$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5B5C86" w14:textId="099454E5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2E7C60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biểu thức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$A=\frac{x-2}{\sqrt{x}+2}$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$B=\frac{\sqrt{x}}{\sqrt{x}+1}-\frac{2}{1-\sqrt{x}}-\frac{4}{x-1}$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$x\ge 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;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$x\ne 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17F949BD" w14:textId="3F025AFD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1) .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Tính giá trị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$x=16$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18E8EF5" w14:textId="19B95C70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2) .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Rút gọn biểu thức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$B$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0F28CA" w14:textId="76C27508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3) .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Đặt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$P=A.B$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các giá trị nguyên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$P=\frac{7}{4}$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19CBAC8" w14:textId="77777777" w:rsidR="0052330D" w:rsidRPr="002E7C60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4B645A0" w14:textId="3F42043D" w:rsidR="0052330D" w:rsidRPr="002E7C60" w:rsidRDefault="0052330D" w:rsidP="0052330D">
      <w:pPr>
        <w:tabs>
          <w:tab w:val="left" w:pos="990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>1)</w:t>
      </w: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ab/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Thay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$x=16$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(thỏa mãn điều kiện) vào biểu thức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, ta được:</w:t>
      </w:r>
    </w:p>
    <w:p w14:paraId="1F99E318" w14:textId="54CC3B9E" w:rsidR="0052330D" w:rsidRPr="002E7C60" w:rsidRDefault="0052330D" w:rsidP="0052330D">
      <w:pPr>
        <w:tabs>
          <w:tab w:val="left" w:pos="990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$A=\frac{16-2}{\sqrt{16}+2}=\frac{7}{3}$</w:t>
      </w:r>
    </w:p>
    <w:p w14:paraId="6DA9CCA2" w14:textId="76F83F71" w:rsidR="0052330D" w:rsidRPr="002E7C60" w:rsidRDefault="0052330D" w:rsidP="0052330D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khi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$x=16$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thì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$A=\frac{7}{3}$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61C568B" w14:textId="3AE9AACC" w:rsidR="0052330D" w:rsidRPr="002E7C60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2)</w:t>
      </w: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$x\ge 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$x\ne 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có:</w:t>
      </w:r>
    </w:p>
    <w:p w14:paraId="2830D75B" w14:textId="281E58EF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$B=\frac{\sqrt{x}}{\sqrt{x}+1}-\frac{2}{1-\sqrt{x}}-\frac{4}{x-1}$</w:t>
      </w:r>
    </w:p>
    <w:p w14:paraId="74C2951F" w14:textId="4F3ABDF1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$\begin{align} &amp; =\frac{\sqrt{x}\left( \sqrt{x}-1 \right)}{\left( \sqrt{x}+1 \right)\left( \sqrt{x}-1 \right)}+\frac{2\left( \sqrt{x}+1 \right)}{\left( \sqrt{x}+1 \right)\left( \sqrt{x}-1 \right)}-\frac{4}{\left( \sqrt{x}+1 \right)\left( \sqrt{x}-1 \right)} \ &amp; =\frac{x+\sqrt{x}-2}{\left( \sqrt{x}+1 \right)\left( \sqrt{x}-1 \right)} \ \end{align}$</w:t>
      </w:r>
    </w:p>
    <w:p w14:paraId="67DFC902" w14:textId="43DAB357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$\begin{align} &amp; =\frac{\left( \sqrt{x}-1 \right)\left( \sqrt{x}+2 \right)}{\left( \sqrt{x}+1 \right)\left( \sqrt{x}-1 \right)} \ &amp; =\frac{\sqrt{x}+2}{\sqrt{x}+1} \ \end{align}$</w:t>
      </w:r>
    </w:p>
    <w:p w14:paraId="0F2F5095" w14:textId="49356C16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E7C60">
        <w:rPr>
          <w:rFonts w:ascii="Times New Roman" w:hAnsi="Times New Roman" w:cs="Times New Roman"/>
          <w:color w:val="000000" w:themeColor="text1"/>
        </w:rPr>
        <w:t xml:space="preserve">Vậy </w:t>
      </w:r>
      <w:r w:rsidR="002E7C60" w:rsidRPr="002E7C60">
        <w:rPr>
          <w:rFonts w:ascii="Times New Roman" w:hAnsi="Times New Roman" w:cs="Times New Roman"/>
          <w:color w:val="000000"/>
        </w:rPr>
        <w:t>$B=\frac{\sqrt{x}+2}{\sqrt{x}+1}$</w:t>
      </w:r>
      <w:r w:rsidRPr="002E7C60">
        <w:rPr>
          <w:rFonts w:ascii="Times New Roman" w:hAnsi="Times New Roman" w:cs="Times New Roman"/>
          <w:color w:val="000000" w:themeColor="text1"/>
        </w:rPr>
        <w:t xml:space="preserve"> với </w:t>
      </w:r>
      <w:r w:rsidR="002E7C60" w:rsidRPr="002E7C60">
        <w:rPr>
          <w:rFonts w:ascii="Times New Roman" w:hAnsi="Times New Roman" w:cs="Times New Roman"/>
          <w:color w:val="000000"/>
        </w:rPr>
        <w:t>$x\ge 0$</w:t>
      </w:r>
      <w:r w:rsidRPr="002E7C60">
        <w:rPr>
          <w:rFonts w:ascii="Times New Roman" w:hAnsi="Times New Roman" w:cs="Times New Roman"/>
          <w:color w:val="000000" w:themeColor="text1"/>
        </w:rPr>
        <w:t xml:space="preserve">; </w:t>
      </w:r>
      <w:r w:rsidR="002E7C60" w:rsidRPr="002E7C60">
        <w:rPr>
          <w:rFonts w:ascii="Times New Roman" w:hAnsi="Times New Roman" w:cs="Times New Roman"/>
          <w:color w:val="000000"/>
        </w:rPr>
        <w:t>$x\ne 1$</w:t>
      </w:r>
      <w:r w:rsidRPr="002E7C60">
        <w:rPr>
          <w:rFonts w:ascii="Times New Roman" w:hAnsi="Times New Roman" w:cs="Times New Roman"/>
          <w:color w:val="000000" w:themeColor="text1"/>
        </w:rPr>
        <w:t>.</w:t>
      </w:r>
    </w:p>
    <w:p w14:paraId="25332B76" w14:textId="1EFD881A" w:rsidR="0052330D" w:rsidRPr="002E7C60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3)</w:t>
      </w:r>
      <w:r w:rsidRPr="002E7C6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$x\ge 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$x\ne 1$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có:</w:t>
      </w:r>
    </w:p>
    <w:p w14:paraId="371724B6" w14:textId="5BCEDBAD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$P=A.B=\frac{x-2}{\sqrt{x}+2}.\frac{\sqrt{x}+2}{\sqrt{x}+1}=\frac{x-2}{\sqrt{x}+1}$</w:t>
      </w:r>
    </w:p>
    <w:p w14:paraId="0DE8219A" w14:textId="3160E70C" w:rsidR="0052330D" w:rsidRPr="002E7C60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Để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$P=\frac{7}{4}$</w:t>
      </w:r>
    </w:p>
    <w:p w14:paraId="1D5DCF5D" w14:textId="301137CA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$\begin{align} &amp; \frac{x-2}{\sqrt{x}+1}=\frac{7}{4} \ &amp; 4x-7\sqrt{x}-15=0 \ \end{align}$</w:t>
      </w:r>
    </w:p>
    <w:p w14:paraId="32E8E207" w14:textId="08A4A041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$\left( \sqrt{x}-3 \right)\left( 4\sqrt{x}+5 \right)=0$</w:t>
      </w:r>
    </w:p>
    <w:p w14:paraId="2B33E5B6" w14:textId="709E8E40" w:rsidR="0052330D" w:rsidRPr="002E7C60" w:rsidRDefault="0052330D" w:rsidP="0052330D">
      <w:pPr>
        <w:tabs>
          <w:tab w:val="left" w:pos="992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Nên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$\sqrt{x}-3=0$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hoặc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$4\sqrt{x}+5=0$</w:t>
      </w:r>
    </w:p>
    <w:p w14:paraId="01002F51" w14:textId="47F5AF49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E7C60">
        <w:rPr>
          <w:rFonts w:ascii="Times New Roman" w:hAnsi="Times New Roman" w:cs="Times New Roman"/>
          <w:color w:val="000000" w:themeColor="text1"/>
        </w:rPr>
        <w:t xml:space="preserve">Vậy </w:t>
      </w:r>
      <w:r w:rsidR="002E7C60" w:rsidRPr="002E7C60">
        <w:rPr>
          <w:rFonts w:ascii="Times New Roman" w:hAnsi="Times New Roman" w:cs="Times New Roman"/>
          <w:color w:val="000000"/>
        </w:rPr>
        <w:t>$x=9$</w:t>
      </w:r>
      <w:r w:rsidRPr="002E7C60">
        <w:rPr>
          <w:rFonts w:ascii="Times New Roman" w:hAnsi="Times New Roman" w:cs="Times New Roman"/>
          <w:color w:val="000000" w:themeColor="text1"/>
        </w:rPr>
        <w:t xml:space="preserve"> thì </w:t>
      </w:r>
      <w:r w:rsidR="002E7C60" w:rsidRPr="002E7C60">
        <w:rPr>
          <w:rFonts w:ascii="Times New Roman" w:hAnsi="Times New Roman" w:cs="Times New Roman"/>
          <w:color w:val="000000"/>
        </w:rPr>
        <w:t>$P=\frac{7}{4}$</w:t>
      </w:r>
      <w:r w:rsidRPr="002E7C60">
        <w:rPr>
          <w:rFonts w:ascii="Times New Roman" w:hAnsi="Times New Roman" w:cs="Times New Roman"/>
          <w:color w:val="000000" w:themeColor="text1"/>
        </w:rPr>
        <w:t>.</w:t>
      </w:r>
    </w:p>
    <w:p w14:paraId="7F23F2BD" w14:textId="77777777" w:rsidR="0052330D" w:rsidRPr="002E7C60" w:rsidRDefault="0052330D" w:rsidP="0052330D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2E7C60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21244555" w14:textId="6E481E49" w:rsidR="0052330D" w:rsidRPr="002E7C60" w:rsidRDefault="0052330D" w:rsidP="0052330D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lastRenderedPageBreak/>
        <w:t xml:space="preserve">1) Một trường THCS tổ chức cho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$250$</w:t>
      </w:r>
      <w:r w:rsidRPr="002E7C60">
        <w:rPr>
          <w:rFonts w:ascii="Times New Roman" w:hAnsi="Times New Roman" w:cs="Times New Roman"/>
          <w:sz w:val="26"/>
          <w:szCs w:val="26"/>
        </w:rPr>
        <w:t xml:space="preserve"> người bao gồm giáo viên và học sinh đi tham quan khu du lịch Đảo Ngọc Xanh. Biết giá vé vào cổng của một giáo viên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$80 000$</w:t>
      </w:r>
      <w:r w:rsidRPr="002E7C60">
        <w:rPr>
          <w:rFonts w:ascii="Times New Roman" w:hAnsi="Times New Roman" w:cs="Times New Roman"/>
          <w:sz w:val="26"/>
          <w:szCs w:val="26"/>
        </w:rPr>
        <w:t xml:space="preserve"> đồng, vé vào cổng của một học sinh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$60 000$</w:t>
      </w:r>
      <w:r w:rsidRPr="002E7C60">
        <w:rPr>
          <w:rFonts w:ascii="Times New Roman" w:hAnsi="Times New Roman" w:cs="Times New Roman"/>
          <w:sz w:val="26"/>
          <w:szCs w:val="26"/>
        </w:rPr>
        <w:t xml:space="preserve"> đồng. Nhà trường tổ chức đi vào đúng dịp Khai trương nên được giảm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$5%$</w:t>
      </w:r>
      <w:r w:rsidRPr="002E7C60">
        <w:rPr>
          <w:rFonts w:ascii="Times New Roman" w:hAnsi="Times New Roman" w:cs="Times New Roman"/>
          <w:sz w:val="26"/>
          <w:szCs w:val="26"/>
        </w:rPr>
        <w:t xml:space="preserve"> cho mỗi vé vào cổng, vì vậy nhà trường chỉ phải trả tổng số tiền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$14 535 000$</w:t>
      </w:r>
      <w:r w:rsidRPr="002E7C60">
        <w:rPr>
          <w:rFonts w:ascii="Times New Roman" w:hAnsi="Times New Roman" w:cs="Times New Roman"/>
          <w:sz w:val="26"/>
          <w:szCs w:val="26"/>
        </w:rPr>
        <w:t xml:space="preserve"> đồng. Hỏi có bao nhiêu giáo viên và học sinh của trường đi tham quan?</w:t>
      </w:r>
    </w:p>
    <w:p w14:paraId="078498E3" w14:textId="2C0BD845" w:rsidR="0052330D" w:rsidRPr="002E7C60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2) 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Một xe khách và một xe du lịch khởi hành đồng thời từ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đi đến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Biết vận tốc của xe du lịch lớn hơn vận tốc của xe khách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$20$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km/h. Do đó nó đến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trước xe khách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$50$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phút. Tính vận tốc của mỗi xe, biết quãng đường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dài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$100$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km</w:t>
      </w:r>
    </w:p>
    <w:p w14:paraId="04E9E920" w14:textId="60A3B838" w:rsidR="0052330D" w:rsidRPr="002E7C60" w:rsidRDefault="0052330D" w:rsidP="0052330D">
      <w:pPr>
        <w:tabs>
          <w:tab w:val="left" w:pos="284"/>
          <w:tab w:val="left" w:pos="5103"/>
        </w:tabs>
        <w:spacing w:before="60" w:after="60" w:line="312" w:lineRule="auto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3) Cho phương trình: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$2{{x}^2}-4x-3=0$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${{x}_1}; {{x}_2}$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Không giải phương trình, hãy tính giá trị của biểu thức: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$A=\left( {{x}_1}-{{x}_2} \right)^2$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1CA12DFE" w14:textId="77777777" w:rsidR="0052330D" w:rsidRPr="002E7C60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6E6E3A0B" w14:textId="26B4B13D" w:rsidR="0052330D" w:rsidRPr="002E7C60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1) Gọi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là số giáo viên,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$y$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là số học sinh của trường tham gia tham quan (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$0&lt;x, y&lt;250;$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$x, y\in \mathbb{N}$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, đơn vị người)</w:t>
      </w:r>
    </w:p>
    <w:p w14:paraId="15B5B0DC" w14:textId="043C54E8" w:rsidR="0052330D" w:rsidRPr="002E7C60" w:rsidRDefault="0052330D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Vì số giáo viên và học sinh tham gia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$250$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 người nên ta có phương trình:</w:t>
      </w:r>
    </w:p>
    <w:p w14:paraId="764E9AF2" w14:textId="7AE81F11" w:rsidR="0052330D" w:rsidRPr="002E7C60" w:rsidRDefault="002E7C60" w:rsidP="0052330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$x+y=250 (1)$</w:t>
      </w:r>
    </w:p>
    <w:p w14:paraId="409B2A81" w14:textId="3DBE74B3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Số tiền vé của một giáo viên sau khi được giảm là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$95%.80000=76 000$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>(đồng)</w:t>
      </w:r>
    </w:p>
    <w:p w14:paraId="1BBA629E" w14:textId="35B665C4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Số tiền vé của một học sinh sau khi được giảm là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$95%.60000=57 000$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>(đồng)</w:t>
      </w:r>
    </w:p>
    <w:p w14:paraId="58661360" w14:textId="2D0F5DCB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Vì nhà trường chỉ phải trả tổng số tiền là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$14 535 000$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 đồng nên ta có phương trình:</w:t>
      </w:r>
    </w:p>
    <w:p w14:paraId="5F022AC1" w14:textId="61F1A62D" w:rsidR="0052330D" w:rsidRPr="002E7C60" w:rsidRDefault="002E7C60" w:rsidP="0052330D">
      <w:pPr>
        <w:pStyle w:val="Heading2"/>
        <w:spacing w:line="276" w:lineRule="auto"/>
        <w:rPr>
          <w:rFonts w:ascii="Times New Roman" w:hAnsi="Times New Roman" w:cs="Times New Roman"/>
          <w:color w:val="000000"/>
          <w:lang w:val="de-DE"/>
        </w:rPr>
      </w:pPr>
      <w:r w:rsidRPr="002E7C60">
        <w:rPr>
          <w:rFonts w:ascii="Times New Roman" w:hAnsi="Times New Roman" w:cs="Times New Roman"/>
          <w:color w:val="000000"/>
        </w:rPr>
        <w:t>$76 000x+57 000y=14 535 000 (2)$</w:t>
      </w:r>
    </w:p>
    <w:p w14:paraId="712F28FE" w14:textId="05CEBE61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Từ (1) và (2) có hệ  phương trình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$\left\{ \begin{align} &amp; x+y=250 \ &amp; 76 000x+57 000y=14 535 000 \ \end{align}$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  </w:t>
      </w:r>
    </w:p>
    <w:p w14:paraId="39449448" w14:textId="35CD41CF" w:rsidR="0052330D" w:rsidRPr="002E7C60" w:rsidRDefault="002E7C60" w:rsidP="0052330D">
      <w:pPr>
        <w:pStyle w:val="Heading2"/>
        <w:spacing w:line="276" w:lineRule="auto"/>
        <w:rPr>
          <w:rFonts w:ascii="Times New Roman" w:hAnsi="Times New Roman" w:cs="Times New Roman"/>
          <w:color w:val="000000"/>
          <w:lang w:val="vi-VN"/>
        </w:rPr>
      </w:pPr>
      <w:r w:rsidRPr="002E7C60">
        <w:rPr>
          <w:rFonts w:ascii="Times New Roman" w:hAnsi="Times New Roman" w:cs="Times New Roman"/>
          <w:color w:val="000000"/>
        </w:rPr>
        <w:t>$\left\{ \begin{align} &amp; x=15 (TM) \ &amp; y=235 (TM) \ \end{align}$</w:t>
      </w:r>
      <w:r w:rsidR="0052330D" w:rsidRPr="002E7C60">
        <w:rPr>
          <w:rFonts w:ascii="Times New Roman" w:hAnsi="Times New Roman" w:cs="Times New Roman"/>
          <w:color w:val="000000"/>
          <w:lang w:val="vi-VN"/>
        </w:rPr>
        <w:t xml:space="preserve">  </w:t>
      </w:r>
    </w:p>
    <w:p w14:paraId="16F95950" w14:textId="4967A65D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Vậy số giáo viên tham gia là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$15$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người </w:t>
      </w:r>
    </w:p>
    <w:p w14:paraId="76E40CA7" w14:textId="35360CAC" w:rsidR="0052330D" w:rsidRPr="002E7C60" w:rsidRDefault="0052330D" w:rsidP="0052330D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Số học sinh tham gia là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$235$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 người</w:t>
      </w:r>
    </w:p>
    <w:p w14:paraId="25C66485" w14:textId="24E5B257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 xml:space="preserve">2) 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Đổi: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$50$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phút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$=\frac{5}{6}$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giờ</w:t>
      </w:r>
    </w:p>
    <w:p w14:paraId="470B13EA" w14:textId="31970CE8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Gọi vận tốc của xe khách là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(km/h,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$x&gt;0)$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</w:t>
      </w:r>
    </w:p>
    <w:p w14:paraId="0F07CA6F" w14:textId="2045919A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Gọi vận tốc của xe du lịch là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$y$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(km/h,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$y&gt;0)$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</w:t>
      </w:r>
    </w:p>
    <w:p w14:paraId="38EDB04F" w14:textId="08F476DA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Vì vận tốc của xe du lịch lớn hơn vận tốc của xe khách là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$20$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km/h nên ta có phương trình: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$yx=20 (1)$</w:t>
      </w:r>
    </w:p>
    <w:p w14:paraId="11919215" w14:textId="36EC574F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Thời gian xe khách đi từ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$A$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đến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là: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$\frac{100}{x}$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(giờ)</w:t>
      </w:r>
    </w:p>
    <w:p w14:paraId="189DD8C4" w14:textId="74710E11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Thời gian xe du lịch đi từ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$A$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đến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$B$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là: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$\frac{100}{y}$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(giờ)</w:t>
      </w:r>
    </w:p>
    <w:p w14:paraId="7A91A653" w14:textId="1D147F23" w:rsidR="0052330D" w:rsidRPr="002E7C60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Vì xe du lịch đi đến </w:t>
      </w:r>
      <w:r w:rsidR="002E7C60" w:rsidRPr="002E7C60">
        <w:rPr>
          <w:rFonts w:ascii="Times New Roman" w:eastAsia="Times New Roman" w:hAnsi="Times New Roman" w:cs="Times New Roman"/>
          <w:color w:val="000000"/>
          <w:lang w:val="de-DE"/>
        </w:rPr>
        <w:t>$B$</w:t>
      </w: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trước xe khách </w:t>
      </w:r>
      <w:r w:rsidR="002E7C60" w:rsidRPr="002E7C60">
        <w:rPr>
          <w:rFonts w:ascii="Times New Roman" w:eastAsia="Times New Roman" w:hAnsi="Times New Roman" w:cs="Times New Roman"/>
          <w:color w:val="000000"/>
          <w:lang w:val="de-DE"/>
        </w:rPr>
        <w:t>$50$</w:t>
      </w: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phút nên ta có phương trình:</w:t>
      </w:r>
    </w:p>
    <w:p w14:paraId="40A6B729" w14:textId="175E1B97" w:rsidR="0052330D" w:rsidRPr="002E7C60" w:rsidRDefault="002E7C60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/>
          <w:lang w:val="de-DE"/>
        </w:rPr>
      </w:pPr>
      <w:r w:rsidRPr="002E7C60">
        <w:rPr>
          <w:rFonts w:ascii="Times New Roman" w:hAnsi="Times New Roman" w:cs="Times New Roman"/>
          <w:color w:val="000000"/>
        </w:rPr>
        <w:t>$\begin{align} &amp; \frac{100}{x}-\frac{100}{y}=\frac{5}{6} \ &amp; \frac{1}{x}-\frac{1}{y}=\frac{5}{6} (2) \ \end{align}$</w:t>
      </w:r>
    </w:p>
    <w:p w14:paraId="56CD8738" w14:textId="2B0E03A5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Từ (1) và (2) ta có HPT: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$\left\{ \begin{align} &amp; yx=20 \ &amp; \frac{1}{x}-\frac{1}{y}=\frac{5}{6} \ \end{align}$</w:t>
      </w: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</w:t>
      </w:r>
    </w:p>
    <w:p w14:paraId="25C95BB1" w14:textId="5940F7CD" w:rsidR="0052330D" w:rsidRPr="002E7C60" w:rsidRDefault="0052330D" w:rsidP="0052330D">
      <w:pPr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 xml:space="preserve">                        </w:t>
      </w:r>
      <w:r w:rsidR="002E7C60" w:rsidRPr="002E7C60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$\left\{ \begin{align} &amp; x=40 (tm) \ &amp; y=60 (tm) \ \end{align}$</w:t>
      </w:r>
    </w:p>
    <w:p w14:paraId="38CF61CE" w14:textId="77777777" w:rsidR="0052330D" w:rsidRPr="002E7C60" w:rsidRDefault="0052330D" w:rsidP="0052330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e-DE"/>
        </w:rPr>
        <w:t>Vậy vận tốc của xe khách là 40 km/h; vận tốc xe du lịch là 60 km/h</w:t>
      </w:r>
    </w:p>
    <w:p w14:paraId="06E7E0C6" w14:textId="24344B4E" w:rsidR="0052330D" w:rsidRPr="002E7C60" w:rsidRDefault="0052330D" w:rsidP="0052330D">
      <w:pPr>
        <w:pStyle w:val="Heading2"/>
        <w:spacing w:line="276" w:lineRule="auto"/>
        <w:rPr>
          <w:rFonts w:ascii="Times New Roman" w:eastAsia="Calibri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lastRenderedPageBreak/>
        <w:t xml:space="preserve">3) </w:t>
      </w:r>
      <w:r w:rsidR="002E7C60" w:rsidRPr="002E7C60">
        <w:rPr>
          <w:rFonts w:ascii="Times New Roman" w:eastAsia="Times New Roman" w:hAnsi="Times New Roman" w:cs="Times New Roman"/>
          <w:color w:val="000000"/>
          <w:lang w:val="de-DE"/>
        </w:rPr>
        <w:t>$2{{x}^2}-4x-3=0$</w:t>
      </w:r>
    </w:p>
    <w:p w14:paraId="08A6C39B" w14:textId="29FA430A" w:rsidR="0052330D" w:rsidRPr="002E7C60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Calibri" w:hAnsi="Times New Roman" w:cs="Times New Roman"/>
          <w:color w:val="000000" w:themeColor="text1"/>
          <w:lang w:val="de-DE"/>
        </w:rPr>
        <w:t xml:space="preserve">Phương trình có </w:t>
      </w:r>
      <w:r w:rsidR="002E7C60" w:rsidRPr="002E7C60">
        <w:rPr>
          <w:rFonts w:ascii="Times New Roman" w:eastAsia="Calibri" w:hAnsi="Times New Roman" w:cs="Times New Roman"/>
          <w:color w:val="000000"/>
          <w:lang w:val="de-DE"/>
        </w:rPr>
        <w:t>$ac=-6&lt;0$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nên luôn có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$2$</w:t>
      </w:r>
      <w:r w:rsidRPr="002E7C60">
        <w:rPr>
          <w:rFonts w:ascii="Times New Roman" w:hAnsi="Times New Roman" w:cs="Times New Roman"/>
          <w:color w:val="000000" w:themeColor="text1"/>
          <w:lang w:val="de-DE"/>
        </w:rPr>
        <w:t xml:space="preserve"> nghiệm phân biệt </w:t>
      </w:r>
      <w:r w:rsidR="002E7C60" w:rsidRPr="002E7C60">
        <w:rPr>
          <w:rFonts w:ascii="Times New Roman" w:hAnsi="Times New Roman" w:cs="Times New Roman"/>
          <w:color w:val="000000"/>
          <w:lang w:val="de-DE"/>
        </w:rPr>
        <w:t>${{x}_1},{{x}_2}$</w:t>
      </w:r>
    </w:p>
    <w:p w14:paraId="00AAC337" w14:textId="14E7CE1F" w:rsidR="0052330D" w:rsidRPr="002E7C60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Theo hệ thức Viète, ta có: </w:t>
      </w:r>
      <w:r w:rsidR="002E7C60" w:rsidRPr="002E7C60">
        <w:rPr>
          <w:rFonts w:ascii="Times New Roman" w:eastAsia="Times New Roman" w:hAnsi="Times New Roman" w:cs="Times New Roman"/>
          <w:color w:val="000000"/>
          <w:lang w:val="de-DE"/>
        </w:rPr>
        <w:t>${{x}_1}+{{x}_2}=2; {{x}_1}{{x}_2}=-\frac{3}{2}$</w:t>
      </w: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 </w:t>
      </w:r>
    </w:p>
    <w:p w14:paraId="320FC769" w14:textId="77777777" w:rsidR="0052330D" w:rsidRPr="002E7C60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Ta có: </w:t>
      </w:r>
    </w:p>
    <w:p w14:paraId="2261C3FD" w14:textId="4760019F" w:rsidR="0052330D" w:rsidRPr="002E7C60" w:rsidRDefault="002E7C60" w:rsidP="0052330D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$\begin{align} &amp; A=\left( {{x}_1}-{{x}_2} \right)^2 \ &amp; A=\left( {{x}_1}+{{x}_2} \right)^2-4{{x}_1}{{x}_2} \ \end{align}$</w:t>
      </w:r>
    </w:p>
    <w:p w14:paraId="1BA892C6" w14:textId="739FDC60" w:rsidR="0052330D" w:rsidRPr="002E7C60" w:rsidRDefault="002E7C60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/>
          <w:lang w:val="de-DE"/>
        </w:rPr>
      </w:pPr>
      <w:r w:rsidRPr="002E7C60">
        <w:rPr>
          <w:rFonts w:ascii="Times New Roman" w:hAnsi="Times New Roman" w:cs="Times New Roman"/>
          <w:color w:val="000000"/>
        </w:rPr>
        <w:t>$\begin{align} &amp; A={{2}^2}-4.\left( \frac{-3}{2} \right) \ &amp; A=10 \ \end{align}$</w:t>
      </w:r>
      <w:r w:rsidR="0052330D" w:rsidRPr="002E7C60">
        <w:rPr>
          <w:rFonts w:ascii="Times New Roman" w:eastAsia="Times New Roman" w:hAnsi="Times New Roman" w:cs="Times New Roman"/>
          <w:color w:val="000000"/>
          <w:lang w:val="de-DE"/>
        </w:rPr>
        <w:tab/>
        <w:t xml:space="preserve"> </w:t>
      </w:r>
    </w:p>
    <w:p w14:paraId="2D136732" w14:textId="7DC42871" w:rsidR="0052330D" w:rsidRPr="002E7C60" w:rsidRDefault="0052330D" w:rsidP="0052330D">
      <w:pPr>
        <w:pStyle w:val="Heading2"/>
        <w:spacing w:line="276" w:lineRule="auto"/>
        <w:rPr>
          <w:rFonts w:ascii="Times New Roman" w:eastAsia="Times New Roman" w:hAnsi="Times New Roman" w:cs="Times New Roman"/>
          <w:color w:val="000000" w:themeColor="text1"/>
          <w:lang w:val="de-DE"/>
        </w:rPr>
      </w:pP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 xml:space="preserve">Vậy </w:t>
      </w:r>
      <w:r w:rsidR="002E7C60" w:rsidRPr="002E7C60">
        <w:rPr>
          <w:rFonts w:ascii="Times New Roman" w:eastAsia="Times New Roman" w:hAnsi="Times New Roman" w:cs="Times New Roman"/>
          <w:color w:val="000000"/>
          <w:lang w:val="de-DE"/>
        </w:rPr>
        <w:t>$A=10$</w:t>
      </w:r>
      <w:r w:rsidRPr="002E7C60">
        <w:rPr>
          <w:rFonts w:ascii="Times New Roman" w:eastAsia="Times New Roman" w:hAnsi="Times New Roman" w:cs="Times New Roman"/>
          <w:color w:val="000000" w:themeColor="text1"/>
          <w:lang w:val="de-DE"/>
        </w:rPr>
        <w:t>.</w:t>
      </w:r>
    </w:p>
    <w:p w14:paraId="5C6AC044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 xml:space="preserve">Câu IV. </w:t>
      </w:r>
      <w:r w:rsidRPr="002E7C60">
        <w:rPr>
          <w:rFonts w:ascii="Times New Roman" w:eastAsia="Calibri" w:hAnsi="Times New Roman" w:cs="Times New Roman"/>
          <w:b/>
          <w:sz w:val="26"/>
          <w:szCs w:val="26"/>
          <w:lang w:val="fr-FR"/>
        </w:rPr>
        <w:t>(4 điểm)</w:t>
      </w:r>
      <w:r w:rsidRPr="002E7C60">
        <w:rPr>
          <w:rFonts w:ascii="Times New Roman" w:hAnsi="Times New Roman" w:cs="Times New Roman"/>
          <w:b/>
          <w:sz w:val="26"/>
          <w:szCs w:val="26"/>
          <w:lang w:val="de-DE"/>
        </w:rPr>
        <w:t xml:space="preserve">   </w:t>
      </w:r>
    </w:p>
    <w:p w14:paraId="065EE3C2" w14:textId="70BA52B3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1)</w:t>
      </w:r>
      <w:r w:rsidRPr="002E7C60">
        <w:rPr>
          <w:rFonts w:ascii="Times New Roman" w:hAnsi="Times New Roman" w:cs="Times New Roman"/>
          <w:b/>
          <w:sz w:val="26"/>
          <w:szCs w:val="26"/>
          <w:lang w:val="de-DE"/>
        </w:rPr>
        <w:t xml:space="preserve"> 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Một ly đựng đầy nước dạng hình trụ có chiều cao là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$15$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cm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, bán kính đáy bằng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$5$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cm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.</w:t>
      </w:r>
    </w:p>
    <w:p w14:paraId="01544C9E" w14:textId="77777777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a. Tính thể tích nước chứa trong ly.</w:t>
      </w:r>
    </w:p>
    <w:p w14:paraId="1A0BF349" w14:textId="33867260" w:rsidR="0052330D" w:rsidRPr="002E7C60" w:rsidRDefault="0052330D" w:rsidP="0052330D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b. Người ta thả vào ly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$5$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viên bi đặc không thấm nước có dạng hình cầu, đường kính mỗi viên bi bằng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$3cm$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. Tính thể tích nước tràn ra ngoài ly.</w:t>
      </w:r>
    </w:p>
    <w:p w14:paraId="5780FF9A" w14:textId="528AC737" w:rsidR="0052330D" w:rsidRPr="002E7C60" w:rsidRDefault="0052330D" w:rsidP="0052330D">
      <w:pPr>
        <w:pStyle w:val="ListParagraph"/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2) Cho tam giác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nhọn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$\left( AB&lt;AC \right)$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có đường cao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và đường phân giác trong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(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thuộc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). Kẻ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$OM\bot AB$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$ON\bot AC$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0ADA9240" w14:textId="575E42E6" w:rsidR="0052330D" w:rsidRPr="002E7C60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a) Chứng minh bốn điểm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$D$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cùng nằm trên một đường tròn.</w:t>
      </w: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  (dấu cách của dấu phảy, dấu chấm viết không đúng)</w:t>
      </w:r>
    </w:p>
    <w:p w14:paraId="7E294E34" w14:textId="1A73C5FF" w:rsidR="0052330D" w:rsidRPr="002E7C60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b) Chứng minh: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$\widehat{BDM}=\widehat{ODN}$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11AA207F" w14:textId="45D65520" w:rsidR="0052330D" w:rsidRPr="002E7C60" w:rsidRDefault="0052330D" w:rsidP="0052330D">
      <w:pPr>
        <w:pStyle w:val="ListParagraph"/>
        <w:tabs>
          <w:tab w:val="left" w:pos="0"/>
          <w:tab w:val="left" w:pos="1440"/>
        </w:tabs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sz w:val="26"/>
          <w:szCs w:val="26"/>
          <w:lang w:val="de-DE"/>
        </w:rPr>
        <w:tab/>
        <w:t xml:space="preserve">c) Qua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$O$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kẻ đường thẳng vuông góc 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$MN$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$I$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$AI$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cắt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$K$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. Chứng minh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$K$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 xml:space="preserve"> là trung điểm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de-DE"/>
        </w:rPr>
        <w:t>$BC$</w:t>
      </w:r>
      <w:r w:rsidRPr="002E7C60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46AD6880" w14:textId="77777777" w:rsidR="0052330D" w:rsidRPr="002E7C60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58ED178" w14:textId="6772C71D" w:rsidR="0052330D" w:rsidRPr="002E7C60" w:rsidRDefault="0052330D" w:rsidP="0052330D">
      <w:pPr>
        <w:tabs>
          <w:tab w:val="left" w:pos="2268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E7C60">
        <w:rPr>
          <w:rFonts w:ascii="Times New Roman" w:eastAsia="Calibri" w:hAnsi="Times New Roman" w:cs="Times New Roman"/>
          <w:bCs/>
          <w:sz w:val="26"/>
          <w:szCs w:val="26"/>
          <w:lang w:val="de-DE"/>
        </w:rPr>
        <w:t>1)</w:t>
      </w:r>
      <w:r w:rsidRPr="002E7C60">
        <w:rPr>
          <w:rFonts w:ascii="Times New Roman" w:eastAsia="Calibri" w:hAnsi="Times New Roman" w:cs="Times New Roman"/>
          <w:bCs/>
          <w:sz w:val="26"/>
          <w:szCs w:val="26"/>
          <w:lang w:val="de-DE"/>
        </w:rPr>
        <w:tab/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a. Thể tích nước chứa trong ly là: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$V=\pi {{R}^2}h=\pi {{.5}^2}.15=375\pi$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 (cm</w:t>
      </w:r>
      <w:r w:rsidRPr="002E7C60">
        <w:rPr>
          <w:rFonts w:ascii="Times New Roman" w:hAnsi="Times New Roman" w:cs="Times New Roman"/>
          <w:bCs/>
          <w:sz w:val="26"/>
          <w:szCs w:val="26"/>
          <w:vertAlign w:val="superscript"/>
          <w:lang w:val="de-DE"/>
        </w:rPr>
        <w:t>3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).</w:t>
      </w:r>
    </w:p>
    <w:p w14:paraId="53068956" w14:textId="4F19778D" w:rsidR="0052330D" w:rsidRPr="002E7C60" w:rsidRDefault="0052330D" w:rsidP="0052330D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b. Thể tích nước tràn ra ngoài ly là: </w:t>
      </w:r>
      <w:r w:rsidR="002E7C60" w:rsidRPr="002E7C60">
        <w:rPr>
          <w:rFonts w:ascii="Times New Roman" w:hAnsi="Times New Roman" w:cs="Times New Roman"/>
          <w:bCs/>
          <w:color w:val="000000"/>
          <w:sz w:val="26"/>
          <w:szCs w:val="26"/>
          <w:lang w:val="de-DE"/>
        </w:rPr>
        <w:t>$V=5\cdot \frac{4}{3}\pi \cdot \left( \frac{3}{2} \right)^3=22,5\pi$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 (cm</w:t>
      </w:r>
      <w:r w:rsidRPr="002E7C60">
        <w:rPr>
          <w:rFonts w:ascii="Times New Roman" w:hAnsi="Times New Roman" w:cs="Times New Roman"/>
          <w:bCs/>
          <w:sz w:val="26"/>
          <w:szCs w:val="26"/>
          <w:vertAlign w:val="superscript"/>
          <w:lang w:val="de-DE"/>
        </w:rPr>
        <w:t>3</w:t>
      </w:r>
      <w:r w:rsidRPr="002E7C60">
        <w:rPr>
          <w:rFonts w:ascii="Times New Roman" w:hAnsi="Times New Roman" w:cs="Times New Roman"/>
          <w:bCs/>
          <w:sz w:val="26"/>
          <w:szCs w:val="26"/>
          <w:lang w:val="de-DE"/>
        </w:rPr>
        <w:t>).</w:t>
      </w:r>
    </w:p>
    <w:p w14:paraId="3CCF908B" w14:textId="77777777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D33BDB" wp14:editId="0CAC28B6">
            <wp:extent cx="3089031" cy="2457911"/>
            <wp:effectExtent l="0" t="0" r="0" b="0"/>
            <wp:docPr id="46477579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877" cy="246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F858" w14:textId="5E985C08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2)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Gọi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18C0542" w14:textId="63CB0C57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Vì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$\Delta AMO$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vuông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(gt)</w:t>
      </w:r>
    </w:p>
    <w:p w14:paraId="53B2A525" w14:textId="2E8473FB" w:rsidR="0052330D" w:rsidRPr="002E7C60" w:rsidRDefault="002E7C60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$\Rightarrow EA=EM=EO=\frac{1}{2}AO$</w:t>
      </w:r>
      <w:r w:rsidR="0052330D"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(đường trung tuyến ứng với cạnh huyền trong tam giác vuông)</w:t>
      </w:r>
      <w:r w:rsidRPr="002E7C60">
        <w:rPr>
          <w:rFonts w:ascii="Times New Roman" w:hAnsi="Times New Roman" w:cs="Times New Roman"/>
          <w:color w:val="000000"/>
          <w:sz w:val="26"/>
          <w:szCs w:val="26"/>
        </w:rPr>
        <w:t>$\left( 1 \right)$</w:t>
      </w:r>
    </w:p>
    <w:p w14:paraId="07766A11" w14:textId="6BD4B655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Chứng minh tương tự, ta có: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$EO=EA=ED=\frac{1}{2}AO$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(tính chất đường trung tuyến trong tam giác vuông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$ADO$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$\left( 2 \right)$</w:t>
      </w:r>
    </w:p>
    <w:p w14:paraId="64CFB7AF" w14:textId="036D9FD8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tương tự, ta có: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$EA=EO=EN=\frac{1}{2}AO$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(tính chất đường trung tuyến trong tam giác vuông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$ANO$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$\left( 3 \right)$</w:t>
      </w:r>
    </w:p>
    <w:p w14:paraId="0FC6A68B" w14:textId="772C6354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$\left( 1 \right)$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$\left( 2 \right)$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$\left( 3 \right)$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$\Rightarrow OE=DE=ME=AE=NE=\frac{1}{2}AO$</w:t>
      </w:r>
    </w:p>
    <w:p w14:paraId="52EFE089" w14:textId="5FB76715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thuộc đường tròn tâm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đường kính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$AO$</w:t>
      </w:r>
    </w:p>
    <w:p w14:paraId="5785D0E5" w14:textId="63D2372E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thuộc đường tròn tâm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đường kính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$AO$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</w:t>
      </w:r>
    </w:p>
    <w:p w14:paraId="43ABB4F6" w14:textId="2256303C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 Chứng minh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AON=\Delta AOM$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(cạnh huyền – góc nhọn)</w:t>
      </w:r>
    </w:p>
    <w:p w14:paraId="2D4A1E0E" w14:textId="15F98D25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>Suy ra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$\widehat{AON}=\widehat{AOM}$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tương ứng)</w:t>
      </w:r>
    </w:p>
    <w:p w14:paraId="0F6FCD04" w14:textId="0500FDA2" w:rsidR="0052330D" w:rsidRPr="002E7C60" w:rsidRDefault="0052330D" w:rsidP="0052330D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Ta có: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$\widehat{BDM}+\widehat{MDA}=90{}^\circ$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(do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$AD\bot 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$D$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4F18C255" w14:textId="7295C3D2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$\widehat{ODN}+\widehat{ADN}=90{}^\circ$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(do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$AD\bot 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$D$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03E41358" w14:textId="129EC78B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$\widehat{ADM}=\widehat{AOM}$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$\overset\frown{AM}$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E,\frac{AO}{2} \right)$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5FC6CFFD" w14:textId="6BFDF76F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$\widehat{ADN}=\widehat{AON}$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$\overset\frown{AN}$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E,\frac{AO}{2} \right)$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6925FF83" w14:textId="7879F8A8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$\widehat{BDM}=\widehat{ODN}$</w:t>
      </w:r>
    </w:p>
    <w:p w14:paraId="71C8464A" w14:textId="203359CF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c) Qua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$I$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kẻ đường thẳng song song 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cắt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$AB$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$AC$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$P$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$Q$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B3D6ED5" w14:textId="1870704A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$P$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$I$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cùng thuộc đường tròn đường kính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$PO$</w:t>
      </w:r>
    </w:p>
    <w:p w14:paraId="6ED1B539" w14:textId="23D612B0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$\widehat{POI}=\widehat{PMI}$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(hai góc nội tiếp cùng chắn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$\overset\frown{IP}$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E222F5C" w14:textId="64CDB476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tứ giác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$INQO$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nội tiếp </w:t>
      </w:r>
    </w:p>
    <w:p w14:paraId="007FCCBE" w14:textId="21D10517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$\widehat{IOQ}=\widehat{INA}$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(cùng bù với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$\widehat{INQ}$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41DE534A" w14:textId="17BC2B6A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Ta 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$\widehat{PMI}=\widehat{INA}$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(cùng bằng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$\widehat{AON}$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$\widehat{AOM}$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092E158E" w14:textId="5BC8FBFB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$\widehat{POI}=\widehat{QOI}$</w:t>
      </w:r>
    </w:p>
    <w:p w14:paraId="47FD9518" w14:textId="0A8B65E1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E7C60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$OI$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phân giác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$\widehat{POQ}$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664D8F82" w14:textId="2265A84C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Ta có: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$OI\bot PQ$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(do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$OI\bot 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và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$PQ//BC$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)</w:t>
      </w:r>
    </w:p>
    <w:p w14:paraId="48876D9B" w14:textId="261A54B9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POQ$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cân tại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$O$</w:t>
      </w:r>
    </w:p>
    <w:p w14:paraId="0E84A50F" w14:textId="056BCFB3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$OI$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là đường trung tuyến của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OPQ$</w:t>
      </w:r>
    </w:p>
    <w:p w14:paraId="11BCEA72" w14:textId="496C1271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$IP=IQ$</w:t>
      </w:r>
    </w:p>
    <w:p w14:paraId="177AE185" w14:textId="64F44C0C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Vì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$PQ//BC$</w:t>
      </w:r>
    </w:p>
    <w:p w14:paraId="602A7771" w14:textId="74340DB0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API\backsim \Delta ABK$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(g - g)</w:t>
      </w:r>
    </w:p>
    <w:p w14:paraId="583518DE" w14:textId="78D36C8F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sz w:val="26"/>
          <w:szCs w:val="26"/>
          <w:lang w:val="pt-BR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$\frac{PI}{BK}=\frac{AI}{AK}$</w:t>
      </w:r>
    </w:p>
    <w:p w14:paraId="0807EF4B" w14:textId="675EE8D8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Tương tự,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AIN\backsim \Delta AKC$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(g - g)</w:t>
      </w:r>
    </w:p>
    <w:p w14:paraId="3373C047" w14:textId="4F95B717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$\frac{IQ}{KC}=\frac{AI}{AK}$</w:t>
      </w:r>
    </w:p>
    <w:p w14:paraId="7AA427D3" w14:textId="33A5F93F" w:rsidR="0052330D" w:rsidRPr="002E7C60" w:rsidRDefault="002E7C60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color w:val="000000"/>
          <w:sz w:val="26"/>
          <w:szCs w:val="26"/>
        </w:rPr>
        <w:t>$\frac{PI}{BK}=\frac{IQ}{KC}$</w:t>
      </w:r>
    </w:p>
    <w:p w14:paraId="0698C729" w14:textId="521BA68C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$PI=IQ$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(cmt)</w:t>
      </w:r>
    </w:p>
    <w:p w14:paraId="2E1D2CF6" w14:textId="0AD0E12D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suy ra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$KB=KC$</w:t>
      </w:r>
    </w:p>
    <w:p w14:paraId="3052B4A2" w14:textId="0B93DEAB" w:rsidR="0052330D" w:rsidRPr="002E7C60" w:rsidRDefault="0052330D" w:rsidP="0052330D">
      <w:pPr>
        <w:pStyle w:val="ListParagraph"/>
        <w:tabs>
          <w:tab w:val="left" w:pos="990"/>
          <w:tab w:val="left" w:pos="1701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Vậy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$K$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E86777" w14:textId="5D7B4888" w:rsidR="0052330D" w:rsidRPr="002E7C60" w:rsidRDefault="0052330D" w:rsidP="0052330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2E7C60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Một miếng bìa hình vuông có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$6 dm$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Ở mỗi góc của hình vuông người ta cắt đi một hình vuông nhỏ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rồi gấp bìa để được một hình hộp chữ nhật (không có nắp). Tính cạnh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2E7C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của mỗi hình vuông nhỏ để hộp có thể tích lớn nhất</w:t>
      </w:r>
    </w:p>
    <w:p w14:paraId="41D63E69" w14:textId="77777777" w:rsidR="0052330D" w:rsidRPr="002E7C60" w:rsidRDefault="0052330D" w:rsidP="0052330D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325177D" w14:textId="44E03139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Gọi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$x$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 là cạnh hình vuông nhỏ,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  <w:lang w:val="fr-FR"/>
        </w:rPr>
        <w:t>$V$</w:t>
      </w:r>
      <w:r w:rsidRPr="002E7C60">
        <w:rPr>
          <w:rFonts w:ascii="Times New Roman" w:hAnsi="Times New Roman" w:cs="Times New Roman"/>
          <w:sz w:val="26"/>
          <w:szCs w:val="26"/>
          <w:lang w:val="fr-FR"/>
        </w:rPr>
        <w:t xml:space="preserve">là thể tích của hình hộp. Cần tìm giá trị lớn nhất của </w:t>
      </w:r>
    </w:p>
    <w:p w14:paraId="5102EBFA" w14:textId="6EEA5223" w:rsidR="0052330D" w:rsidRPr="002E7C60" w:rsidRDefault="0052330D" w:rsidP="0052330D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E7C60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29406" wp14:editId="4F159613">
                <wp:simplePos x="0" y="0"/>
                <wp:positionH relativeFrom="column">
                  <wp:posOffset>4028147</wp:posOffset>
                </wp:positionH>
                <wp:positionV relativeFrom="paragraph">
                  <wp:posOffset>750619</wp:posOffset>
                </wp:positionV>
                <wp:extent cx="2305050" cy="838200"/>
                <wp:effectExtent l="0" t="0" r="19050" b="19050"/>
                <wp:wrapNone/>
                <wp:docPr id="1334732159" name="C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3820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F3C1" w14:textId="77777777" w:rsidR="0052330D" w:rsidRDefault="0052330D" w:rsidP="001F659C">
                            <w:pPr>
                              <w:jc w:val="center"/>
                            </w:pPr>
                            <w:r>
                              <w:t xml:space="preserve">                                                 x</w:t>
                            </w:r>
                          </w:p>
                          <w:p w14:paraId="36D2DAC0" w14:textId="77777777" w:rsidR="0052330D" w:rsidRDefault="0052330D" w:rsidP="00157BB5">
                            <w:pPr>
                              <w:jc w:val="center"/>
                            </w:pPr>
                            <w:r w:rsidRPr="00157BB5">
                              <w:rPr>
                                <w:rFonts w:ascii="Times New Roman" w:hAnsi="Times New Roman" w:cs="Times New Roman"/>
                                <w:position w:val="-6"/>
                                <w:sz w:val="24"/>
                                <w:szCs w:val="24"/>
                              </w:rPr>
                              <w:object w:dxaOrig="639" w:dyaOrig="279" w14:anchorId="5E83D33F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361" type="#_x0000_t75" style="width:31.8pt;height:14.05pt">
                                  <v:imagedata r:id="rId7" o:title=""/>
                                </v:shape>
                                <o:OLEObject Type="Embed" ProgID="Equation.DSMT4" ShapeID="_x0000_i1361" DrawAspect="Content" ObjectID="_1840732533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43A2940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5" o:spid="_x0000_s1026" type="#_x0000_t16" style="position:absolute;margin-left:317.2pt;margin-top:59.1pt;width:181.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" fillcolor="#4472c4 [3204]" strokecolor="#09101d [484]" strokeweight="1pt">
                <v:textbox>
                  <w:txbxContent>
                    <w:p w14:paraId="024BF3C1" w14:textId="77777777" w:rsidR="0052330D" w:rsidRDefault="0052330D" w:rsidP="001F659C">
                      <w:pPr>
                        <w:jc w:val="center"/>
                      </w:pPr>
                      <w:r>
                        <w:t xml:space="preserve">                                                 x</w:t>
                      </w:r>
                    </w:p>
                    <w:p w14:paraId="36D2DAC0" w14:textId="77777777" w:rsidR="0052330D" w:rsidRDefault="0052330D" w:rsidP="00157BB5">
                      <w:pPr>
                        <w:jc w:val="center"/>
                      </w:pPr>
                      <w:r w:rsidRPr="00157BB5">
                        <w:rPr>
                          <w:rFonts w:ascii="Times New Roman" w:hAnsi="Times New Roman" w:cs="Times New Roman"/>
                          <w:position w:val="-6"/>
                          <w:sz w:val="24"/>
                          <w:szCs w:val="24"/>
                        </w:rPr>
                        <w:object w:dxaOrig="639" w:dyaOrig="279" w14:anchorId="5E83D33F">
                          <v:shape id="_x0000_i1361" type="#_x0000_t75" style="width:31.8pt;height:13.8pt" o:ole="">
                            <v:imagedata r:id="rId599" o:title=""/>
                          </v:shape>
                          <o:OLEObject Type="Embed" ProgID="Equation.DSMT4" ShapeID="_x0000_i1361" DrawAspect="Content" ObjectID="_1795545537" r:id="rId60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$V=x{{(6-2x)}^2}$</w:t>
      </w:r>
    </w:p>
    <w:tbl>
      <w:tblPr>
        <w:tblStyle w:val="TableGrid"/>
        <w:tblW w:w="0" w:type="auto"/>
        <w:tblBorders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2"/>
        <w:gridCol w:w="1176"/>
        <w:gridCol w:w="1176"/>
        <w:gridCol w:w="1176"/>
        <w:gridCol w:w="632"/>
      </w:tblGrid>
      <w:tr w:rsidR="0052330D" w:rsidRPr="002E7C60" w14:paraId="61F7756E" w14:textId="77777777" w:rsidTr="00971E23">
        <w:trPr>
          <w:trHeight w:val="925"/>
        </w:trPr>
        <w:tc>
          <w:tcPr>
            <w:tcW w:w="632" w:type="dxa"/>
            <w:tcBorders>
              <w:bottom w:val="dashSmallGap" w:sz="4" w:space="0" w:color="auto"/>
            </w:tcBorders>
            <w:shd w:val="clear" w:color="auto" w:fill="808080" w:themeFill="background1" w:themeFillShade="80"/>
          </w:tcPr>
          <w:p w14:paraId="7823C04A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0E94DB5C" w14:textId="580592C7" w:rsidR="0052330D" w:rsidRPr="002E7C60" w:rsidRDefault="002E7C60" w:rsidP="0052330D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$x$</w:t>
            </w:r>
          </w:p>
        </w:tc>
        <w:tc>
          <w:tcPr>
            <w:tcW w:w="1176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7FB0114A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dashSmallGap" w:sz="4" w:space="0" w:color="auto"/>
            </w:tcBorders>
          </w:tcPr>
          <w:p w14:paraId="20943EEB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bottom w:val="dashSmallGap" w:sz="4" w:space="0" w:color="auto"/>
            </w:tcBorders>
            <w:shd w:val="clear" w:color="auto" w:fill="808080" w:themeFill="background1" w:themeFillShade="80"/>
          </w:tcPr>
          <w:p w14:paraId="723E7ABC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2E7C60" w14:paraId="76DCB646" w14:textId="77777777" w:rsidTr="00971E23">
        <w:trPr>
          <w:trHeight w:val="874"/>
        </w:trPr>
        <w:tc>
          <w:tcPr>
            <w:tcW w:w="632" w:type="dxa"/>
            <w:tcBorders>
              <w:top w:val="dashSmallGap" w:sz="4" w:space="0" w:color="auto"/>
              <w:bottom w:val="nil"/>
            </w:tcBorders>
          </w:tcPr>
          <w:p w14:paraId="6D60F5F8" w14:textId="4D41281A" w:rsidR="0052330D" w:rsidRPr="002E7C60" w:rsidRDefault="002E7C60" w:rsidP="0052330D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$x$</w:t>
            </w:r>
          </w:p>
        </w:tc>
        <w:tc>
          <w:tcPr>
            <w:tcW w:w="1176" w:type="dxa"/>
            <w:tcBorders>
              <w:top w:val="dashSmallGap" w:sz="4" w:space="0" w:color="auto"/>
              <w:bottom w:val="nil"/>
              <w:right w:val="nil"/>
            </w:tcBorders>
          </w:tcPr>
          <w:p w14:paraId="3BC91258" w14:textId="2563EB7F" w:rsidR="0052330D" w:rsidRPr="002E7C60" w:rsidRDefault="0052330D" w:rsidP="0052330D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7C60"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$6-2x$</w:t>
            </w:r>
          </w:p>
        </w:tc>
        <w:tc>
          <w:tcPr>
            <w:tcW w:w="1176" w:type="dxa"/>
            <w:tcBorders>
              <w:top w:val="dashSmallGap" w:sz="4" w:space="0" w:color="auto"/>
              <w:bottom w:val="nil"/>
              <w:right w:val="nil"/>
            </w:tcBorders>
          </w:tcPr>
          <w:p w14:paraId="2BD19F80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left w:val="nil"/>
              <w:bottom w:val="nil"/>
            </w:tcBorders>
          </w:tcPr>
          <w:p w14:paraId="23E0A9B3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top w:val="dashSmallGap" w:sz="4" w:space="0" w:color="auto"/>
              <w:bottom w:val="nil"/>
            </w:tcBorders>
          </w:tcPr>
          <w:p w14:paraId="7CDAF457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2E7C60" w14:paraId="215DF1E7" w14:textId="77777777" w:rsidTr="00971E23">
        <w:trPr>
          <w:trHeight w:val="925"/>
        </w:trPr>
        <w:tc>
          <w:tcPr>
            <w:tcW w:w="632" w:type="dxa"/>
            <w:tcBorders>
              <w:top w:val="nil"/>
              <w:bottom w:val="dashSmallGap" w:sz="4" w:space="0" w:color="auto"/>
            </w:tcBorders>
          </w:tcPr>
          <w:p w14:paraId="0C498143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bottom w:val="dashSmallGap" w:sz="4" w:space="0" w:color="auto"/>
              <w:right w:val="nil"/>
            </w:tcBorders>
          </w:tcPr>
          <w:p w14:paraId="7AF0951E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bottom w:val="dashSmallGap" w:sz="4" w:space="0" w:color="auto"/>
              <w:right w:val="nil"/>
            </w:tcBorders>
          </w:tcPr>
          <w:p w14:paraId="7A959F6C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dashSmallGap" w:sz="4" w:space="0" w:color="auto"/>
            </w:tcBorders>
          </w:tcPr>
          <w:p w14:paraId="5911F86E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747A17" w14:textId="71742E7A" w:rsidR="0052330D" w:rsidRPr="002E7C60" w:rsidRDefault="0052330D" w:rsidP="0052330D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E7C60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="002E7C60" w:rsidRPr="002E7C6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$6-2x$</w:t>
            </w:r>
          </w:p>
        </w:tc>
        <w:tc>
          <w:tcPr>
            <w:tcW w:w="632" w:type="dxa"/>
            <w:tcBorders>
              <w:top w:val="nil"/>
              <w:bottom w:val="dashSmallGap" w:sz="4" w:space="0" w:color="auto"/>
            </w:tcBorders>
          </w:tcPr>
          <w:p w14:paraId="0C7C8DF0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30D" w:rsidRPr="002E7C60" w14:paraId="4FB10131" w14:textId="77777777" w:rsidTr="00971E23">
        <w:trPr>
          <w:trHeight w:val="927"/>
        </w:trPr>
        <w:tc>
          <w:tcPr>
            <w:tcW w:w="632" w:type="dxa"/>
            <w:tcBorders>
              <w:top w:val="dashSmallGap" w:sz="4" w:space="0" w:color="auto"/>
            </w:tcBorders>
            <w:shd w:val="clear" w:color="auto" w:fill="808080" w:themeFill="background1" w:themeFillShade="80"/>
          </w:tcPr>
          <w:p w14:paraId="2C15E9DC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bottom w:val="single" w:sz="4" w:space="0" w:color="auto"/>
              <w:right w:val="nil"/>
            </w:tcBorders>
          </w:tcPr>
          <w:p w14:paraId="5FB96693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bottom w:val="single" w:sz="4" w:space="0" w:color="auto"/>
              <w:right w:val="nil"/>
            </w:tcBorders>
          </w:tcPr>
          <w:p w14:paraId="66A10472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dashSmallGap" w:sz="4" w:space="0" w:color="auto"/>
              <w:left w:val="nil"/>
              <w:bottom w:val="single" w:sz="4" w:space="0" w:color="auto"/>
            </w:tcBorders>
          </w:tcPr>
          <w:p w14:paraId="4A346A99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2" w:type="dxa"/>
            <w:tcBorders>
              <w:top w:val="dashSmallGap" w:sz="4" w:space="0" w:color="auto"/>
            </w:tcBorders>
            <w:shd w:val="clear" w:color="auto" w:fill="808080" w:themeFill="background1" w:themeFillShade="80"/>
          </w:tcPr>
          <w:p w14:paraId="57EA399C" w14:textId="77777777" w:rsidR="0052330D" w:rsidRPr="002E7C60" w:rsidRDefault="0052330D" w:rsidP="005233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87A7BD" w14:textId="77777777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</w:rPr>
      </w:pPr>
    </w:p>
    <w:p w14:paraId="733AEFEC" w14:textId="1CE6BA73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Ta có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$V=x{{(6-2x)}^2}=4x{{(3-x)}^2}$</w:t>
      </w:r>
      <w:r w:rsidRPr="002E7C60">
        <w:rPr>
          <w:rFonts w:ascii="Times New Roman" w:hAnsi="Times New Roman" w:cs="Times New Roman"/>
          <w:sz w:val="26"/>
          <w:szCs w:val="26"/>
        </w:rPr>
        <w:t xml:space="preserve"> nên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$\frac{V}{2}=2x\left( 3-x \right)\left( x-3 \right)$</w:t>
      </w:r>
    </w:p>
    <w:p w14:paraId="37133103" w14:textId="748DE1DA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Ba số nguyên dương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$2x, 3-x, 3-x$</w:t>
      </w:r>
      <w:r w:rsidRPr="002E7C60">
        <w:rPr>
          <w:rFonts w:ascii="Times New Roman" w:hAnsi="Times New Roman" w:cs="Times New Roman"/>
          <w:sz w:val="26"/>
          <w:szCs w:val="26"/>
        </w:rPr>
        <w:t xml:space="preserve">có tổng không đổi bằng 6 nên tích của chúng lớn nhất khi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$2x=3-x=3-x$</w:t>
      </w:r>
    </w:p>
    <w:p w14:paraId="764C18BA" w14:textId="14F6EBB8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Hay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$x=1$</w:t>
      </w:r>
    </w:p>
    <w:p w14:paraId="605D9333" w14:textId="29436B0A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Khi đó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$V=1\left( 6-2.1 \right)^2=16$</w:t>
      </w:r>
      <w:r w:rsidRPr="002E7C60">
        <w:rPr>
          <w:rFonts w:ascii="Times New Roman" w:hAnsi="Times New Roman" w:cs="Times New Roman"/>
          <w:sz w:val="26"/>
          <w:szCs w:val="26"/>
        </w:rPr>
        <w:t xml:space="preserve"> (dm</w:t>
      </w:r>
      <w:r w:rsidRPr="002E7C6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2E7C60">
        <w:rPr>
          <w:rFonts w:ascii="Times New Roman" w:hAnsi="Times New Roman" w:cs="Times New Roman"/>
          <w:sz w:val="26"/>
          <w:szCs w:val="26"/>
        </w:rPr>
        <w:t>)</w:t>
      </w:r>
    </w:p>
    <w:p w14:paraId="00E500A5" w14:textId="652CDA37" w:rsidR="0052330D" w:rsidRPr="002E7C60" w:rsidRDefault="0052330D" w:rsidP="0052330D">
      <w:pPr>
        <w:rPr>
          <w:rFonts w:ascii="Times New Roman" w:hAnsi="Times New Roman" w:cs="Times New Roman"/>
          <w:sz w:val="26"/>
          <w:szCs w:val="26"/>
          <w:vertAlign w:val="superscript"/>
        </w:rPr>
      </w:pPr>
      <w:r w:rsidRPr="002E7C60">
        <w:rPr>
          <w:rFonts w:ascii="Times New Roman" w:hAnsi="Times New Roman" w:cs="Times New Roman"/>
          <w:sz w:val="26"/>
          <w:szCs w:val="26"/>
        </w:rPr>
        <w:t xml:space="preserve">Vậy khi cạnh hình vuông nhỏ bằng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$1$</w:t>
      </w:r>
      <w:r w:rsidRPr="002E7C60">
        <w:rPr>
          <w:rFonts w:ascii="Times New Roman" w:hAnsi="Times New Roman" w:cs="Times New Roman"/>
          <w:sz w:val="26"/>
          <w:szCs w:val="26"/>
        </w:rPr>
        <w:t xml:space="preserve"> dm thì hộp có thể tích lớn nhất là </w:t>
      </w:r>
      <w:r w:rsidR="002E7C60" w:rsidRPr="002E7C60">
        <w:rPr>
          <w:rFonts w:ascii="Times New Roman" w:hAnsi="Times New Roman" w:cs="Times New Roman"/>
          <w:color w:val="000000"/>
          <w:sz w:val="26"/>
          <w:szCs w:val="26"/>
        </w:rPr>
        <w:t>$16$</w:t>
      </w:r>
      <w:r w:rsidRPr="002E7C60">
        <w:rPr>
          <w:rFonts w:ascii="Times New Roman" w:hAnsi="Times New Roman" w:cs="Times New Roman"/>
          <w:sz w:val="26"/>
          <w:szCs w:val="26"/>
        </w:rPr>
        <w:t>dm</w:t>
      </w:r>
      <w:r w:rsidRPr="002E7C60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5854FF90" w14:textId="77777777" w:rsidR="0052330D" w:rsidRPr="002E7C60" w:rsidRDefault="0052330D" w:rsidP="0052330D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2E7C60">
        <w:rPr>
          <w:rFonts w:ascii="Times New Roman" w:hAnsi="Times New Roman" w:cs="Times New Roman"/>
          <w:b/>
          <w:bCs/>
          <w:sz w:val="26"/>
          <w:szCs w:val="28"/>
        </w:rPr>
        <w:sym w:font="Wingdings" w:char="F096"/>
      </w:r>
      <w:r w:rsidRPr="002E7C60">
        <w:rPr>
          <w:rFonts w:ascii="Times New Roman" w:hAnsi="Times New Roman" w:cs="Times New Roman"/>
          <w:b/>
          <w:bCs/>
          <w:sz w:val="26"/>
          <w:szCs w:val="28"/>
        </w:rPr>
        <w:t>HẾT</w:t>
      </w:r>
      <w:r w:rsidRPr="002E7C60">
        <w:rPr>
          <w:rFonts w:ascii="Times New Roman" w:hAnsi="Times New Roman" w:cs="Times New Roman"/>
          <w:b/>
          <w:bCs/>
          <w:sz w:val="26"/>
          <w:szCs w:val="28"/>
        </w:rPr>
        <w:sym w:font="Wingdings" w:char="F097"/>
      </w:r>
    </w:p>
    <w:p w14:paraId="77E7AC18" w14:textId="44AFB5B3" w:rsidR="00FA50B8" w:rsidRPr="002E7C60" w:rsidRDefault="00FA50B8" w:rsidP="0052330D">
      <w:pPr>
        <w:rPr>
          <w:rFonts w:ascii="Times New Roman" w:eastAsia="Times New Roman" w:hAnsi="Times New Roman" w:cs="Times New Roman"/>
          <w:color w:val="2F5496" w:themeColor="accent1" w:themeShade="BF"/>
          <w:sz w:val="26"/>
          <w:szCs w:val="26"/>
        </w:rPr>
      </w:pPr>
    </w:p>
    <w:sectPr w:rsidR="00FA50B8" w:rsidRPr="002E7C60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B92BE" w14:textId="77777777" w:rsidR="005666D6" w:rsidRDefault="005666D6" w:rsidP="0039216F">
      <w:pPr>
        <w:spacing w:after="0" w:line="240" w:lineRule="auto"/>
      </w:pPr>
      <w:r>
        <w:separator/>
      </w:r>
    </w:p>
  </w:endnote>
  <w:endnote w:type="continuationSeparator" w:id="0">
    <w:p w14:paraId="6282B92F" w14:textId="77777777" w:rsidR="005666D6" w:rsidRDefault="005666D6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E42DD" w14:textId="77777777" w:rsidR="005666D6" w:rsidRDefault="005666D6" w:rsidP="0039216F">
      <w:pPr>
        <w:spacing w:after="0" w:line="240" w:lineRule="auto"/>
      </w:pPr>
      <w:r>
        <w:separator/>
      </w:r>
    </w:p>
  </w:footnote>
  <w:footnote w:type="continuationSeparator" w:id="0">
    <w:p w14:paraId="28EEE6A7" w14:textId="77777777" w:rsidR="005666D6" w:rsidRDefault="005666D6" w:rsidP="00392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E7C60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644D4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0C09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66D6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17B7F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0F39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5FFE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99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599" Type="http://schemas.openxmlformats.org/officeDocument/2006/relationships/image" Target="media/image258.wmf"/><Relationship Id="rId7" Type="http://schemas.openxmlformats.org/officeDocument/2006/relationships/image" Target="media/image2.wmf"/><Relationship Id="rId603" Type="http://schemas.openxmlformats.org/officeDocument/2006/relationships/theme" Target="theme/theme1.xml"/><Relationship Id="rId2" Type="http://schemas.openxmlformats.org/officeDocument/2006/relationships/settings" Target="settings.xml"/><Relationship Id="rId60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601" Type="http://schemas.openxmlformats.org/officeDocument/2006/relationships/oleObject" Target="embeddings/oleObject337.bin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5</TotalTime>
  <Pages>8</Pages>
  <Words>1939</Words>
  <Characters>11055</Characters>
  <Application>Microsoft Office Word</Application>
  <DocSecurity>0</DocSecurity>
  <Lines>92</Lines>
  <Paragraphs>25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2026-05-19T10:24:00Z</dcterms:created>
  <dcterms:modified xsi:type="dcterms:W3CDTF">2026-05-19T10:24:00Z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