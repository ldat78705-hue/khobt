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A93843" w:rsidRPr="00DA3902" w14:paraId="5951B565" w14:textId="77777777" w:rsidTr="00A93843">
        <w:trPr>
          <w:jc w:val="center"/>
        </w:trPr>
        <w:tc>
          <w:tcPr>
            <w:tcW w:w="5490" w:type="dxa"/>
            <w:vAlign w:val="center"/>
          </w:tcPr>
          <w:p w14:paraId="6B4E4E37" w14:textId="77777777" w:rsidR="00A93843" w:rsidRPr="00DA3902" w:rsidRDefault="00A93843" w:rsidP="005A055A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DA3902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361B838D" w14:textId="77777777" w:rsidR="00A93843" w:rsidRPr="00DA3902" w:rsidRDefault="00A93843" w:rsidP="005A055A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DA3902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58927D88" w14:textId="77777777" w:rsidR="00A93843" w:rsidRPr="00DA3902" w:rsidRDefault="00A93843" w:rsidP="005A055A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DA3902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DA3902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06E6A4EC" w14:textId="77777777" w:rsidR="00A93843" w:rsidRPr="00DA3902" w:rsidRDefault="00A93843" w:rsidP="005A055A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DA3902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DA3902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2EA8BE5B" w14:textId="77777777" w:rsidR="00A93843" w:rsidRPr="00DA3902" w:rsidRDefault="00A93843" w:rsidP="00F226A1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</w:rPr>
      </w:pPr>
      <w:r w:rsidRPr="00DA3902">
        <w:rPr>
          <w:rFonts w:cs="Times New Roman"/>
          <w:sz w:val="26"/>
          <w:szCs w:val="26"/>
          <w:u w:val="single"/>
        </w:rPr>
        <w:t>ĐỀ BÀI</w:t>
      </w:r>
    </w:p>
    <w:p w14:paraId="1A9B7AA8" w14:textId="77777777" w:rsidR="00A93843" w:rsidRPr="00DA3902" w:rsidRDefault="00A93843" w:rsidP="002F2C83">
      <w:pPr>
        <w:tabs>
          <w:tab w:val="left" w:pos="992"/>
        </w:tabs>
        <w:spacing w:before="60" w:after="60"/>
        <w:ind w:left="1080" w:hanging="1080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59BD5173" w14:textId="77777777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 xml:space="preserve">1)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Một ngân hàng thống kê số tiền (đơn vị: triệu đồng) mà 80 hộ gia đình vay để phát triển sản xuất. Số liệu được ghi lại trong biểu đồ tần số ghép nhóm ở </w:t>
      </w:r>
      <w:r w:rsidRPr="00DA3902">
        <w:rPr>
          <w:rFonts w:ascii="Times New Roman" w:eastAsia="Calibri" w:hAnsi="Times New Roman" w:cs="Times New Roman"/>
          <w:i/>
          <w:iCs/>
          <w:sz w:val="26"/>
          <w:szCs w:val="26"/>
        </w:rPr>
        <w:t>Hình 1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EEAA17C" w14:textId="77777777" w:rsidR="00A93843" w:rsidRPr="00DA3902" w:rsidRDefault="00A93843" w:rsidP="002F2C83">
      <w:pPr>
        <w:spacing w:before="60" w:after="60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540DE99C" wp14:editId="34C7FB16">
            <wp:extent cx="5349400" cy="1899527"/>
            <wp:effectExtent l="0" t="0" r="0" b="0"/>
            <wp:docPr id="465669975" name="Picture 3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5341" name="Picture 3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36" cy="191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203CA" w14:textId="77777777" w:rsidR="00A93843" w:rsidRPr="00DA3902" w:rsidRDefault="00A93843" w:rsidP="002F2C83">
      <w:pPr>
        <w:spacing w:before="60" w:after="60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Hình 1</w:t>
      </w:r>
    </w:p>
    <w:p w14:paraId="71982BE1" w14:textId="77777777" w:rsidR="00A93843" w:rsidRPr="00DA3902" w:rsidRDefault="00A93843" w:rsidP="002F2C83">
      <w:pPr>
        <w:spacing w:before="60" w:after="60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>Lập bảng tần số tương đối ghép nhóm của mẫu số liệu được ghép nhóm đó.</w:t>
      </w:r>
    </w:p>
    <w:p w14:paraId="75D84C39" w14:textId="77777777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DA3902">
        <w:rPr>
          <w:rFonts w:ascii="Times New Roman" w:eastAsia="Calibri" w:hAnsi="Times New Roman" w:cs="Times New Roman"/>
          <w:bCs/>
          <w:sz w:val="26"/>
          <w:szCs w:val="26"/>
        </w:rPr>
        <w:t>2) Một hộp có chứa ba viên bi vàng lần lượt ghi các số 1; 2; 3 và hai viên bi nâu lần lượt ghi các số 4; 5. Các viên bi có kích thước và khối lượng như nhau. Lấy ngẫu nhiên đồng thời hai viên bi trong hộp. Tính xác suất của biến cố: “Hai viên bi được lấy ra khác màu”.</w:t>
      </w:r>
      <w:r w:rsidRPr="00DA3902">
        <w:rPr>
          <w:rFonts w:ascii="Times New Roman" w:eastAsia="Calibri" w:hAnsi="Times New Roman" w:cs="Times New Roman"/>
          <w:bCs/>
          <w:color w:val="3333FF"/>
          <w:sz w:val="26"/>
          <w:szCs w:val="26"/>
        </w:rPr>
        <w:t xml:space="preserve"> </w:t>
      </w:r>
    </w:p>
    <w:p w14:paraId="05F11FB8" w14:textId="4CE8591A" w:rsidR="00A93843" w:rsidRPr="00DA3902" w:rsidRDefault="00A93843" w:rsidP="002F2C83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Cho hai biểu thức: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$P=\frac{3\sqrt{x}}{\sqrt{x}+2}+\frac{\sqrt{x}}{2-\sqrt{x}}+\frac{8\sqrt{x}}{x-4}$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$Q=\frac{1}{\sqrt{x}+2}$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(với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$x\ge 0;x\ne 4$</w:t>
      </w:r>
      <w:r w:rsidRPr="00DA3902">
        <w:rPr>
          <w:rFonts w:ascii="Times New Roman" w:eastAsia="Calibri" w:hAnsi="Times New Roman" w:cs="Times New Roman"/>
          <w:sz w:val="26"/>
          <w:szCs w:val="26"/>
        </w:rPr>
        <w:t>)</w:t>
      </w:r>
    </w:p>
    <w:p w14:paraId="0E5A96CF" w14:textId="5DCFCA83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1) Tính giá trị của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khi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$x=9.$</w:t>
      </w:r>
    </w:p>
    <w:p w14:paraId="4458492F" w14:textId="3F976657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2) Rút gọn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$P$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09FC5C94" w14:textId="2297BCEB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3) Biết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$M=\frac{P}{Q}$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; Tìm các giá trị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để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$M=18$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1785EB3" w14:textId="77777777" w:rsidR="00A93843" w:rsidRPr="00DA3902" w:rsidRDefault="00A93843" w:rsidP="002F2C83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III: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(2,5 điểm)</w:t>
      </w:r>
    </w:p>
    <w:p w14:paraId="71D5D70F" w14:textId="40CC0B1E" w:rsidR="00A93843" w:rsidRPr="00DA3902" w:rsidRDefault="00A93843" w:rsidP="00706D75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Cs/>
          <w:sz w:val="26"/>
          <w:szCs w:val="26"/>
        </w:rPr>
        <w:t>1)</w:t>
      </w:r>
      <w:r w:rsidRPr="00DA39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Trong một thí nghiệm, Bình muốn pha để được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$36$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$12%$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. Trong phòng thí nghiệm chỉ có sẵn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$8%$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dung dich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$20%$</w:t>
      </w:r>
      <w:r w:rsidRPr="00DA3902">
        <w:rPr>
          <w:rFonts w:ascii="Times New Roman" w:eastAsia="Calibri" w:hAnsi="Times New Roman" w:cs="Times New Roman"/>
          <w:sz w:val="26"/>
          <w:szCs w:val="26"/>
        </w:rPr>
        <w:t>. Hỏi Bình cần sử dụng bao nhiêu millilit mỗi loại dung dịch để có được dung dịch mong muốn?</w:t>
      </w:r>
    </w:p>
    <w:p w14:paraId="33A85914" w14:textId="44033E80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2) Một ô tô dự định đi từ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cách nhau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km trong một thời gian quy định. Sau khi đi được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giờ thì ô tô bị chặn bởi xe cứu hỏa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phút. Do đó để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đúng hạn xe phải tăng vận tốc thêm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$6$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km/h. Tính vận tốc lúc đầu của ô tô.</w:t>
      </w:r>
    </w:p>
    <w:p w14:paraId="5C6E2D34" w14:textId="7594D1ED" w:rsidR="00A93843" w:rsidRPr="00DA3902" w:rsidRDefault="00A93843" w:rsidP="002F2C83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Cs/>
          <w:sz w:val="26"/>
          <w:szCs w:val="26"/>
        </w:rPr>
        <w:t xml:space="preserve">3)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Cho phương trình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$-\sqrt{2}{{x}^2}+2x+3=0$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nghiệm phân biệt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${{x}_1},{{x}_2}$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. Không giải phương trình, hãy tính giá trị của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$A=\frac{{{x}_2}+1}{1-{{x}_1}}+\frac{{{x}_1}+1}{1-{{x}_2}}$</w:t>
      </w:r>
    </w:p>
    <w:p w14:paraId="09C91509" w14:textId="77777777" w:rsidR="00A93843" w:rsidRPr="00DA3902" w:rsidRDefault="00A93843" w:rsidP="002F2C83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(4,0 điểm)</w:t>
      </w:r>
    </w:p>
    <w:p w14:paraId="0238B864" w14:textId="0C1FCEBF" w:rsidR="00A93843" w:rsidRPr="00DA3902" w:rsidRDefault="00A93843" w:rsidP="00496468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1) Để</w:t>
      </w:r>
      <w:r w:rsidRPr="00DA3902">
        <w:rPr>
          <w:rFonts w:ascii="Times New Roman" w:eastAsia="Calibri" w:hAnsi="Times New Roman" w:cs="Times New Roman"/>
          <w:bCs/>
          <w:iCs/>
          <w:spacing w:val="-6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làm</w:t>
      </w:r>
      <w:r w:rsidRPr="00DA3902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thí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nghiệm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về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sự</w:t>
      </w:r>
      <w:r w:rsidRPr="00DA3902">
        <w:rPr>
          <w:rFonts w:ascii="Times New Roman" w:eastAsia="Calibri" w:hAnsi="Times New Roman" w:cs="Times New Roman"/>
          <w:bCs/>
          <w:iCs/>
          <w:spacing w:val="-7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nổi</w:t>
      </w:r>
      <w:r w:rsidRPr="00DA3902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của các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vật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thể,</w:t>
      </w:r>
      <w:r w:rsidRPr="00DA3902">
        <w:rPr>
          <w:rFonts w:ascii="Times New Roman" w:eastAsia="Calibri" w:hAnsi="Times New Roman" w:cs="Times New Roman"/>
          <w:bCs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Minh</w:t>
      </w:r>
      <w:r w:rsidRPr="00DA3902">
        <w:rPr>
          <w:rFonts w:ascii="Times New Roman" w:eastAsia="Calibri" w:hAnsi="Times New Roman" w:cs="Times New Roman"/>
          <w:bCs/>
          <w:iCs/>
          <w:spacing w:val="-10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chuẩn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bị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một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cái</w:t>
      </w:r>
      <w:r w:rsidRPr="00DA3902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cốc</w:t>
      </w:r>
      <w:r w:rsidRPr="00DA3902">
        <w:rPr>
          <w:rFonts w:ascii="Times New Roman" w:eastAsia="Calibri" w:hAnsi="Times New Roman" w:cs="Times New Roman"/>
          <w:bCs/>
          <w:iCs/>
          <w:spacing w:val="-4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thủy</w:t>
      </w:r>
      <w:r w:rsidRPr="00DA3902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tinh</w:t>
      </w:r>
      <w:r w:rsidRPr="00DA3902">
        <w:rPr>
          <w:rFonts w:ascii="Times New Roman" w:eastAsia="Calibri" w:hAnsi="Times New Roman" w:cs="Times New Roman"/>
          <w:bCs/>
          <w:iCs/>
          <w:spacing w:val="-9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có</w:t>
      </w:r>
      <w:r w:rsidRPr="00DA3902">
        <w:rPr>
          <w:rFonts w:ascii="Times New Roman" w:eastAsia="Calibri" w:hAnsi="Times New Roman" w:cs="Times New Roman"/>
          <w:bCs/>
          <w:iCs/>
          <w:spacing w:val="4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dạng</w:t>
      </w:r>
      <w:r w:rsidRPr="00DA3902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lòng</w:t>
      </w:r>
      <w:r w:rsidRPr="00DA3902">
        <w:rPr>
          <w:rFonts w:ascii="Times New Roman" w:eastAsia="Calibri" w:hAnsi="Times New Roman" w:cs="Times New Roman"/>
          <w:bCs/>
          <w:iCs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tron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g hình trụ có đường kính đáy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$6 cm$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chiều cao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$10 cm$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; một quả bóng bàn </w:t>
      </w:r>
      <w:r w:rsidRPr="00DA3902">
        <w:rPr>
          <w:rFonts w:ascii="Times New Roman" w:eastAsia="Calibri" w:hAnsi="Times New Roman" w:cs="Times New Roman"/>
          <w:sz w:val="26"/>
          <w:szCs w:val="26"/>
        </w:rPr>
        <w:lastRenderedPageBreak/>
        <w:t>tiêu chuẩn của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các giải đấu quốc tế có dạng hình cầu đường kính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$40 mm$</w:t>
      </w:r>
      <w:r w:rsidRPr="00DA3902">
        <w:rPr>
          <w:rFonts w:ascii="Times New Roman" w:eastAsia="Calibri" w:hAnsi="Times New Roman" w:cs="Times New Roman"/>
          <w:sz w:val="26"/>
          <w:szCs w:val="26"/>
        </w:rPr>
        <w:t>. Minh bỏ quả bóng bàn vào trong cốc,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rót</w:t>
      </w:r>
      <w:r w:rsidRPr="00DA3902">
        <w:rPr>
          <w:rFonts w:ascii="Times New Roman" w:eastAsia="Calibri" w:hAnsi="Times New Roman" w:cs="Times New Roman"/>
          <w:spacing w:val="-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từ từ</w:t>
      </w:r>
      <w:r w:rsidRPr="00DA3902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pacing w:val="-2"/>
          <w:sz w:val="26"/>
          <w:szCs w:val="26"/>
        </w:rPr>
        <w:t>$200 c{{m}^3}$</w:t>
      </w:r>
      <w:r w:rsidRPr="00DA3902">
        <w:rPr>
          <w:rFonts w:ascii="Times New Roman" w:eastAsia="Calibri" w:hAnsi="Times New Roman" w:cs="Times New Roman"/>
          <w:spacing w:val="1"/>
          <w:position w:val="6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nước</w:t>
      </w:r>
      <w:r w:rsidRPr="00DA3902">
        <w:rPr>
          <w:rFonts w:ascii="Times New Roman" w:eastAsia="Calibri" w:hAnsi="Times New Roman" w:cs="Times New Roman"/>
          <w:spacing w:val="9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và</w:t>
      </w:r>
      <w:r w:rsidRPr="00DA3902">
        <w:rPr>
          <w:rFonts w:ascii="Times New Roman" w:eastAsia="Calibri" w:hAnsi="Times New Roman" w:cs="Times New Roman"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đo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được mực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nước</w:t>
      </w:r>
      <w:r w:rsidRPr="00DA3902">
        <w:rPr>
          <w:rFonts w:ascii="Times New Roman" w:eastAsia="Calibri" w:hAnsi="Times New Roman" w:cs="Times New Roman"/>
          <w:spacing w:val="8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dâng</w:t>
      </w:r>
      <w:r w:rsidRPr="00DA3902">
        <w:rPr>
          <w:rFonts w:ascii="Times New Roman" w:eastAsia="Calibri" w:hAnsi="Times New Roman" w:cs="Times New Roman"/>
          <w:spacing w:val="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lên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cao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pacing w:val="1"/>
          <w:sz w:val="26"/>
          <w:szCs w:val="26"/>
        </w:rPr>
        <w:t>$7,2 cm$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550677B1" w14:textId="77777777" w:rsidR="00A93843" w:rsidRPr="00DA3902" w:rsidRDefault="00A93843" w:rsidP="00496468">
      <w:pPr>
        <w:spacing w:before="60" w:after="60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76F846AB" wp14:editId="2DBBF97F">
            <wp:extent cx="1646052" cy="1732668"/>
            <wp:effectExtent l="0" t="0" r="0" b="1270"/>
            <wp:docPr id="274081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368" cy="174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AB750" w14:textId="77777777" w:rsidR="00A93843" w:rsidRPr="00DA3902" w:rsidRDefault="00A93843" w:rsidP="002F2C83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sz w:val="26"/>
          <w:szCs w:val="26"/>
        </w:rPr>
        <w:t>a) Tính</w:t>
      </w:r>
      <w:r w:rsidRPr="00DA3902">
        <w:rPr>
          <w:rFonts w:ascii="Times New Roman" w:eastAsia="SimSun" w:hAnsi="Times New Roman" w:cs="Times New Roman"/>
          <w:spacing w:val="3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thể</w:t>
      </w:r>
      <w:r w:rsidRPr="00DA3902">
        <w:rPr>
          <w:rFonts w:ascii="Times New Roman" w:eastAsia="SimSun" w:hAnsi="Times New Roman" w:cs="Times New Roman"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tích</w:t>
      </w:r>
      <w:r w:rsidRPr="00DA3902">
        <w:rPr>
          <w:rFonts w:ascii="Times New Roman" w:eastAsia="SimSun" w:hAnsi="Times New Roman" w:cs="Times New Roman"/>
          <w:spacing w:val="-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của</w:t>
      </w:r>
      <w:r w:rsidRPr="00DA3902">
        <w:rPr>
          <w:rFonts w:ascii="Times New Roman" w:eastAsia="SimSun" w:hAnsi="Times New Roman" w:cs="Times New Roman"/>
          <w:spacing w:val="5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quả</w:t>
      </w:r>
      <w:r w:rsidRPr="00DA3902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bóng</w:t>
      </w:r>
      <w:r w:rsidRPr="00DA3902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bàn.</w:t>
      </w:r>
    </w:p>
    <w:p w14:paraId="25C76C21" w14:textId="77777777" w:rsidR="00A93843" w:rsidRPr="00DA3902" w:rsidRDefault="00A93843" w:rsidP="002F2C83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sz w:val="26"/>
          <w:szCs w:val="26"/>
        </w:rPr>
        <w:t>b) Tính tỉ lệ phần trăm thể tích phần nổi của quả bóng bàn trong thí nghiệm</w:t>
      </w:r>
      <w:r w:rsidRPr="00DA3902">
        <w:rPr>
          <w:rFonts w:ascii="Times New Roman" w:eastAsia="SimSun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trên.</w:t>
      </w:r>
      <w:r w:rsidRPr="00DA3902">
        <w:rPr>
          <w:rFonts w:ascii="Times New Roman" w:eastAsia="SimSu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F5F3BDB" wp14:editId="2387F54F">
                <wp:simplePos x="0" y="0"/>
                <wp:positionH relativeFrom="page">
                  <wp:posOffset>4788535</wp:posOffset>
                </wp:positionH>
                <wp:positionV relativeFrom="paragraph">
                  <wp:posOffset>296545</wp:posOffset>
                </wp:positionV>
                <wp:extent cx="85090" cy="0"/>
                <wp:effectExtent l="0" t="0" r="0" b="0"/>
                <wp:wrapNone/>
                <wp:docPr id="708537738" name="Straight Connector 708537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09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48CB5E6" id="Straight Connector 70853773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05pt,23.35pt" to="383.7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" strokeweight=".48pt">
                <w10:wrap anchorx="page"/>
              </v:line>
            </w:pict>
          </mc:Fallback>
        </mc:AlternateContent>
      </w:r>
      <w:r w:rsidRPr="00DA3902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6E8BEF66" w14:textId="12A4C163" w:rsidR="00A93843" w:rsidRPr="00DA3902" w:rsidRDefault="00A93843" w:rsidP="002F2C83">
      <w:pPr>
        <w:spacing w:before="60" w:after="60"/>
        <w:rPr>
          <w:rFonts w:ascii="Times New Roman" w:eastAsia="SimSun" w:hAnsi="Times New Roman" w:cs="Times New Roman"/>
          <w:i/>
          <w:iCs/>
          <w:sz w:val="26"/>
          <w:szCs w:val="26"/>
        </w:rPr>
      </w:pP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(Lấy </w:t>
      </w:r>
      <w:r w:rsidR="00DA3902" w:rsidRPr="00DA3902">
        <w:rPr>
          <w:rFonts w:ascii="Times New Roman" w:eastAsia="SimSun" w:hAnsi="Times New Roman" w:cs="Times New Roman"/>
          <w:i/>
          <w:iCs/>
          <w:color w:val="000000"/>
          <w:sz w:val="26"/>
          <w:szCs w:val="26"/>
        </w:rPr>
        <w:t>$\pi \approx 3,14$</w:t>
      </w:r>
      <w:r w:rsidRPr="00DA3902">
        <w:rPr>
          <w:rFonts w:ascii="Times New Roman" w:eastAsia="SimSun" w:hAnsi="Times New Roman" w:cs="Times New Roman"/>
          <w:i/>
          <w:iCs/>
          <w:spacing w:val="4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và</w:t>
      </w:r>
      <w:r w:rsidRPr="00DA3902">
        <w:rPr>
          <w:rFonts w:ascii="Times New Roman" w:eastAsia="SimSun" w:hAnsi="Times New Roman" w:cs="Times New Roman"/>
          <w:i/>
          <w:iCs/>
          <w:spacing w:val="6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các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kết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quả</w:t>
      </w:r>
      <w:r w:rsidRPr="00DA3902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làm</w:t>
      </w:r>
      <w:r w:rsidRPr="00DA3902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tròn</w:t>
      </w:r>
      <w:r w:rsidRPr="00DA3902">
        <w:rPr>
          <w:rFonts w:ascii="Times New Roman" w:eastAsia="SimSun" w:hAnsi="Times New Roman" w:cs="Times New Roman"/>
          <w:i/>
          <w:iCs/>
          <w:spacing w:val="1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đến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chữ số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thập</w:t>
      </w:r>
      <w:r w:rsidRPr="00DA3902">
        <w:rPr>
          <w:rFonts w:ascii="Times New Roman" w:eastAsia="SimSun" w:hAnsi="Times New Roman" w:cs="Times New Roman"/>
          <w:i/>
          <w:iCs/>
          <w:spacing w:val="3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phân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thứ</w:t>
      </w:r>
      <w:r w:rsidRPr="00DA3902">
        <w:rPr>
          <w:rFonts w:ascii="Times New Roman" w:eastAsia="SimSun" w:hAnsi="Times New Roman" w:cs="Times New Roman"/>
          <w:i/>
          <w:iCs/>
          <w:spacing w:val="-1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hai)</w:t>
      </w:r>
    </w:p>
    <w:p w14:paraId="096C0BDA" w14:textId="69128D13" w:rsidR="00A93843" w:rsidRPr="00DA3902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2) Cho tam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ba góc nhọn nội tiếp đường tròn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O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 kẻ đường cao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$BE$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ABC$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Gọi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lần lượt là chân các đường vuông góc kẻ từ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$E$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$AB$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</w:p>
    <w:p w14:paraId="110F5DF9" w14:textId="2DA7456F" w:rsidR="00A93843" w:rsidRPr="00DA3902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a) Chứng minh tứ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$BHEK$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tứ giác nội tiếp.</w:t>
      </w:r>
    </w:p>
    <w:p w14:paraId="1594E0A4" w14:textId="4171C0C9" w:rsidR="00A93843" w:rsidRPr="00DA3902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b) Chứng minh: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$BH.BA=BK.BC$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0B7ABC7D" w14:textId="4A1245FF" w:rsidR="00A93843" w:rsidRPr="00DA3902" w:rsidRDefault="00A93843" w:rsidP="002F2C83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eastAsia="zh-CN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c) Kẻ đường cao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$CF$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tam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$ABC\left( F\in AB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$I$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trung điểm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$EF$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Chứng minh ba điểm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$H,I,K$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thẳng hàng.</w:t>
      </w:r>
      <w:r w:rsidRPr="00DA3902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vi-VN" w:eastAsia="zh-CN"/>
        </w:rPr>
        <w:t xml:space="preserve"> </w:t>
      </w:r>
    </w:p>
    <w:p w14:paraId="7E9DB0C4" w14:textId="063F1850" w:rsidR="00A93843" w:rsidRPr="00DA3902" w:rsidRDefault="00A93843" w:rsidP="002F2C8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vi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(0,5 điểm) </w:t>
      </w:r>
      <w:r w:rsidRPr="00DA3902">
        <w:rPr>
          <w:rFonts w:ascii="Times New Roman" w:eastAsia="Calibri" w:hAnsi="Times New Roman" w:cs="Times New Roman"/>
          <w:bCs/>
          <w:sz w:val="26"/>
          <w:szCs w:val="26"/>
          <w:lang w:val="vi"/>
        </w:rPr>
        <w:t>Một công ty du lịch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dự định tổ chức một tour du lịch xuyên Việt nhân kỉ niệm ngày giải phóng hoàn toàn miền Nam 30 – 4 . Công ty dự định nếu giá tour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$2$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triệu đồng thì sẽ có khoảng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$200$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Để thu hút nhiều người tham gia, công ty sẽ quyết định giảm giá và cứ mỗi lần giảm giá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$100$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nghìn đồng/1tour thì sẽ có thêm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$20$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Hỏi công ty phải giảm giá tour còn bao nhiêu để doanh thu từ tour xuyên Việt đó là lớn nhất.</w:t>
      </w:r>
    </w:p>
    <w:p w14:paraId="0293599A" w14:textId="77777777" w:rsidR="00A93843" w:rsidRPr="00DA3902" w:rsidRDefault="00A93843" w:rsidP="007D78A7">
      <w:pPr>
        <w:spacing w:before="60" w:after="60"/>
        <w:jc w:val="center"/>
        <w:rPr>
          <w:rFonts w:ascii="Times New Roman" w:hAnsi="Times New Roman" w:cs="Times New Roman"/>
          <w:sz w:val="26"/>
          <w:szCs w:val="26"/>
          <w:lang w:val="vi"/>
        </w:rPr>
      </w:pPr>
      <w:r w:rsidRPr="00DA3902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DA3902">
        <w:rPr>
          <w:rFonts w:ascii="Times New Roman" w:hAnsi="Times New Roman" w:cs="Times New Roman"/>
          <w:sz w:val="26"/>
          <w:szCs w:val="26"/>
          <w:lang w:val="vi"/>
        </w:rPr>
        <w:t xml:space="preserve"> </w:t>
      </w:r>
      <w:r w:rsidRPr="00DA3902">
        <w:rPr>
          <w:rFonts w:ascii="Times New Roman" w:hAnsi="Times New Roman" w:cs="Times New Roman"/>
          <w:b/>
          <w:sz w:val="26"/>
          <w:szCs w:val="26"/>
          <w:lang w:val="vi"/>
        </w:rPr>
        <w:t>HẾT</w:t>
      </w:r>
      <w:r w:rsidRPr="00DA3902">
        <w:rPr>
          <w:rFonts w:ascii="Times New Roman" w:hAnsi="Times New Roman" w:cs="Times New Roman"/>
          <w:sz w:val="26"/>
          <w:szCs w:val="26"/>
          <w:lang w:val="vi"/>
        </w:rPr>
        <w:t xml:space="preserve"> </w:t>
      </w:r>
      <w:r w:rsidRPr="00DA3902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69E108F0" w14:textId="77777777" w:rsidR="00A93843" w:rsidRPr="00DA3902" w:rsidRDefault="00A93843">
      <w:pPr>
        <w:rPr>
          <w:rFonts w:ascii="Times New Roman" w:eastAsiaTheme="majorEastAsia" w:hAnsi="Times New Roman" w:cs="Times New Roman"/>
          <w:b/>
          <w:bCs/>
          <w:color w:val="0000FF"/>
          <w:sz w:val="26"/>
          <w:szCs w:val="26"/>
          <w:lang w:val="vi"/>
        </w:rPr>
      </w:pPr>
    </w:p>
    <w:p w14:paraId="7920CE88" w14:textId="77777777" w:rsidR="00A93843" w:rsidRPr="00DA3902" w:rsidRDefault="00A93843">
      <w:pPr>
        <w:rPr>
          <w:rFonts w:ascii="Times New Roman" w:eastAsiaTheme="majorEastAsia" w:hAnsi="Times New Roman" w:cs="Times New Roman"/>
          <w:b/>
          <w:bCs/>
          <w:color w:val="0000FF"/>
          <w:sz w:val="26"/>
          <w:szCs w:val="26"/>
          <w:lang w:val="vi"/>
        </w:rPr>
      </w:pPr>
      <w:r w:rsidRPr="00DA3902">
        <w:rPr>
          <w:rFonts w:ascii="Times New Roman" w:hAnsi="Times New Roman" w:cs="Times New Roman"/>
          <w:color w:val="0000FF"/>
          <w:sz w:val="26"/>
          <w:szCs w:val="26"/>
          <w:lang w:val="vi"/>
        </w:rPr>
        <w:br w:type="page"/>
      </w:r>
    </w:p>
    <w:p w14:paraId="7AA02519" w14:textId="77777777" w:rsidR="00A93843" w:rsidRPr="00DA3902" w:rsidRDefault="00A93843" w:rsidP="00037425">
      <w:pPr>
        <w:pStyle w:val="Heading1"/>
        <w:spacing w:before="120" w:line="276" w:lineRule="auto"/>
        <w:ind w:left="851" w:hanging="851"/>
        <w:rPr>
          <w:rFonts w:cs="Times New Roman"/>
          <w:color w:val="0000FF"/>
          <w:sz w:val="26"/>
          <w:szCs w:val="26"/>
          <w:lang w:val="vi"/>
        </w:rPr>
      </w:pPr>
      <w:r w:rsidRPr="00DA3902">
        <w:rPr>
          <w:rFonts w:cs="Times New Roman"/>
          <w:color w:val="0000FF"/>
          <w:sz w:val="26"/>
          <w:szCs w:val="26"/>
          <w:lang w:val="vi"/>
        </w:rPr>
        <w:lastRenderedPageBreak/>
        <w:t>HƯỚNG DẪN</w:t>
      </w:r>
    </w:p>
    <w:p w14:paraId="6CBC2D49" w14:textId="77777777" w:rsidR="00A93843" w:rsidRPr="00DA3902" w:rsidRDefault="00A93843" w:rsidP="00666A93">
      <w:pPr>
        <w:tabs>
          <w:tab w:val="left" w:pos="992"/>
        </w:tabs>
        <w:spacing w:before="60" w:after="60"/>
        <w:ind w:left="1080" w:hanging="1080"/>
        <w:rPr>
          <w:rFonts w:ascii="Times New Roman" w:hAnsi="Times New Roman" w:cs="Times New Roman"/>
          <w:sz w:val="26"/>
          <w:szCs w:val="26"/>
          <w:lang w:val="vi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  <w:lang w:val="vi"/>
        </w:rPr>
        <w:t>Câu I:</w:t>
      </w:r>
      <w:r w:rsidRPr="00DA3902">
        <w:rPr>
          <w:rFonts w:ascii="Times New Roman" w:hAnsi="Times New Roman" w:cs="Times New Roman"/>
          <w:b/>
          <w:sz w:val="26"/>
          <w:szCs w:val="26"/>
          <w:lang w:val="vi"/>
        </w:rPr>
        <w:t xml:space="preserve">  (1,5 điểm) </w:t>
      </w:r>
    </w:p>
    <w:p w14:paraId="0A223771" w14:textId="77777777" w:rsidR="00A93843" w:rsidRPr="00DA3902" w:rsidRDefault="00A93843" w:rsidP="00666A9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vi"/>
        </w:rPr>
      </w:pPr>
      <w:r w:rsidRPr="00DA3902">
        <w:rPr>
          <w:rFonts w:ascii="Times New Roman" w:hAnsi="Times New Roman" w:cs="Times New Roman"/>
          <w:sz w:val="26"/>
          <w:szCs w:val="26"/>
          <w:lang w:val="vi"/>
        </w:rPr>
        <w:t xml:space="preserve">1) 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Một ngân hàng thống kê số tiền (đơn vị: triệu đồng) mà 80 hộ gia đình vay để phát triển sản xuất. Số liệu được ghi lại trong biểu đồ tần số ghép nhóm ở </w:t>
      </w:r>
      <w:r w:rsidRPr="00DA3902">
        <w:rPr>
          <w:rFonts w:ascii="Times New Roman" w:eastAsia="Calibri" w:hAnsi="Times New Roman" w:cs="Times New Roman"/>
          <w:i/>
          <w:iCs/>
          <w:sz w:val="26"/>
          <w:szCs w:val="26"/>
          <w:lang w:val="vi"/>
        </w:rPr>
        <w:t>Hình 1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>.</w:t>
      </w:r>
    </w:p>
    <w:p w14:paraId="5DB5AF82" w14:textId="77777777" w:rsidR="00A93843" w:rsidRPr="00DA3902" w:rsidRDefault="00A93843" w:rsidP="00666A93">
      <w:pPr>
        <w:spacing w:before="60" w:after="60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31DAACBE" wp14:editId="2D21D515">
            <wp:extent cx="5349400" cy="1899527"/>
            <wp:effectExtent l="0" t="0" r="0" b="0"/>
            <wp:docPr id="1834635341" name="Picture 3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5341" name="Picture 3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36" cy="191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AF6AE" w14:textId="77777777" w:rsidR="00A93843" w:rsidRPr="00DA3902" w:rsidRDefault="00A93843" w:rsidP="00666A93">
      <w:pPr>
        <w:spacing w:before="60" w:after="60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Hình 1</w:t>
      </w:r>
    </w:p>
    <w:p w14:paraId="0B762CA2" w14:textId="77777777" w:rsidR="00A93843" w:rsidRPr="00DA3902" w:rsidRDefault="00A93843" w:rsidP="00666A93">
      <w:pPr>
        <w:spacing w:before="60" w:after="60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>Lập bảng tần số tương đối ghép nhóm của mẫu số liệu được ghép nhóm đó.</w:t>
      </w:r>
    </w:p>
    <w:p w14:paraId="4F9AF7E6" w14:textId="77777777" w:rsidR="00A93843" w:rsidRPr="00DA3902" w:rsidRDefault="00A93843" w:rsidP="00666A93">
      <w:pPr>
        <w:spacing w:before="60" w:after="60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DA3902">
        <w:rPr>
          <w:rFonts w:ascii="Times New Roman" w:eastAsia="Calibri" w:hAnsi="Times New Roman" w:cs="Times New Roman"/>
          <w:bCs/>
          <w:sz w:val="26"/>
          <w:szCs w:val="26"/>
        </w:rPr>
        <w:t>2) Một hộp có chứa ba viên bi vàng lần lượt ghi các số 1; 2; 3 và hai viên bi nâu lần lượt ghi các số 4; 5. Các viên bi có kích thước và khối lượng như nhau. Lấy ngẫu nhiên đồng thời hai viên bi trong hộp. Tính xác suất của biến cố: “Hai viên bi được lấy ra khác màu”.</w:t>
      </w:r>
      <w:r w:rsidRPr="00DA3902">
        <w:rPr>
          <w:rFonts w:ascii="Times New Roman" w:eastAsia="Calibri" w:hAnsi="Times New Roman" w:cs="Times New Roman"/>
          <w:bCs/>
          <w:color w:val="3333FF"/>
          <w:sz w:val="26"/>
          <w:szCs w:val="26"/>
        </w:rPr>
        <w:t xml:space="preserve"> </w:t>
      </w:r>
    </w:p>
    <w:p w14:paraId="0725237A" w14:textId="77777777" w:rsidR="00A93843" w:rsidRPr="00DA3902" w:rsidRDefault="00A93843" w:rsidP="00666A93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A390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6CEA888" w14:textId="77777777" w:rsidR="00A93843" w:rsidRPr="00DA3902" w:rsidRDefault="00A93843" w:rsidP="00666A93">
      <w:pPr>
        <w:spacing w:before="60" w:after="60"/>
        <w:ind w:firstLine="72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>1) Bảng tần số tương đối ghép nhóm của mẫu số liệu được ghép nhóm trên là:</w:t>
      </w:r>
    </w:p>
    <w:tbl>
      <w:tblPr>
        <w:tblStyle w:val="TableGrid1"/>
        <w:tblW w:w="5244" w:type="dxa"/>
        <w:tblInd w:w="2473" w:type="dxa"/>
        <w:tblLook w:val="04A0" w:firstRow="1" w:lastRow="0" w:firstColumn="1" w:lastColumn="0" w:noHBand="0" w:noVBand="1"/>
      </w:tblPr>
      <w:tblGrid>
        <w:gridCol w:w="2345"/>
        <w:gridCol w:w="2899"/>
      </w:tblGrid>
      <w:tr w:rsidR="00A93843" w:rsidRPr="00DA3902" w14:paraId="0E332DCF" w14:textId="77777777" w:rsidTr="009E2C3C">
        <w:tc>
          <w:tcPr>
            <w:tcW w:w="2345" w:type="dxa"/>
          </w:tcPr>
          <w:p w14:paraId="31243F80" w14:textId="77777777" w:rsidR="00A93843" w:rsidRPr="00DA3902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DA3902">
              <w:rPr>
                <w:rFonts w:eastAsia="Calibri" w:cs="Times New Roman"/>
                <w:sz w:val="26"/>
                <w:szCs w:val="26"/>
              </w:rPr>
              <w:t>Nhóm</w:t>
            </w:r>
          </w:p>
        </w:tc>
        <w:tc>
          <w:tcPr>
            <w:tcW w:w="2899" w:type="dxa"/>
          </w:tcPr>
          <w:p w14:paraId="56A4E006" w14:textId="77777777" w:rsidR="00A93843" w:rsidRPr="00DA3902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DA3902">
              <w:rPr>
                <w:rFonts w:eastAsia="Calibri" w:cs="Times New Roman"/>
                <w:sz w:val="26"/>
                <w:szCs w:val="26"/>
              </w:rPr>
              <w:t>Tần số tương đối (%)</w:t>
            </w:r>
          </w:p>
        </w:tc>
      </w:tr>
      <w:tr w:rsidR="00A93843" w:rsidRPr="00DA3902" w14:paraId="0D296903" w14:textId="77777777" w:rsidTr="009E2C3C">
        <w:tc>
          <w:tcPr>
            <w:tcW w:w="2345" w:type="dxa"/>
          </w:tcPr>
          <w:p w14:paraId="5C7119B1" w14:textId="7AB811D6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$\left[ 40 ; 50 \right)$</w:t>
            </w:r>
          </w:p>
        </w:tc>
        <w:tc>
          <w:tcPr>
            <w:tcW w:w="2899" w:type="dxa"/>
          </w:tcPr>
          <w:p w14:paraId="79F37DAE" w14:textId="210CB794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$12,5$</w:t>
            </w:r>
          </w:p>
        </w:tc>
      </w:tr>
      <w:tr w:rsidR="00A93843" w:rsidRPr="00DA3902" w14:paraId="2E585528" w14:textId="77777777" w:rsidTr="009E2C3C">
        <w:tc>
          <w:tcPr>
            <w:tcW w:w="2345" w:type="dxa"/>
          </w:tcPr>
          <w:p w14:paraId="08AE41AE" w14:textId="7A4DC91F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$\left[ 5 0 ; 60 \right)$</w:t>
            </w:r>
          </w:p>
        </w:tc>
        <w:tc>
          <w:tcPr>
            <w:tcW w:w="2899" w:type="dxa"/>
          </w:tcPr>
          <w:p w14:paraId="201A5C6C" w14:textId="3A869988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$18,75$</w:t>
            </w:r>
          </w:p>
        </w:tc>
      </w:tr>
      <w:tr w:rsidR="00A93843" w:rsidRPr="00DA3902" w14:paraId="3F09E698" w14:textId="77777777" w:rsidTr="009E2C3C">
        <w:tc>
          <w:tcPr>
            <w:tcW w:w="2345" w:type="dxa"/>
          </w:tcPr>
          <w:p w14:paraId="0DC7A2AC" w14:textId="45CAEA7D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$\left[ 60 ; 70 \right)$</w:t>
            </w:r>
          </w:p>
        </w:tc>
        <w:tc>
          <w:tcPr>
            <w:tcW w:w="2899" w:type="dxa"/>
          </w:tcPr>
          <w:p w14:paraId="3EB84A5F" w14:textId="6C5E449D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$21,25$</w:t>
            </w:r>
          </w:p>
        </w:tc>
      </w:tr>
      <w:tr w:rsidR="00A93843" w:rsidRPr="00DA3902" w14:paraId="37ED254E" w14:textId="77777777" w:rsidTr="009E2C3C">
        <w:tc>
          <w:tcPr>
            <w:tcW w:w="2345" w:type="dxa"/>
          </w:tcPr>
          <w:p w14:paraId="79E02504" w14:textId="7F2051A0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$\left[ 70 ; 80 \right)$</w:t>
            </w:r>
          </w:p>
        </w:tc>
        <w:tc>
          <w:tcPr>
            <w:tcW w:w="2899" w:type="dxa"/>
          </w:tcPr>
          <w:p w14:paraId="26F8F574" w14:textId="5E551348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$31,25$</w:t>
            </w:r>
          </w:p>
        </w:tc>
      </w:tr>
      <w:tr w:rsidR="00A93843" w:rsidRPr="00DA3902" w14:paraId="3A21846E" w14:textId="77777777" w:rsidTr="009E2C3C">
        <w:tc>
          <w:tcPr>
            <w:tcW w:w="2345" w:type="dxa"/>
          </w:tcPr>
          <w:p w14:paraId="1FBCE3BA" w14:textId="4282319E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$\left[ 80 ; 90 \right)$</w:t>
            </w:r>
          </w:p>
        </w:tc>
        <w:tc>
          <w:tcPr>
            <w:tcW w:w="2899" w:type="dxa"/>
          </w:tcPr>
          <w:p w14:paraId="2C790780" w14:textId="1CD260A2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$10$</w:t>
            </w:r>
          </w:p>
        </w:tc>
      </w:tr>
      <w:tr w:rsidR="00A93843" w:rsidRPr="00DA3902" w14:paraId="2853BBF3" w14:textId="77777777" w:rsidTr="009E2C3C">
        <w:tc>
          <w:tcPr>
            <w:tcW w:w="2345" w:type="dxa"/>
          </w:tcPr>
          <w:p w14:paraId="32E23C04" w14:textId="3A4252CF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$\left[ 90 ; 100 \right)$</w:t>
            </w:r>
          </w:p>
        </w:tc>
        <w:tc>
          <w:tcPr>
            <w:tcW w:w="2899" w:type="dxa"/>
          </w:tcPr>
          <w:p w14:paraId="2C2526F1" w14:textId="3EACF855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$6,25$</w:t>
            </w:r>
          </w:p>
        </w:tc>
      </w:tr>
      <w:tr w:rsidR="00A93843" w:rsidRPr="00DA3902" w14:paraId="53E2BD01" w14:textId="77777777" w:rsidTr="009E2C3C">
        <w:tc>
          <w:tcPr>
            <w:tcW w:w="2345" w:type="dxa"/>
          </w:tcPr>
          <w:p w14:paraId="2F5E2F4C" w14:textId="77777777" w:rsidR="00A93843" w:rsidRPr="00DA3902" w:rsidRDefault="00A93843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sz w:val="26"/>
                <w:szCs w:val="26"/>
              </w:rPr>
            </w:pPr>
            <w:r w:rsidRPr="00DA3902">
              <w:rPr>
                <w:rFonts w:eastAsia="Calibri" w:cs="Times New Roman"/>
                <w:sz w:val="26"/>
                <w:szCs w:val="26"/>
              </w:rPr>
              <w:t>Cộng</w:t>
            </w:r>
          </w:p>
        </w:tc>
        <w:tc>
          <w:tcPr>
            <w:tcW w:w="2899" w:type="dxa"/>
          </w:tcPr>
          <w:p w14:paraId="4B493E2A" w14:textId="622E7D0F" w:rsidR="00A93843" w:rsidRPr="00DA3902" w:rsidRDefault="00DA3902" w:rsidP="00666A93">
            <w:pPr>
              <w:tabs>
                <w:tab w:val="left" w:pos="426"/>
              </w:tabs>
              <w:spacing w:before="60" w:after="60"/>
              <w:jc w:val="center"/>
              <w:rPr>
                <w:rFonts w:eastAsia="Calibri" w:cs="Times New Roman"/>
                <w:color w:val="000000"/>
                <w:sz w:val="26"/>
                <w:szCs w:val="26"/>
              </w:rPr>
            </w:pPr>
            <w:r w:rsidRPr="00DA3902">
              <w:rPr>
                <w:rFonts w:cs="Times New Roman"/>
                <w:color w:val="000000"/>
                <w:sz w:val="26"/>
                <w:szCs w:val="26"/>
              </w:rPr>
              <w:t>$100$</w:t>
            </w:r>
          </w:p>
        </w:tc>
      </w:tr>
    </w:tbl>
    <w:p w14:paraId="3C79B0D8" w14:textId="24E43514" w:rsidR="00A93843" w:rsidRPr="00DA3902" w:rsidRDefault="00A93843" w:rsidP="00666A93">
      <w:pPr>
        <w:tabs>
          <w:tab w:val="left" w:pos="426"/>
        </w:tabs>
        <w:spacing w:before="60" w:after="60"/>
        <w:ind w:leftChars="327" w:left="71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2) Không gian mẫu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$\Omega =\left\{ \left\{ 1;2 \right\};\left\{ 1;3 \right\};\left\{ 1;4 \right\};\left\{ 1;5 \right\};\left\{ 2;3 \right\};\left\{ 2;4 \right\};\left\{ 2;5 \right\};\left\{ 3;4 \right\};\left\{ 3;5 \right\};\left\{ 4;5 \right\} \right\}.$</w:t>
      </w:r>
    </w:p>
    <w:p w14:paraId="23823460" w14:textId="58AE8E27" w:rsidR="00A93843" w:rsidRPr="00DA3902" w:rsidRDefault="00A93843" w:rsidP="00666A93">
      <w:pPr>
        <w:tabs>
          <w:tab w:val="left" w:pos="426"/>
        </w:tabs>
        <w:spacing w:before="60" w:after="60"/>
        <w:ind w:leftChars="327" w:left="71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Do đó, tập hợp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$\Omega$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phần tử.</w:t>
      </w:r>
    </w:p>
    <w:p w14:paraId="551FFB8C" w14:textId="77777777" w:rsidR="00A93843" w:rsidRPr="00DA3902" w:rsidRDefault="00A93843" w:rsidP="00666A93">
      <w:pPr>
        <w:tabs>
          <w:tab w:val="left" w:pos="6945"/>
        </w:tabs>
        <w:spacing w:before="60" w:after="60"/>
        <w:ind w:leftChars="327" w:left="719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A3902">
        <w:rPr>
          <w:rFonts w:ascii="Times New Roman" w:eastAsia="Times New Roman" w:hAnsi="Times New Roman" w:cs="Times New Roman"/>
          <w:bCs/>
          <w:sz w:val="26"/>
          <w:szCs w:val="26"/>
        </w:rPr>
        <w:t xml:space="preserve">Do </w:t>
      </w:r>
      <w:r w:rsidRPr="00DA3902">
        <w:rPr>
          <w:rFonts w:ascii="Times New Roman" w:eastAsia="Calibri" w:hAnsi="Times New Roman" w:cs="Times New Roman"/>
          <w:bCs/>
          <w:sz w:val="26"/>
          <w:szCs w:val="26"/>
        </w:rPr>
        <w:t xml:space="preserve">các viên bi có kích thước, khối lượng như nhau </w:t>
      </w:r>
      <w:r w:rsidRPr="00DA3902">
        <w:rPr>
          <w:rFonts w:ascii="Times New Roman" w:eastAsia="Times New Roman" w:hAnsi="Times New Roman" w:cs="Times New Roman"/>
          <w:bCs/>
          <w:sz w:val="26"/>
          <w:szCs w:val="26"/>
        </w:rPr>
        <w:t>và được lấy ngẫu nhiên nên các kết quả trên là đồng khả năng.</w:t>
      </w:r>
    </w:p>
    <w:p w14:paraId="47021E4C" w14:textId="28901A47" w:rsidR="00A93843" w:rsidRPr="00DA3902" w:rsidRDefault="00A93843" w:rsidP="00666A93">
      <w:pPr>
        <w:spacing w:before="60" w:after="60"/>
        <w:ind w:leftChars="327" w:left="719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Gọi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là biến cố: </w:t>
      </w:r>
      <w:r w:rsidRPr="00DA3902">
        <w:rPr>
          <w:rFonts w:ascii="Times New Roman" w:eastAsia="Calibri" w:hAnsi="Times New Roman" w:cs="Times New Roman"/>
          <w:bCs/>
          <w:sz w:val="26"/>
          <w:szCs w:val="26"/>
        </w:rPr>
        <w:t>“Hai viên bi được lấy ra khác màu”.</w:t>
      </w:r>
      <w:r w:rsidRPr="00DA3902">
        <w:rPr>
          <w:rFonts w:ascii="Times New Roman" w:eastAsia="Calibri" w:hAnsi="Times New Roman" w:cs="Times New Roman"/>
          <w:bCs/>
          <w:color w:val="3333FF"/>
          <w:sz w:val="26"/>
          <w:szCs w:val="26"/>
        </w:rPr>
        <w:t xml:space="preserve"> </w:t>
      </w:r>
    </w:p>
    <w:p w14:paraId="37512DCA" w14:textId="0CF59457" w:rsidR="00A93843" w:rsidRPr="00DA3902" w:rsidRDefault="00A93843" w:rsidP="00666A93">
      <w:pPr>
        <w:spacing w:before="60" w:after="60"/>
        <w:ind w:leftChars="327" w:left="719"/>
        <w:jc w:val="both"/>
        <w:rPr>
          <w:rFonts w:ascii="Times New Roman" w:eastAsia="Calibri" w:hAnsi="Times New Roman" w:cs="Times New Roman"/>
          <w:bCs/>
          <w:color w:val="3333FF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$6$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khả năng thuận lợi của biến cố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$\left\{ 1;4 \right\};\left\{ 1;5 \right\};\left\{ 2;4 \right\};\left\{ 2;5 \right\};\left\{ 3;4 \right\};\left\{ 3;5 \right\}.$</w:t>
      </w:r>
    </w:p>
    <w:p w14:paraId="4056729A" w14:textId="3E533DA9" w:rsidR="00A93843" w:rsidRPr="00DA3902" w:rsidRDefault="00A93843" w:rsidP="00666A93">
      <w:pPr>
        <w:tabs>
          <w:tab w:val="left" w:pos="426"/>
        </w:tabs>
        <w:spacing w:before="60" w:after="60"/>
        <w:ind w:leftChars="327" w:left="71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Vậy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$P\left( A \right)=\frac{6}{10}=\frac{3}{5}$</w:t>
      </w:r>
      <w:r w:rsidRPr="00DA3902">
        <w:rPr>
          <w:rFonts w:ascii="Times New Roman" w:eastAsia="Calibri" w:hAnsi="Times New Roman" w:cs="Times New Roman"/>
          <w:color w:val="000000"/>
          <w:sz w:val="26"/>
          <w:szCs w:val="26"/>
          <w:vertAlign w:val="subscript"/>
        </w:rPr>
        <w:t>.</w:t>
      </w:r>
    </w:p>
    <w:p w14:paraId="4F775E14" w14:textId="7DCD9B01" w:rsidR="00A93843" w:rsidRPr="00DA3902" w:rsidRDefault="00A93843" w:rsidP="00AD4FDE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Cho hai biểu thức: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$P=\frac{3\sqrt{x}}{\sqrt{x}+2}+\frac{\sqrt{x}}{2-\sqrt{x}}+\frac{8\sqrt{x}}{x-4}$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$Q=\frac{1}{\sqrt{x}+2}$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(với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$x\ge 0;x\ne 4$</w:t>
      </w:r>
      <w:r w:rsidRPr="00DA3902">
        <w:rPr>
          <w:rFonts w:ascii="Times New Roman" w:eastAsia="Calibri" w:hAnsi="Times New Roman" w:cs="Times New Roman"/>
          <w:sz w:val="26"/>
          <w:szCs w:val="26"/>
        </w:rPr>
        <w:t>)</w:t>
      </w:r>
    </w:p>
    <w:p w14:paraId="316100D4" w14:textId="65C33672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1) Tính giá trị của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khi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$x=9.$</w:t>
      </w:r>
    </w:p>
    <w:p w14:paraId="71699D81" w14:textId="528E1AC4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2) Rút gọn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$P$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BCC4B8E" w14:textId="43CBD4BB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3) Biết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$M=\frac{P}{Q}$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; Tìm các giá trị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để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$M=18$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77B83CA" w14:textId="77777777" w:rsidR="00A93843" w:rsidRPr="00DA3902" w:rsidRDefault="00A93843" w:rsidP="00AD4FDE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A390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87BCA4E" w14:textId="45BBE520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1) Với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$x=9$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(TMĐK) thay vào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ta được: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$Q=\frac{1}{3+2}=\frac{1}{5}$</w:t>
      </w:r>
    </w:p>
    <w:p w14:paraId="100CD7B9" w14:textId="4B5DA37A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Vậy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$x=9$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thì biểu thức 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$Q=\frac{1}{5}$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57BC8F53" w14:textId="703051F7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2) Với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$x\ge 0;x\ne 4$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ta có:</w:t>
      </w:r>
    </w:p>
    <w:p w14:paraId="77D3490D" w14:textId="66B46348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$P=\frac{3\sqrt{x}}{\sqrt{x}+2}+\frac{\sqrt{x}}{2-\sqrt{x}}+\frac{8\sqrt{x}}{x-4}$</w:t>
      </w:r>
    </w:p>
    <w:p w14:paraId="7FA6791F" w14:textId="71D155AD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$=\frac{3\sqrt{x}(\sqrt{x}-2)-\sqrt{x}(\sqrt{x}+2)+8\sqrt{x}}{(\sqrt{x}-2)(\sqrt{x}+2)}$</w:t>
      </w:r>
    </w:p>
    <w:p w14:paraId="30818EC7" w14:textId="24B17E7C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$=\frac{3x-6\sqrt{x}-x-2\sqrt{x}+8\sqrt{x}}{(\sqrt{x}-2)(\sqrt{x}+2)}$</w:t>
      </w:r>
    </w:p>
    <w:p w14:paraId="754F2D26" w14:textId="00B2CB64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iCs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$=\frac{2x}{(\sqrt{x}-2)(\sqrt{x}+2)}$</w:t>
      </w:r>
    </w:p>
    <w:p w14:paraId="7984083B" w14:textId="7C6EDF9C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3) Với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$x\ge 0;x\ne 4$</w:t>
      </w:r>
      <w:r w:rsidRPr="00DA3902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ta có: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$M=\frac{P}{Q}=\frac{2x}{\left( \sqrt{x}-2 \right)\left( \sqrt{x}+2 \right)}:\frac{1}{\sqrt{x}+2}=\frac{2x}{\sqrt{x}-2}$</w:t>
      </w:r>
    </w:p>
    <w:p w14:paraId="593CC255" w14:textId="71ACB7F2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Để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$M=18$</w:t>
      </w:r>
      <w:r w:rsidRPr="00DA3902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thì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$\frac{2x}{\sqrt{x}-2}=18$</w:t>
      </w:r>
    </w:p>
    <w:p w14:paraId="0AF81D4F" w14:textId="7A2ADB6E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$x-9\sqrt{x}+18=0$</w:t>
      </w:r>
    </w:p>
    <w:p w14:paraId="6B891EC9" w14:textId="1395BFEA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$\left( \sqrt{x}-3 \right)\left( \sqrt{x}-6 \right)=0$</w:t>
      </w:r>
    </w:p>
    <w:p w14:paraId="066F02FA" w14:textId="04A9DF72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$\sqrt{x}=3$</w:t>
      </w:r>
      <w:r w:rsidR="00A93843" w:rsidRPr="00DA3902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$\sqrt{x}=6$</w:t>
      </w:r>
    </w:p>
    <w:p w14:paraId="6BD1F155" w14:textId="3B9A70A5" w:rsidR="00A93843" w:rsidRPr="00DA3902" w:rsidRDefault="00DA3902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$x=9$</w:t>
      </w:r>
      <w:r w:rsidR="00A93843" w:rsidRPr="00DA3902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$x=36$</w:t>
      </w:r>
      <w:r w:rsidR="00A93843" w:rsidRPr="00DA3902">
        <w:rPr>
          <w:rFonts w:ascii="Times New Roman" w:eastAsia="Calibri" w:hAnsi="Times New Roman" w:cs="Times New Roman"/>
          <w:sz w:val="26"/>
          <w:szCs w:val="26"/>
        </w:rPr>
        <w:t xml:space="preserve"> (thoả mãn điều kiện)</w:t>
      </w:r>
    </w:p>
    <w:p w14:paraId="702432C7" w14:textId="0D567B64" w:rsidR="00A93843" w:rsidRPr="00DA3902" w:rsidRDefault="00A93843" w:rsidP="00AD4FDE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Vậy để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$M=18$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$x\in \left\{ 9;36 \right\}$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7BCE186" w14:textId="77777777" w:rsidR="00A93843" w:rsidRPr="00DA3902" w:rsidRDefault="00A93843" w:rsidP="006F36FB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III: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(2,5 điểm)</w:t>
      </w:r>
    </w:p>
    <w:p w14:paraId="64249470" w14:textId="39328AE6" w:rsidR="00A93843" w:rsidRPr="00DA3902" w:rsidRDefault="00A93843" w:rsidP="004A23E3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Cs/>
          <w:sz w:val="26"/>
          <w:szCs w:val="26"/>
        </w:rPr>
        <w:t>1)</w:t>
      </w:r>
      <w:r w:rsidRPr="00DA390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Trong một thí nghiệm, Bình muốn pha để được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$36$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$12%$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. Trong phòng thí nghiệm chỉ có sẵn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$8%$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dung dich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$20%$</w:t>
      </w:r>
      <w:r w:rsidRPr="00DA3902">
        <w:rPr>
          <w:rFonts w:ascii="Times New Roman" w:eastAsia="Calibri" w:hAnsi="Times New Roman" w:cs="Times New Roman"/>
          <w:sz w:val="26"/>
          <w:szCs w:val="26"/>
        </w:rPr>
        <w:t>. Hỏi Bình cần sử dụng bao nhiêu millilit mỗi loại dung dịch để có được dung dịch mong muốn?</w:t>
      </w:r>
    </w:p>
    <w:p w14:paraId="6A5F86D1" w14:textId="77777777" w:rsidR="00A93843" w:rsidRPr="00DA3902" w:rsidRDefault="00A93843" w:rsidP="004A23E3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A390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DC402F9" w14:textId="504B1507" w:rsidR="00A93843" w:rsidRPr="00DA3902" w:rsidRDefault="00A93843" w:rsidP="004A23E3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1) Gọi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$x$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$y$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lần lượt là số mililít dung dịch HCl nồng độ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$8%$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$20%$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cần sử dụng để tạo thành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$36$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$12%$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. Điều kiện: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$x&gt;0,y&gt;0$</w:t>
      </w:r>
    </w:p>
    <w:p w14:paraId="13B2FEC0" w14:textId="0F06745D" w:rsidR="00A93843" w:rsidRPr="00DA3902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Vì Bình muốn pha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$36$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$12%$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nên ta có phương trình: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$x+y=36$</w:t>
      </w:r>
    </w:p>
    <w:p w14:paraId="54E3BBA1" w14:textId="67545ACA" w:rsidR="00A93843" w:rsidRPr="00DA3902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Mặt khác, Bình muốn pha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$36$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ml dung dịch HCl có nồng độ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$12%$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từ các dung dịch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$HCl 8%$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$20%$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nên ta có phương trình: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$8%x+20%y=12%\cdot 36$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hay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$0,08x+0,2y=4,32$</w:t>
      </w:r>
    </w:p>
    <w:p w14:paraId="3FA1EBF3" w14:textId="72DA0BB2" w:rsidR="00A93843" w:rsidRPr="00DA3902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Ta có hệ phương trình: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$\left\{ \begin{array}{*{35}{l}} x+ y=36 \left( 1 \right) \ 0,08x+0,2y=4,32 \left( 2 \right) \\\end{array}$</w:t>
      </w:r>
    </w:p>
    <w:p w14:paraId="41E5A8A9" w14:textId="18438D63" w:rsidR="00A93843" w:rsidRPr="00DA3902" w:rsidRDefault="00A93843" w:rsidP="00C858D5">
      <w:pPr>
        <w:spacing w:before="60" w:after="60"/>
        <w:jc w:val="both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Nhân hai vế của phương trình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$\left( 1 \right)$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với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$0,08$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ta được: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$\left\{ \begin{array}{*{35}{l}} 0,08x+0,08y=2,88 \left( 3 \right) \ 0,08x+ 0,2y=4,32 \left( 4 \right) \\\end{array}$</w:t>
      </w:r>
    </w:p>
    <w:p w14:paraId="22843E01" w14:textId="08DDD1E3" w:rsidR="00A93843" w:rsidRPr="00DA3902" w:rsidRDefault="00A93843" w:rsidP="006F36FB">
      <w:pPr>
        <w:spacing w:before="60" w:after="60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Trừ từng vế hai phương trình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$\left( 3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và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$\left( 4 \right)$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ta được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$0,12y=1,44$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hay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$y=12$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. </w:t>
      </w:r>
    </w:p>
    <w:p w14:paraId="464B6156" w14:textId="64789328" w:rsidR="00A93843" w:rsidRPr="00DA3902" w:rsidRDefault="00A93843" w:rsidP="006F36FB">
      <w:pPr>
        <w:spacing w:before="60" w:after="60"/>
        <w:rPr>
          <w:rFonts w:ascii="Times New Roman" w:eastAsia="Calibri" w:hAnsi="Times New Roman" w:cs="Times New Roman"/>
          <w:iCs/>
          <w:sz w:val="26"/>
          <w:szCs w:val="26"/>
        </w:rPr>
      </w:pPr>
      <w:r w:rsidRPr="00DA3902">
        <w:rPr>
          <w:rFonts w:ascii="Times New Roman" w:eastAsia="Calibri" w:hAnsi="Times New Roman" w:cs="Times New Roman"/>
          <w:iCs/>
          <w:sz w:val="26"/>
          <w:szCs w:val="26"/>
        </w:rPr>
        <w:lastRenderedPageBreak/>
        <w:t xml:space="preserve">Thay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$y=12$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 vào phương trình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$\left( 1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 xml:space="preserve">ta được </w:t>
      </w:r>
      <w:r w:rsidR="00DA3902" w:rsidRPr="00DA3902">
        <w:rPr>
          <w:rFonts w:ascii="Times New Roman" w:eastAsia="Calibri" w:hAnsi="Times New Roman" w:cs="Times New Roman"/>
          <w:iCs/>
          <w:color w:val="000000"/>
          <w:sz w:val="26"/>
          <w:szCs w:val="26"/>
        </w:rPr>
        <w:t>$x=24$</w:t>
      </w:r>
      <w:r w:rsidRPr="00DA3902">
        <w:rPr>
          <w:rFonts w:ascii="Times New Roman" w:eastAsia="Calibri" w:hAnsi="Times New Roman" w:cs="Times New Roman"/>
          <w:iCs/>
          <w:sz w:val="26"/>
          <w:szCs w:val="26"/>
        </w:rPr>
        <w:t>.</w:t>
      </w:r>
    </w:p>
    <w:p w14:paraId="54E20A31" w14:textId="77777777" w:rsidR="00A93843" w:rsidRPr="00DA3902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>Các giá trị tìm được này thoả mãn các điều kiện của ẩn.</w:t>
      </w:r>
    </w:p>
    <w:p w14:paraId="7EADCD7E" w14:textId="75713754" w:rsidR="00A93843" w:rsidRPr="00DA3902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Vậy bạn Bình cần sử dụng khoảng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$24$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$8%$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$20%$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để pha chế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$36$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ml dung dịch HCl nồng độ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$12%$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CB156DA" w14:textId="356708AD" w:rsidR="00A93843" w:rsidRPr="00DA3902" w:rsidRDefault="00A93843" w:rsidP="006F36FB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2) Một ô tô dự định đi từ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cách nhau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km trong một thời gian quy định. Sau khi đi được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giờ thì ô tô bị chặn bởi xe cứu hỏa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phút. Do đó để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đúng hạn xe phải tăng vận tốc thêm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$6$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km/h. Tính vận tốc lúc đầu của ô tô.</w:t>
      </w:r>
    </w:p>
    <w:p w14:paraId="6A5DE19A" w14:textId="77777777" w:rsidR="00A93843" w:rsidRPr="00DA3902" w:rsidRDefault="00A93843" w:rsidP="004C231A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A390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EA4CD41" w14:textId="26DA1313" w:rsidR="00A93843" w:rsidRPr="00DA3902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Đổi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phút =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$\frac{1}{6}$</w:t>
      </w:r>
      <w:r w:rsidRPr="00DA3902">
        <w:rPr>
          <w:rFonts w:ascii="Times New Roman" w:eastAsia="Calibri" w:hAnsi="Times New Roman" w:cs="Times New Roman"/>
          <w:sz w:val="26"/>
          <w:szCs w:val="26"/>
        </w:rPr>
        <w:t>giờ</w:t>
      </w:r>
      <w:r w:rsidRPr="00DA3902">
        <w:rPr>
          <w:rFonts w:ascii="Times New Roman" w:eastAsia="Calibri" w:hAnsi="Times New Roman" w:cs="Times New Roman"/>
          <w:position w:val="-24"/>
          <w:sz w:val="26"/>
          <w:szCs w:val="26"/>
        </w:rPr>
        <w:t xml:space="preserve">    </w:t>
      </w:r>
    </w:p>
    <w:p w14:paraId="0362F735" w14:textId="1E063DB7" w:rsidR="00A93843" w:rsidRPr="00DA3902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Gọi vận tốc lúc đầu của ô tô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(km/h). Điều kiện: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$x&gt;0$</w:t>
      </w:r>
    </w:p>
    <w:p w14:paraId="06B24F66" w14:textId="10FEBE7D" w:rsidR="00A93843" w:rsidRPr="00DA3902" w:rsidRDefault="00A93843" w:rsidP="00CC2C6D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Thời gian dự định của ô tô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$\frac{120}{x}$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(giờ).</w:t>
      </w:r>
    </w:p>
    <w:p w14:paraId="019CB6CD" w14:textId="1D408D10" w:rsidR="00A93843" w:rsidRPr="00DA3902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Trong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giờ đầu ô tô đi được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(km) nên quãng đường còn lại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$120-x$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(km).</w:t>
      </w:r>
    </w:p>
    <w:p w14:paraId="741D9988" w14:textId="2E00D354" w:rsidR="00A93843" w:rsidRPr="00DA3902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Thời gian ô tô đi trên quãng đường còn lại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$\frac{120-x}{x+6}$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(giờ).</w:t>
      </w:r>
    </w:p>
    <w:p w14:paraId="2E97E60D" w14:textId="59896DA6" w:rsidR="00A93843" w:rsidRPr="00DA3902" w:rsidRDefault="00A93843" w:rsidP="00CC2C6D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Do xe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đúng hạn nên ta có phương trình</w:t>
      </w:r>
    </w:p>
    <w:p w14:paraId="14615877" w14:textId="32CD3E93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$1+\frac{1}{6}+\frac{120-x}{x+6}=\frac{120}{x}$</w:t>
      </w:r>
    </w:p>
    <w:p w14:paraId="758B9B9A" w14:textId="40899F99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$\frac{120}{x}-\frac{120-x}{x+6}=\frac{7}{6}$</w:t>
      </w:r>
    </w:p>
    <w:p w14:paraId="07DD6300" w14:textId="693CAB8C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$\frac{{{x}^2}+720}{x(x+6)}=\frac{7}{6}$</w:t>
      </w:r>
    </w:p>
    <w:p w14:paraId="532BBACF" w14:textId="6C8B57DB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$6\left( {{x}^2}+ 720 \right)=7\left( {{x}^2}+ 6x \right)$</w:t>
      </w:r>
    </w:p>
    <w:p w14:paraId="4FAA7FCC" w14:textId="6B2DC62E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${{x}^2}+42x4320=0$</w:t>
      </w:r>
    </w:p>
    <w:p w14:paraId="5AF5A4D3" w14:textId="44B430F4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$\left( x48 \right)\left( x+90 \right)=0$</w:t>
      </w:r>
    </w:p>
    <w:p w14:paraId="1CC12C30" w14:textId="3FAA2F90" w:rsidR="00A93843" w:rsidRPr="00DA3902" w:rsidRDefault="00DA3902" w:rsidP="006F36FB">
      <w:pPr>
        <w:spacing w:before="60" w:after="60"/>
        <w:ind w:firstLine="72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$x=48$</w:t>
      </w:r>
      <w:r w:rsidR="00A93843" w:rsidRPr="00DA3902">
        <w:rPr>
          <w:rFonts w:ascii="Times New Roman" w:eastAsia="Calibri" w:hAnsi="Times New Roman" w:cs="Times New Roman"/>
          <w:sz w:val="26"/>
          <w:szCs w:val="26"/>
        </w:rPr>
        <w:t xml:space="preserve"> hoặc </w:t>
      </w:r>
      <w:r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$x=-90$</w:t>
      </w:r>
    </w:p>
    <w:p w14:paraId="39C8F8BE" w14:textId="6B41C4FB" w:rsidR="00A93843" w:rsidRPr="00DA3902" w:rsidRDefault="00A93843" w:rsidP="00C34BAA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ab/>
        <w:t xml:space="preserve">Ta thấy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$x=48$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thoả mãn điều kiện bài toán;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$x=-90$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không thoả mãn điều kiện bài toán.</w:t>
      </w:r>
    </w:p>
    <w:p w14:paraId="6DFB598D" w14:textId="5D15B80D" w:rsidR="00A93843" w:rsidRPr="00DA3902" w:rsidRDefault="00A93843" w:rsidP="006F36FB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Vậy vận tốc lúc đầu của ô tô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$48$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km/h.</w:t>
      </w:r>
    </w:p>
    <w:p w14:paraId="5EA76FD4" w14:textId="702D3CEC" w:rsidR="00A93843" w:rsidRPr="00DA3902" w:rsidRDefault="00A93843" w:rsidP="00503E4F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Cs/>
          <w:sz w:val="26"/>
          <w:szCs w:val="26"/>
        </w:rPr>
        <w:t xml:space="preserve">3)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Cho phương trình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$-\sqrt{2}{{x}^2}+2x+3=0$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nghiệm phân biệt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${{x}_1},{{x}_2}$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. Không giải phương trình, hãy tính giá trị của biểu thức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$A=\frac{{{x}_2}+1}{1-{{x}_1}}+\frac{{{x}_1}+1}{1-{{x}_2}}$</w:t>
      </w:r>
    </w:p>
    <w:p w14:paraId="587A10B9" w14:textId="77777777" w:rsidR="00A93843" w:rsidRPr="00DA3902" w:rsidRDefault="00A93843" w:rsidP="00503E4F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A390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DE07AF2" w14:textId="5069633D" w:rsidR="00A93843" w:rsidRPr="00DA3902" w:rsidRDefault="00A93843" w:rsidP="00503E4F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sz w:val="26"/>
          <w:szCs w:val="26"/>
        </w:rPr>
        <w:t xml:space="preserve">Vì </w:t>
      </w:r>
      <w:r w:rsidR="00DA3902" w:rsidRPr="00DA3902">
        <w:rPr>
          <w:rFonts w:ascii="Times New Roman" w:eastAsia="SimSun" w:hAnsi="Times New Roman" w:cs="Times New Roman"/>
          <w:color w:val="000000"/>
          <w:sz w:val="26"/>
          <w:szCs w:val="26"/>
        </w:rPr>
        <w:t>$\Delta ={{b}^2}-4ac={{2}^2}-4.\left( -\sqrt{2} \right).3=4+12\sqrt{2}&gt;0$</w:t>
      </w:r>
    </w:p>
    <w:p w14:paraId="07D98BC8" w14:textId="2A4BFB29" w:rsidR="00A93843" w:rsidRPr="00DA3902" w:rsidRDefault="00A93843" w:rsidP="00503E4F">
      <w:pPr>
        <w:spacing w:before="60" w:after="60"/>
        <w:rPr>
          <w:rFonts w:ascii="Times New Roman" w:eastAsia="SimSun" w:hAnsi="Times New Roman" w:cs="Times New Roman"/>
          <w:b/>
          <w:sz w:val="26"/>
          <w:szCs w:val="26"/>
        </w:rPr>
      </w:pPr>
      <w:r w:rsidRPr="00DA3902">
        <w:rPr>
          <w:rFonts w:ascii="Times New Roman" w:eastAsia="SimSun" w:hAnsi="Times New Roman" w:cs="Times New Roman"/>
          <w:sz w:val="26"/>
          <w:szCs w:val="26"/>
        </w:rPr>
        <w:t xml:space="preserve">Nên phương trình có hai nghiệm phân biệt </w:t>
      </w:r>
      <w:r w:rsidR="00DA3902" w:rsidRPr="00DA3902">
        <w:rPr>
          <w:rFonts w:ascii="Times New Roman" w:eastAsia="SimSun" w:hAnsi="Times New Roman" w:cs="Times New Roman"/>
          <w:color w:val="000000"/>
          <w:sz w:val="26"/>
          <w:szCs w:val="26"/>
        </w:rPr>
        <w:t>${{x}_1}, {{x}_2}$</w:t>
      </w:r>
      <w:r w:rsidRPr="00DA390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FD4206B" w14:textId="2A60281D" w:rsidR="00A93843" w:rsidRPr="00DA3902" w:rsidRDefault="00A93843" w:rsidP="00503E4F">
      <w:pPr>
        <w:spacing w:before="60" w:after="60"/>
        <w:rPr>
          <w:rFonts w:ascii="Times New Roman" w:eastAsia="SimSun" w:hAnsi="Times New Roman" w:cs="Times New Roman"/>
          <w:b/>
          <w:sz w:val="26"/>
          <w:szCs w:val="26"/>
          <w:lang w:val="fr-FR"/>
        </w:rPr>
      </w:pPr>
      <w:r w:rsidRPr="00DA3902">
        <w:rPr>
          <w:rFonts w:ascii="Times New Roman" w:eastAsia="SimSun" w:hAnsi="Times New Roman" w:cs="Times New Roman"/>
          <w:sz w:val="26"/>
          <w:szCs w:val="26"/>
          <w:lang w:val="fr-FR"/>
        </w:rPr>
        <w:t xml:space="preserve">Theo định lí Viète, ta có: </w:t>
      </w:r>
      <w:r w:rsidR="00DA3902" w:rsidRPr="00DA3902">
        <w:rPr>
          <w:rFonts w:ascii="Times New Roman" w:eastAsia="SimSun" w:hAnsi="Times New Roman" w:cs="Times New Roman"/>
          <w:color w:val="000000"/>
          <w:sz w:val="26"/>
          <w:szCs w:val="26"/>
          <w:lang w:val="fr-FR"/>
        </w:rPr>
        <w:t>$S={{x}_1}+{{x}_2}=\frac{-b}{a}=\frac{-2}{-\sqrt{2}}=\frac{1}{\sqrt{2}};P={{x}_1}.{{x}_2}=\frac{c}{a}=\frac{3}{-\sqrt{2}}=-\frac{3}{\sqrt{2}}$</w:t>
      </w:r>
    </w:p>
    <w:p w14:paraId="47EC7B84" w14:textId="5F0644EA" w:rsidR="00A93843" w:rsidRPr="00DA3902" w:rsidRDefault="00A93843" w:rsidP="00157632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Do đó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$A=\frac{{{x}_2}+1}{1-{{x}_1}}+\frac{{{x}_1}+1}{1-{{x}_2}}$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$=\frac{\left( {{x}_2}+1 \right)\left( 1-{{x}_2} \right)}{\left( 1-{{x}_1} \right)\left( 1-{{x}_2} \right)}+\frac{\left( {{x}_1}+1 \right)\left( 1-{{x}_1} \right)}{\left( 1-{{x}_2} \right)\left( 1-{{x}_1} \right)}=\frac{{{x}_2}-x_2^2+1-{{x}_2}+{{x}_1}-x_1^2+1-{{x}_1}}{1-{{x}_2}-{{x}_1}+{{x}_1}{{x}_2}}$</w:t>
      </w:r>
    </w:p>
    <w:p w14:paraId="564B5E34" w14:textId="6741AF3D" w:rsidR="00A93843" w:rsidRPr="00DA3902" w:rsidRDefault="00DA3902" w:rsidP="00503E4F">
      <w:pPr>
        <w:spacing w:before="60" w:after="60"/>
        <w:contextualSpacing/>
        <w:jc w:val="both"/>
        <w:rPr>
          <w:rFonts w:ascii="Times New Roman" w:eastAsia="Calibri" w:hAnsi="Times New Roman" w:cs="Times New Roman"/>
          <w:color w:val="00B05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$=\frac{2-\left( x_1^2+x_2^2 \right)}{1-\left( {{x}_1}+{{x}_2} \right)+{{x}_1}{{x}_2}}=\frac{2-\left[ \left( {{x}_1}+{{x}_2} \right)^2-2{{x}_1}{{x}_2} \right]}{1-\left( {{x}_1}+{{x}_2} \right)+{{x}_1}{{x}_2}}$$=\frac{2-\left( {{S}^2}-2P \right)}{1-S+P}=\frac{2-\left[ \left( \frac{1}{\sqrt{2}} \right)^2-2.\left( -\frac{3}{\sqrt{2}} \right) \right]}{1-\frac{1}{\sqrt{2}}+\left( -\frac{3}{\sqrt{2}} \right)}=\frac{3}{2}$</w:t>
      </w:r>
    </w:p>
    <w:p w14:paraId="2469D645" w14:textId="77777777" w:rsidR="00A93843" w:rsidRPr="00DA3902" w:rsidRDefault="00A93843" w:rsidP="004C073A">
      <w:pPr>
        <w:spacing w:before="60" w:after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(4,0 điểm)</w:t>
      </w:r>
    </w:p>
    <w:p w14:paraId="0B4DE5B1" w14:textId="2B653E5F" w:rsidR="00A93843" w:rsidRPr="00DA3902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F85B3A" wp14:editId="23D07652">
                <wp:simplePos x="0" y="0"/>
                <wp:positionH relativeFrom="page">
                  <wp:posOffset>3808095</wp:posOffset>
                </wp:positionH>
                <wp:positionV relativeFrom="paragraph">
                  <wp:posOffset>1022350</wp:posOffset>
                </wp:positionV>
                <wp:extent cx="1621155" cy="1748155"/>
                <wp:effectExtent l="0" t="0" r="0" b="4445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155" cy="1748155"/>
                          <a:chOff x="8616" y="125"/>
                          <a:chExt cx="2403" cy="2753"/>
                        </a:xfrm>
                      </wpg:grpSpPr>
                      <pic:pic xmlns:pic="http://schemas.openxmlformats.org/drawingml/2006/picture">
                        <pic:nvPicPr>
                          <pic:cNvPr id="17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9" y="125"/>
                            <a:ext cx="2369" cy="2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Rectangle 346"/>
                        <wps:cNvSpPr>
                          <a:spLocks noChangeArrowheads="1"/>
                        </wps:cNvSpPr>
                        <wps:spPr bwMode="auto">
                          <a:xfrm>
                            <a:off x="8616" y="124"/>
                            <a:ext cx="884" cy="1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0FB71" w14:textId="77777777" w:rsidR="00A93843" w:rsidRDefault="00A93843" w:rsidP="006432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5F85B3A" id="Group 16" o:spid="_x0000_s1026" style="position:absolute;left:0;text-align:left;margin-left:299.85pt;margin-top:80.5pt;width:127.65pt;height:137.65pt;z-index:251659264;mso-position-horizontal-relative:page" coordorigin="8616,125" coordsize="2403,27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">
                <v:shape id="Picture 345" o:spid="_x0000_s1027" type="#_x0000_t75" style="position:absolute;left:8649;top:125;width:2369;height:2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">
                  <v:imagedata r:id="rId333" o:title=""/>
                </v:shape>
                <v:rect id="Rectangle 346" o:spid="_x0000_s1028" style="position:absolute;left:8616;top:124;width:884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>
                  <v:textbox>
                    <w:txbxContent>
                      <w:p w14:paraId="63F0FB71" w14:textId="77777777" w:rsidR="00A93843" w:rsidRDefault="00A93843" w:rsidP="00643273">
                        <w:pPr>
                          <w:jc w:val="center"/>
                        </w:pP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1) Để</w:t>
      </w:r>
      <w:r w:rsidRPr="00DA3902">
        <w:rPr>
          <w:rFonts w:ascii="Times New Roman" w:eastAsia="Calibri" w:hAnsi="Times New Roman" w:cs="Times New Roman"/>
          <w:bCs/>
          <w:iCs/>
          <w:spacing w:val="-6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làm</w:t>
      </w:r>
      <w:r w:rsidRPr="00DA3902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thí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nghiệm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về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sự</w:t>
      </w:r>
      <w:r w:rsidRPr="00DA3902">
        <w:rPr>
          <w:rFonts w:ascii="Times New Roman" w:eastAsia="Calibri" w:hAnsi="Times New Roman" w:cs="Times New Roman"/>
          <w:bCs/>
          <w:iCs/>
          <w:spacing w:val="-7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nổi</w:t>
      </w:r>
      <w:r w:rsidRPr="00DA3902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của các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vật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thể,</w:t>
      </w:r>
      <w:r w:rsidRPr="00DA3902">
        <w:rPr>
          <w:rFonts w:ascii="Times New Roman" w:eastAsia="Calibri" w:hAnsi="Times New Roman" w:cs="Times New Roman"/>
          <w:bCs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Minh</w:t>
      </w:r>
      <w:r w:rsidRPr="00DA3902">
        <w:rPr>
          <w:rFonts w:ascii="Times New Roman" w:eastAsia="Calibri" w:hAnsi="Times New Roman" w:cs="Times New Roman"/>
          <w:bCs/>
          <w:iCs/>
          <w:spacing w:val="-10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chuẩn</w:t>
      </w:r>
      <w:r w:rsidRPr="00DA3902">
        <w:rPr>
          <w:rFonts w:ascii="Times New Roman" w:eastAsia="Calibri" w:hAnsi="Times New Roman" w:cs="Times New Roman"/>
          <w:bCs/>
          <w:iCs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bị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một</w:t>
      </w:r>
      <w:r w:rsidRPr="00DA3902">
        <w:rPr>
          <w:rFonts w:ascii="Times New Roman" w:eastAsia="Calibri" w:hAnsi="Times New Roman" w:cs="Times New Roman"/>
          <w:bCs/>
          <w:iCs/>
          <w:spacing w:val="-5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cái</w:t>
      </w:r>
      <w:r w:rsidRPr="00DA3902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cốc</w:t>
      </w:r>
      <w:r w:rsidRPr="00DA3902">
        <w:rPr>
          <w:rFonts w:ascii="Times New Roman" w:eastAsia="Calibri" w:hAnsi="Times New Roman" w:cs="Times New Roman"/>
          <w:bCs/>
          <w:iCs/>
          <w:spacing w:val="-4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thủy</w:t>
      </w:r>
      <w:r w:rsidRPr="00DA3902">
        <w:rPr>
          <w:rFonts w:ascii="Times New Roman" w:eastAsia="Calibri" w:hAnsi="Times New Roman" w:cs="Times New Roman"/>
          <w:bCs/>
          <w:iCs/>
          <w:spacing w:val="-1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tinh</w:t>
      </w:r>
      <w:r w:rsidRPr="00DA3902">
        <w:rPr>
          <w:rFonts w:ascii="Times New Roman" w:eastAsia="Calibri" w:hAnsi="Times New Roman" w:cs="Times New Roman"/>
          <w:bCs/>
          <w:iCs/>
          <w:spacing w:val="-9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có</w:t>
      </w:r>
      <w:r w:rsidRPr="00DA3902">
        <w:rPr>
          <w:rFonts w:ascii="Times New Roman" w:eastAsia="Calibri" w:hAnsi="Times New Roman" w:cs="Times New Roman"/>
          <w:bCs/>
          <w:iCs/>
          <w:spacing w:val="4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dạng</w:t>
      </w:r>
      <w:r w:rsidRPr="00DA3902">
        <w:rPr>
          <w:rFonts w:ascii="Times New Roman" w:eastAsia="Calibri" w:hAnsi="Times New Roman" w:cs="Times New Roman"/>
          <w:bCs/>
          <w:iCs/>
          <w:spacing w:val="-2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lòng</w:t>
      </w:r>
      <w:r w:rsidRPr="00DA3902">
        <w:rPr>
          <w:rFonts w:ascii="Times New Roman" w:eastAsia="Calibri" w:hAnsi="Times New Roman" w:cs="Times New Roman"/>
          <w:bCs/>
          <w:iCs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bCs/>
          <w:iCs/>
          <w:sz w:val="26"/>
          <w:szCs w:val="26"/>
        </w:rPr>
        <w:t>tron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g hình trụ có đường kính đáy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$6 cm$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và chiều cao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$10 cm$</w:t>
      </w:r>
      <w:r w:rsidRPr="00DA3902">
        <w:rPr>
          <w:rFonts w:ascii="Times New Roman" w:eastAsia="Calibri" w:hAnsi="Times New Roman" w:cs="Times New Roman"/>
          <w:sz w:val="26"/>
          <w:szCs w:val="26"/>
        </w:rPr>
        <w:t>; một quả bóng bàn tiêu chuẩn của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các giải đấu quốc tế có dạng hình cầu đường kính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$40 mm$</w:t>
      </w:r>
      <w:r w:rsidRPr="00DA3902">
        <w:rPr>
          <w:rFonts w:ascii="Times New Roman" w:eastAsia="Calibri" w:hAnsi="Times New Roman" w:cs="Times New Roman"/>
          <w:sz w:val="26"/>
          <w:szCs w:val="26"/>
        </w:rPr>
        <w:t>. Minh bỏ quả bóng bàn vào trong cốc,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rót</w:t>
      </w:r>
      <w:r w:rsidRPr="00DA3902">
        <w:rPr>
          <w:rFonts w:ascii="Times New Roman" w:eastAsia="Calibri" w:hAnsi="Times New Roman" w:cs="Times New Roman"/>
          <w:spacing w:val="-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từ từ</w:t>
      </w:r>
      <w:r w:rsidRPr="00DA3902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pacing w:val="-2"/>
          <w:sz w:val="26"/>
          <w:szCs w:val="26"/>
        </w:rPr>
        <w:t>$200 c{{m}^3}$</w:t>
      </w:r>
      <w:r w:rsidRPr="00DA3902">
        <w:rPr>
          <w:rFonts w:ascii="Times New Roman" w:eastAsia="Calibri" w:hAnsi="Times New Roman" w:cs="Times New Roman"/>
          <w:spacing w:val="1"/>
          <w:position w:val="6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nước</w:t>
      </w:r>
      <w:r w:rsidRPr="00DA3902">
        <w:rPr>
          <w:rFonts w:ascii="Times New Roman" w:eastAsia="Calibri" w:hAnsi="Times New Roman" w:cs="Times New Roman"/>
          <w:spacing w:val="9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và</w:t>
      </w:r>
      <w:r w:rsidRPr="00DA3902">
        <w:rPr>
          <w:rFonts w:ascii="Times New Roman" w:eastAsia="Calibri" w:hAnsi="Times New Roman" w:cs="Times New Roman"/>
          <w:spacing w:val="-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đo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được mực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nước</w:t>
      </w:r>
      <w:r w:rsidRPr="00DA3902">
        <w:rPr>
          <w:rFonts w:ascii="Times New Roman" w:eastAsia="Calibri" w:hAnsi="Times New Roman" w:cs="Times New Roman"/>
          <w:spacing w:val="8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dâng</w:t>
      </w:r>
      <w:r w:rsidRPr="00DA3902">
        <w:rPr>
          <w:rFonts w:ascii="Times New Roman" w:eastAsia="Calibri" w:hAnsi="Times New Roman" w:cs="Times New Roman"/>
          <w:spacing w:val="3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lên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>cao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pacing w:val="1"/>
          <w:sz w:val="26"/>
          <w:szCs w:val="26"/>
        </w:rPr>
        <w:t>$7,2 cm$</w:t>
      </w:r>
      <w:r w:rsidRPr="00DA3902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6717BDC" w14:textId="77777777" w:rsidR="00A93843" w:rsidRPr="00DA3902" w:rsidRDefault="00A93843" w:rsidP="00586355">
      <w:pPr>
        <w:spacing w:before="60" w:after="60"/>
        <w:rPr>
          <w:rFonts w:ascii="Times New Roman" w:eastAsia="SimSun" w:hAnsi="Times New Roman" w:cs="Times New Roman"/>
          <w:iCs/>
          <w:sz w:val="26"/>
          <w:szCs w:val="26"/>
        </w:rPr>
      </w:pPr>
    </w:p>
    <w:p w14:paraId="0AA9887B" w14:textId="77777777" w:rsidR="00A93843" w:rsidRPr="00DA3902" w:rsidRDefault="00A93843" w:rsidP="00586355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sz w:val="26"/>
          <w:szCs w:val="26"/>
        </w:rPr>
        <w:t>a) Tính</w:t>
      </w:r>
      <w:r w:rsidRPr="00DA3902">
        <w:rPr>
          <w:rFonts w:ascii="Times New Roman" w:eastAsia="SimSun" w:hAnsi="Times New Roman" w:cs="Times New Roman"/>
          <w:spacing w:val="3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thể</w:t>
      </w:r>
      <w:r w:rsidRPr="00DA3902">
        <w:rPr>
          <w:rFonts w:ascii="Times New Roman" w:eastAsia="SimSun" w:hAnsi="Times New Roman" w:cs="Times New Roman"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tích</w:t>
      </w:r>
      <w:r w:rsidRPr="00DA3902">
        <w:rPr>
          <w:rFonts w:ascii="Times New Roman" w:eastAsia="SimSun" w:hAnsi="Times New Roman" w:cs="Times New Roman"/>
          <w:spacing w:val="-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của</w:t>
      </w:r>
      <w:r w:rsidRPr="00DA3902">
        <w:rPr>
          <w:rFonts w:ascii="Times New Roman" w:eastAsia="SimSun" w:hAnsi="Times New Roman" w:cs="Times New Roman"/>
          <w:spacing w:val="5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quả</w:t>
      </w:r>
      <w:r w:rsidRPr="00DA3902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bóng</w:t>
      </w:r>
      <w:r w:rsidRPr="00DA3902">
        <w:rPr>
          <w:rFonts w:ascii="Times New Roman" w:eastAsia="SimSun" w:hAnsi="Times New Roman" w:cs="Times New Roman"/>
          <w:spacing w:val="4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bàn.</w:t>
      </w:r>
    </w:p>
    <w:p w14:paraId="24E59D31" w14:textId="77777777" w:rsidR="00A93843" w:rsidRPr="00DA3902" w:rsidRDefault="00A93843" w:rsidP="00586355">
      <w:pPr>
        <w:spacing w:before="60" w:after="60"/>
        <w:rPr>
          <w:rFonts w:ascii="Times New Roman" w:eastAsia="SimSun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sz w:val="26"/>
          <w:szCs w:val="26"/>
        </w:rPr>
        <w:t>b) Tính tỉ lệ phần trăm thể tích phần nổi của quả bóng bàn trong thí nghiệm</w:t>
      </w:r>
      <w:r w:rsidRPr="00DA3902">
        <w:rPr>
          <w:rFonts w:ascii="Times New Roman" w:eastAsia="SimSun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sz w:val="26"/>
          <w:szCs w:val="26"/>
        </w:rPr>
        <w:t>trên.</w:t>
      </w:r>
      <w:r w:rsidRPr="00DA3902">
        <w:rPr>
          <w:rFonts w:ascii="Times New Roman" w:eastAsia="SimSu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57EEC0" wp14:editId="3B6EEFC0">
                <wp:simplePos x="0" y="0"/>
                <wp:positionH relativeFrom="page">
                  <wp:posOffset>4788535</wp:posOffset>
                </wp:positionH>
                <wp:positionV relativeFrom="paragraph">
                  <wp:posOffset>296545</wp:posOffset>
                </wp:positionV>
                <wp:extent cx="85090" cy="0"/>
                <wp:effectExtent l="0" t="0" r="0" b="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09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7105EEA" id="Straight Connector 1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7.05pt,23.35pt" to="383.7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" strokeweight=".48pt">
                <w10:wrap anchorx="page"/>
              </v:line>
            </w:pict>
          </mc:Fallback>
        </mc:AlternateContent>
      </w:r>
      <w:r w:rsidRPr="00DA3902"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17CC37B8" w14:textId="1694A31D" w:rsidR="00A93843" w:rsidRPr="00DA3902" w:rsidRDefault="00A93843" w:rsidP="00586355">
      <w:pPr>
        <w:spacing w:before="60" w:after="60"/>
        <w:rPr>
          <w:rFonts w:ascii="Times New Roman" w:eastAsia="SimSun" w:hAnsi="Times New Roman" w:cs="Times New Roman"/>
          <w:i/>
          <w:iCs/>
          <w:sz w:val="26"/>
          <w:szCs w:val="26"/>
        </w:rPr>
      </w:pP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(Lấy </w:t>
      </w:r>
      <w:r w:rsidR="00DA3902" w:rsidRPr="00DA3902">
        <w:rPr>
          <w:rFonts w:ascii="Times New Roman" w:eastAsia="SimSun" w:hAnsi="Times New Roman" w:cs="Times New Roman"/>
          <w:i/>
          <w:iCs/>
          <w:color w:val="000000"/>
          <w:sz w:val="26"/>
          <w:szCs w:val="26"/>
        </w:rPr>
        <w:t>$\pi \approx 3,14$</w:t>
      </w:r>
      <w:r w:rsidRPr="00DA3902">
        <w:rPr>
          <w:rFonts w:ascii="Times New Roman" w:eastAsia="SimSun" w:hAnsi="Times New Roman" w:cs="Times New Roman"/>
          <w:i/>
          <w:iCs/>
          <w:spacing w:val="4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và</w:t>
      </w:r>
      <w:r w:rsidRPr="00DA3902">
        <w:rPr>
          <w:rFonts w:ascii="Times New Roman" w:eastAsia="SimSun" w:hAnsi="Times New Roman" w:cs="Times New Roman"/>
          <w:i/>
          <w:iCs/>
          <w:spacing w:val="6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các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kết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quả</w:t>
      </w:r>
      <w:r w:rsidRPr="00DA3902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làm</w:t>
      </w:r>
      <w:r w:rsidRPr="00DA3902">
        <w:rPr>
          <w:rFonts w:ascii="Times New Roman" w:eastAsia="SimSun" w:hAnsi="Times New Roman" w:cs="Times New Roman"/>
          <w:i/>
          <w:iCs/>
          <w:spacing w:val="5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tròn</w:t>
      </w:r>
      <w:r w:rsidRPr="00DA3902">
        <w:rPr>
          <w:rFonts w:ascii="Times New Roman" w:eastAsia="SimSun" w:hAnsi="Times New Roman" w:cs="Times New Roman"/>
          <w:i/>
          <w:iCs/>
          <w:spacing w:val="1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đến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chữ số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thập</w:t>
      </w:r>
      <w:r w:rsidRPr="00DA3902">
        <w:rPr>
          <w:rFonts w:ascii="Times New Roman" w:eastAsia="SimSun" w:hAnsi="Times New Roman" w:cs="Times New Roman"/>
          <w:i/>
          <w:iCs/>
          <w:spacing w:val="3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phân</w:t>
      </w:r>
      <w:r w:rsidRPr="00DA3902">
        <w:rPr>
          <w:rFonts w:ascii="Times New Roman" w:eastAsia="SimSun" w:hAnsi="Times New Roman" w:cs="Times New Roman"/>
          <w:i/>
          <w:iCs/>
          <w:spacing w:val="2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thứ</w:t>
      </w:r>
      <w:r w:rsidRPr="00DA3902">
        <w:rPr>
          <w:rFonts w:ascii="Times New Roman" w:eastAsia="SimSun" w:hAnsi="Times New Roman" w:cs="Times New Roman"/>
          <w:i/>
          <w:iCs/>
          <w:spacing w:val="-1"/>
          <w:sz w:val="26"/>
          <w:szCs w:val="26"/>
        </w:rPr>
        <w:t xml:space="preserve"> </w:t>
      </w:r>
      <w:r w:rsidRPr="00DA3902">
        <w:rPr>
          <w:rFonts w:ascii="Times New Roman" w:eastAsia="SimSun" w:hAnsi="Times New Roman" w:cs="Times New Roman"/>
          <w:i/>
          <w:iCs/>
          <w:sz w:val="26"/>
          <w:szCs w:val="26"/>
        </w:rPr>
        <w:t>hai)</w:t>
      </w:r>
    </w:p>
    <w:p w14:paraId="10825C4C" w14:textId="77777777" w:rsidR="00A93843" w:rsidRPr="00DA3902" w:rsidRDefault="00A93843" w:rsidP="00586355">
      <w:pPr>
        <w:spacing w:before="60" w:after="60"/>
        <w:ind w:hanging="1080"/>
        <w:contextualSpacing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741B89E7" w14:textId="56BC6C2A" w:rsidR="00A93843" w:rsidRPr="00DA3902" w:rsidRDefault="00A93843" w:rsidP="00586355">
      <w:pPr>
        <w:spacing w:before="60" w:after="6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a) Bán kính quả bóng bàn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$R=\frac{40}{2}=20 \left( mm \right)=2 \left( cm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8648E5" w14:textId="50C55EC9" w:rsidR="00A93843" w:rsidRPr="00DA3902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Thể tích quả bóng bàn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$V=\frac{4}{3}\pi {{R}^3}=\frac{4}{3}\cdot \pi \cdot {{2}^3}=\frac{32}{3}\pi \approx 33,51 \left( c{{m}^3} \right)$</w:t>
      </w:r>
    </w:p>
    <w:p w14:paraId="3DA75B46" w14:textId="70E1EBF5" w:rsidR="00A93843" w:rsidRPr="00DA3902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b) Thể tích nước và phần chìm của quả bóng bàn trong cốc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$V=\pi {{r}^2}h={{3}^2}.7,2\pi =\frac{324}{5}\pi \left( c{{m}^3} \right)$</w:t>
      </w:r>
    </w:p>
    <w:p w14:paraId="58655D5A" w14:textId="53EBDA9E" w:rsidR="00A93843" w:rsidRPr="00DA3902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Thể tích phần chìm của quả bóng bàn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$\frac{324}{5}\pi -200\approx 3,58 \left( c{{m}^3} \right)$</w:t>
      </w:r>
    </w:p>
    <w:p w14:paraId="43BB2621" w14:textId="646E1397" w:rsidR="00A93843" w:rsidRPr="00DA3902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Thể tích phần nổi của quả bóng bàn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$\frac{32}{3}\pi -\left( \frac{324}{5}\pi -200 \right)\approx 16,53 \left( c{{m}^3} \right)$</w:t>
      </w:r>
    </w:p>
    <w:p w14:paraId="7DB2910F" w14:textId="2AE0437B" w:rsidR="00A93843" w:rsidRPr="00DA3902" w:rsidRDefault="00A93843" w:rsidP="00586355">
      <w:pPr>
        <w:spacing w:before="60" w:after="6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>Tỉ lệ phần trăm thể tích phần nổi của quả bóng bàn trong thí nghiệm</w:t>
      </w:r>
      <w:r w:rsidRPr="00DA3902">
        <w:rPr>
          <w:rFonts w:ascii="Times New Roman" w:eastAsia="Calibri" w:hAnsi="Times New Roman" w:cs="Times New Roman"/>
          <w:spacing w:val="1"/>
          <w:sz w:val="26"/>
          <w:szCs w:val="26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trên là: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$\frac{16,53}{33,51}\approx 49,33 %$</w:t>
      </w:r>
    </w:p>
    <w:p w14:paraId="4673DAD2" w14:textId="7FD1BC94" w:rsidR="00A93843" w:rsidRPr="00DA3902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2) Cho tam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ba góc nhọn nội tiếp đường tròn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O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 kẻ đường cao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$BE$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ABC$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Gọi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lần lượt là chân các đường vuông góc kẻ từ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$E$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đến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$AB$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</w:p>
    <w:p w14:paraId="659E7331" w14:textId="21053BEF" w:rsidR="00A93843" w:rsidRPr="00DA3902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a) Chứng minh tứ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$BHEK$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tứ giác nội tiếp.</w:t>
      </w:r>
    </w:p>
    <w:p w14:paraId="0AB614E4" w14:textId="41B0D8C5" w:rsidR="00A93843" w:rsidRPr="00DA3902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b) Chứng minh: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$BH.BA=BK.BC$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064C2C7F" w14:textId="69BABB5B" w:rsidR="00A93843" w:rsidRPr="00DA3902" w:rsidRDefault="00A93843" w:rsidP="00502486">
      <w:pPr>
        <w:spacing w:line="360" w:lineRule="auto"/>
        <w:ind w:hanging="76"/>
        <w:contextualSpacing/>
        <w:jc w:val="both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eastAsia="zh-CN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c) Kẻ đường cao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$CF$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của tam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$ABC\left( F\in AB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$I$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trung điểm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$EF$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Chứng minh ba điểm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$H,I,K$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thẳng hàng.</w:t>
      </w:r>
      <w:r w:rsidRPr="00DA3902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vi-VN" w:eastAsia="zh-CN"/>
        </w:rPr>
        <w:t xml:space="preserve"> </w:t>
      </w:r>
    </w:p>
    <w:p w14:paraId="3089533F" w14:textId="5C063812" w:rsidR="00A93843" w:rsidRPr="00DA3902" w:rsidRDefault="00A93843" w:rsidP="00A93843">
      <w:pPr>
        <w:tabs>
          <w:tab w:val="left" w:pos="2268"/>
        </w:tabs>
        <w:spacing w:before="60" w:after="60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DA3902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1F4B72B4" w14:textId="77777777" w:rsidR="00A93843" w:rsidRPr="00DA3902" w:rsidRDefault="00A93843" w:rsidP="00502486">
      <w:pPr>
        <w:spacing w:line="360" w:lineRule="auto"/>
        <w:ind w:hanging="76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lastRenderedPageBreak/>
        <w:t xml:space="preserve">   </w:t>
      </w:r>
      <w:r w:rsidRPr="00DA3902">
        <w:rPr>
          <w:rFonts w:ascii="Times New Roman" w:eastAsia="Calibri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29F074D7" wp14:editId="0DA3B292">
            <wp:extent cx="1990846" cy="1770380"/>
            <wp:effectExtent l="0" t="0" r="0" b="0"/>
            <wp:docPr id="420119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6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66" cy="178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1C90" w14:textId="3B1F3FE4" w:rsidR="00A93843" w:rsidRPr="00DA3902" w:rsidRDefault="00A93843" w:rsidP="00A93843">
      <w:pPr>
        <w:numPr>
          <w:ilvl w:val="0"/>
          <w:numId w:val="16"/>
        </w:num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Chứng minh tứ giác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$BHEK$</w:t>
      </w: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nội tiếp</w:t>
      </w:r>
    </w:p>
    <w:p w14:paraId="30608A7E" w14:textId="0E6C4811" w:rsidR="00A93843" w:rsidRPr="00DA3902" w:rsidRDefault="00A93843" w:rsidP="00BE5AC2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tứ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$BHEK$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có: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$\widehat{BHE}=90{}^\circ \left( EH\bot AB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 và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$\widehat{EKB}=90{}^\circ \left( EK\bot BC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ADD6DF" w14:textId="5A96800B" w:rsidR="00A93843" w:rsidRPr="00DA3902" w:rsidRDefault="00A93843" w:rsidP="00171179">
      <w:p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DA3902">
        <w:rPr>
          <w:rFonts w:ascii="Times New Roman" w:hAnsi="Times New Roman" w:cs="Times New Roman"/>
          <w:sz w:val="26"/>
          <w:szCs w:val="26"/>
          <w:lang w:val="fr-FR"/>
        </w:rPr>
        <w:t xml:space="preserve">nên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  <w:lang w:val="fr-FR"/>
        </w:rPr>
        <w:t>$\widehat{BHE}+\widehat{EKB}=180{}^\circ$</w:t>
      </w:r>
      <w:r w:rsidRPr="00DA3902">
        <w:rPr>
          <w:rFonts w:ascii="Times New Roman" w:hAnsi="Times New Roman" w:cs="Times New Roman"/>
          <w:sz w:val="26"/>
          <w:szCs w:val="26"/>
          <w:lang w:val="fr-FR"/>
        </w:rPr>
        <w:t xml:space="preserve"> mà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  <w:lang w:val="fr-FR"/>
        </w:rPr>
        <w:t>$\widehat{BHE}$</w:t>
      </w:r>
      <w:r w:rsidRPr="00DA3902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  <w:lang w:val="fr-FR"/>
        </w:rPr>
        <w:t>$\widehat{EKB}$</w:t>
      </w:r>
      <w:r w:rsidRPr="00DA3902">
        <w:rPr>
          <w:rFonts w:ascii="Times New Roman" w:hAnsi="Times New Roman" w:cs="Times New Roman"/>
          <w:sz w:val="26"/>
          <w:szCs w:val="26"/>
          <w:lang w:val="fr-FR"/>
        </w:rPr>
        <w:t xml:space="preserve"> là hai góc đối </w:t>
      </w:r>
    </w:p>
    <w:p w14:paraId="6218ED58" w14:textId="67156FD1" w:rsidR="00A93843" w:rsidRPr="00DA3902" w:rsidRDefault="00A93843" w:rsidP="004C073A">
      <w:p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>Do đó t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ứ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$BHEK$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nội tiếp</w:t>
      </w:r>
    </w:p>
    <w:p w14:paraId="71563BFC" w14:textId="7DCFAF0C" w:rsidR="00A93843" w:rsidRPr="00DA3902" w:rsidRDefault="00A93843" w:rsidP="00A93843">
      <w:pPr>
        <w:numPr>
          <w:ilvl w:val="0"/>
          <w:numId w:val="16"/>
        </w:num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Chứng minh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$BH.BA=BK.BC$</w:t>
      </w:r>
    </w:p>
    <w:p w14:paraId="14481C6C" w14:textId="3043EF15" w:rsidR="00A93843" w:rsidRPr="00DA3902" w:rsidRDefault="00A93843" w:rsidP="004C073A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BEC$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BKE$</w:t>
      </w:r>
      <w:r w:rsidRPr="00DA3902">
        <w:rPr>
          <w:rFonts w:ascii="Times New Roman" w:hAnsi="Times New Roman" w:cs="Times New Roman"/>
          <w:sz w:val="26"/>
          <w:szCs w:val="26"/>
        </w:rPr>
        <w:t xml:space="preserve"> có: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$\widehat{BEC}=\widehat{BKE}=90{}^\circ$</w:t>
      </w:r>
      <w:r w:rsidRPr="00DA3902">
        <w:rPr>
          <w:rFonts w:ascii="Times New Roman" w:hAnsi="Times New Roman" w:cs="Times New Roman"/>
          <w:sz w:val="26"/>
          <w:szCs w:val="26"/>
        </w:rPr>
        <w:t xml:space="preserve">;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$\widehat{EBC}$</w:t>
      </w:r>
      <w:r w:rsidRPr="00DA3902">
        <w:rPr>
          <w:rFonts w:ascii="Times New Roman" w:hAnsi="Times New Roman" w:cs="Times New Roman"/>
          <w:sz w:val="26"/>
          <w:szCs w:val="26"/>
        </w:rPr>
        <w:t>: góc chung</w:t>
      </w:r>
    </w:p>
    <w:p w14:paraId="2D77280A" w14:textId="02406334" w:rsidR="00A93843" w:rsidRPr="00DA3902" w:rsidRDefault="00A93843" w:rsidP="000E2315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 xml:space="preserve">Do đó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$\Delta BEC\backsim \Delta BKE$</w:t>
      </w:r>
      <w:r w:rsidRPr="00DA3902">
        <w:rPr>
          <w:rFonts w:ascii="Times New Roman" w:hAnsi="Times New Roman" w:cs="Times New Roman"/>
          <w:sz w:val="26"/>
          <w:szCs w:val="26"/>
        </w:rPr>
        <w:t xml:space="preserve">(g.g) </w:t>
      </w:r>
    </w:p>
    <w:p w14:paraId="4F47C214" w14:textId="1750B265" w:rsidR="00A93843" w:rsidRPr="00DA3902" w:rsidRDefault="00A93843" w:rsidP="000E2315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 xml:space="preserve">Suy ra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$\frac{BE}{BK}=\frac{BC}{BE}\Rightarrow B{{E}^2}=BK.BC$</w:t>
      </w:r>
      <w:r w:rsidRPr="00DA3902">
        <w:rPr>
          <w:rFonts w:ascii="Times New Roman" w:hAnsi="Times New Roman" w:cs="Times New Roman"/>
          <w:sz w:val="26"/>
          <w:szCs w:val="26"/>
        </w:rPr>
        <w:t xml:space="preserve">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$\left( 1 \right)$</w:t>
      </w:r>
    </w:p>
    <w:p w14:paraId="0EED46D2" w14:textId="5B8A37C4" w:rsidR="00A93843" w:rsidRPr="00DA3902" w:rsidRDefault="00A93843" w:rsidP="00296FBA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Chứng minh tương tự ta được </w:t>
      </w:r>
      <w:r w:rsidR="00DA3902" w:rsidRPr="00DA3902">
        <w:rPr>
          <w:rFonts w:ascii="Times New Roman" w:eastAsia="SimSun" w:hAnsi="Times New Roman" w:cs="Times New Roman"/>
          <w:color w:val="000000"/>
          <w:sz w:val="26"/>
          <w:szCs w:val="26"/>
        </w:rPr>
        <w:t>$B{{E}^2}=BH.BA$</w:t>
      </w:r>
      <w:r w:rsidRPr="00DA3902">
        <w:rPr>
          <w:rFonts w:ascii="Times New Roman" w:hAnsi="Times New Roman" w:cs="Times New Roman"/>
          <w:sz w:val="26"/>
          <w:szCs w:val="26"/>
        </w:rPr>
        <w:t xml:space="preserve">  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$\left( 2 \right)$</w:t>
      </w:r>
    </w:p>
    <w:p w14:paraId="3FC299B1" w14:textId="0638D559" w:rsidR="00A93843" w:rsidRPr="00DA3902" w:rsidRDefault="00A93843" w:rsidP="00296FBA">
      <w:pPr>
        <w:spacing w:line="360" w:lineRule="auto"/>
        <w:ind w:left="1134" w:hanging="283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Từ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$\left( 1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$\left( 2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suy ra: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$BH.BA=BK.BC$</w:t>
      </w:r>
      <w:r w:rsidRPr="00DA3902">
        <w:rPr>
          <w:rFonts w:ascii="Times New Roman" w:hAnsi="Times New Roman" w:cs="Times New Roman"/>
          <w:sz w:val="26"/>
          <w:szCs w:val="26"/>
        </w:rPr>
        <w:t>.</w:t>
      </w:r>
    </w:p>
    <w:p w14:paraId="278EE602" w14:textId="187408AF" w:rsidR="00A93843" w:rsidRPr="00DA3902" w:rsidRDefault="00A93843" w:rsidP="0049147C">
      <w:pPr>
        <w:spacing w:line="360" w:lineRule="auto"/>
        <w:contextualSpacing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c) Kẻ đường cao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$CF$</w:t>
      </w: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của tam giác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$ABC\left( F\in AB \right)$</w:t>
      </w: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$I$</w:t>
      </w: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là trung điểm của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$EF$</w:t>
      </w: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. Chứng minh ba điểm </w:t>
      </w:r>
      <w:r w:rsidR="00DA3902" w:rsidRPr="00DA3902">
        <w:rPr>
          <w:rFonts w:ascii="Times New Roman" w:eastAsia="Calibri" w:hAnsi="Times New Roman" w:cs="Times New Roman"/>
          <w:i/>
          <w:iCs/>
          <w:color w:val="000000"/>
          <w:sz w:val="26"/>
          <w:szCs w:val="26"/>
        </w:rPr>
        <w:t>$H,I,K$</w:t>
      </w:r>
      <w:r w:rsidRPr="00DA3902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thẳng hàng.</w:t>
      </w:r>
    </w:p>
    <w:p w14:paraId="301A91E0" w14:textId="68554BC0" w:rsidR="00A93843" w:rsidRPr="00DA3902" w:rsidRDefault="00A93843" w:rsidP="00DF1843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Theo câu a) ta có tứ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$BHEK$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nội tiếp nên 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$\widehat{BHK}=\widehat{BEK}$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góc nội tiếp cùng chắn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$\overset\frown{BK}$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$\left( 3 \right)$</w:t>
      </w:r>
    </w:p>
    <w:p w14:paraId="065B0C3B" w14:textId="1A34E1F6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BEC$</w:t>
      </w:r>
      <w:r w:rsidRPr="00DA3902">
        <w:rPr>
          <w:rFonts w:ascii="Times New Roman" w:hAnsi="Times New Roman" w:cs="Times New Roman"/>
          <w:sz w:val="26"/>
          <w:szCs w:val="26"/>
        </w:rPr>
        <w:t xml:space="preserve"> vuông tại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DA3902">
        <w:rPr>
          <w:rFonts w:ascii="Times New Roman" w:hAnsi="Times New Roman" w:cs="Times New Roman"/>
          <w:sz w:val="26"/>
          <w:szCs w:val="26"/>
        </w:rPr>
        <w:t xml:space="preserve"> có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$EK\bot BC$</w:t>
      </w:r>
      <w:r w:rsidRPr="00DA3902">
        <w:rPr>
          <w:rFonts w:ascii="Times New Roman" w:hAnsi="Times New Roman" w:cs="Times New Roman"/>
          <w:sz w:val="26"/>
          <w:szCs w:val="26"/>
        </w:rPr>
        <w:t xml:space="preserve"> nên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$\widehat{BEK}=\widehat{ECB}$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(cùng phụ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$\widehat{KEC}$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$\left( 4 \right)$</w:t>
      </w:r>
    </w:p>
    <w:p w14:paraId="6DF0DC58" w14:textId="2302684A" w:rsidR="00A93843" w:rsidRPr="00DA3902" w:rsidRDefault="00A93843" w:rsidP="00DF1843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Xét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BFC$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$\widehat{BFC}={{90}^{\circ }}\left( CF\bot AB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 nên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$B,F,C$</w:t>
      </w:r>
      <w:r w:rsidRPr="00DA3902">
        <w:rPr>
          <w:rFonts w:ascii="Times New Roman" w:hAnsi="Times New Roman" w:cs="Times New Roman"/>
          <w:sz w:val="26"/>
          <w:szCs w:val="26"/>
        </w:rPr>
        <w:t xml:space="preserve"> thuộc đường tròn đường kính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$BC$</w:t>
      </w:r>
    </w:p>
    <w:p w14:paraId="4C41FC8D" w14:textId="2DCF1BF9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Lại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$\Delta BEC$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$\widehat{BEC}={{90}^{\circ }}\left( BE\bot AC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 nên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$B,E,C$</w:t>
      </w:r>
      <w:r w:rsidRPr="00DA3902">
        <w:rPr>
          <w:rFonts w:ascii="Times New Roman" w:hAnsi="Times New Roman" w:cs="Times New Roman"/>
          <w:sz w:val="26"/>
          <w:szCs w:val="26"/>
        </w:rPr>
        <w:t xml:space="preserve"> thuộc đường tròn đường kính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$BC$</w:t>
      </w:r>
    </w:p>
    <w:p w14:paraId="1A828C4F" w14:textId="227B39EB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Suy ra bốn điểm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$B,F,E,C$</w:t>
      </w:r>
      <w:r w:rsidRPr="00DA3902">
        <w:rPr>
          <w:rFonts w:ascii="Times New Roman" w:hAnsi="Times New Roman" w:cs="Times New Roman"/>
          <w:sz w:val="26"/>
          <w:szCs w:val="26"/>
        </w:rPr>
        <w:t xml:space="preserve"> cùng thuộc đường tròn đường kính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$BC$</w:t>
      </w:r>
    </w:p>
    <w:p w14:paraId="1D4D796F" w14:textId="733FFE93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>hay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tứ giác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$BFEC$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nội tiếp</w:t>
      </w:r>
    </w:p>
    <w:p w14:paraId="40385CC8" w14:textId="47DE0F0F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 xml:space="preserve">Do đó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$\widehat{ECB}=\widehat{HFE}$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(cùng bù với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$\widehat{BFE}$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$\left( 5 \right)$</w:t>
      </w:r>
    </w:p>
    <w:p w14:paraId="4D4C4D1B" w14:textId="38235EC5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lastRenderedPageBreak/>
        <w:t xml:space="preserve">Xét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$\Delta FHE$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vuông tại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EH\bot AB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có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$HI$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đường trung tuyến ứng với cạnh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$EF$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$I$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trung</w:t>
      </w:r>
    </w:p>
    <w:p w14:paraId="0336E698" w14:textId="39F37897" w:rsidR="00A93843" w:rsidRPr="00DA3902" w:rsidRDefault="00A93843" w:rsidP="007452A3">
      <w:pPr>
        <w:spacing w:line="360" w:lineRule="auto"/>
        <w:ind w:left="1134" w:hanging="283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điểm của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$EF$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) nên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$HI=IF=\frac{EF}{2}$</w:t>
      </w:r>
    </w:p>
    <w:p w14:paraId="6C390A44" w14:textId="54F32E66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 xml:space="preserve">hay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$\Delta HIF$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cân tại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$I$</w:t>
      </w:r>
      <w:r w:rsidRPr="00DA3902">
        <w:rPr>
          <w:rFonts w:ascii="Times New Roman" w:hAnsi="Times New Roman" w:cs="Times New Roman"/>
          <w:sz w:val="26"/>
          <w:szCs w:val="26"/>
        </w:rPr>
        <w:t xml:space="preserve"> do đó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$\widehat{IFH}=\widehat{FHI}$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$\left( 6 \right)$</w:t>
      </w:r>
    </w:p>
    <w:p w14:paraId="634BC39F" w14:textId="2386AA94" w:rsidR="00A93843" w:rsidRPr="00DA3902" w:rsidRDefault="00A93843" w:rsidP="00DF1843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Từ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$\left( 3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$\left( 4 \right)$</w:t>
      </w:r>
      <w:r w:rsidRPr="00DA3902">
        <w:rPr>
          <w:rFonts w:ascii="Times New Roman" w:hAnsi="Times New Roman" w:cs="Times New Roman"/>
          <w:sz w:val="26"/>
          <w:szCs w:val="26"/>
        </w:rPr>
        <w:t xml:space="preserve">,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$\left( 5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và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$\left( 6 \right)$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suy ra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$\widehat{BHK}=\widehat{FHI}$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$$</w:t>
      </w:r>
    </w:p>
    <w:p w14:paraId="6C9C9156" w14:textId="05AFAAF6" w:rsidR="00A93843" w:rsidRPr="00DA3902" w:rsidRDefault="00A93843" w:rsidP="004A3D32">
      <w:pPr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 xml:space="preserve">Do đó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$H,I,K$</w:t>
      </w:r>
      <w:r w:rsidRPr="00DA390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thẳng hàng.</w:t>
      </w:r>
    </w:p>
    <w:p w14:paraId="4D8083A2" w14:textId="57A82AD6" w:rsidR="00A93843" w:rsidRPr="00DA3902" w:rsidRDefault="00A93843" w:rsidP="00AD1F4F">
      <w:pPr>
        <w:spacing w:before="60" w:after="60"/>
        <w:jc w:val="both"/>
        <w:rPr>
          <w:rFonts w:ascii="Times New Roman" w:eastAsia="Calibri" w:hAnsi="Times New Roman" w:cs="Times New Roman"/>
          <w:sz w:val="26"/>
          <w:szCs w:val="26"/>
          <w:lang w:val="vi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DA3902">
        <w:rPr>
          <w:rFonts w:ascii="Times New Roman" w:hAnsi="Times New Roman" w:cs="Times New Roman"/>
          <w:b/>
          <w:sz w:val="26"/>
          <w:szCs w:val="26"/>
        </w:rPr>
        <w:t xml:space="preserve">  (0,5 điểm) </w:t>
      </w:r>
      <w:r w:rsidRPr="00DA3902">
        <w:rPr>
          <w:rFonts w:ascii="Times New Roman" w:eastAsia="Calibri" w:hAnsi="Times New Roman" w:cs="Times New Roman"/>
          <w:bCs/>
          <w:sz w:val="26"/>
          <w:szCs w:val="26"/>
          <w:lang w:val="vi"/>
        </w:rPr>
        <w:t>Một công ty du lịch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dự định tổ chức một tour du lịch xuyên Việt nhân kỉ niệm ngày giải phóng hoàn toàn miền Nam 30 – 4 . Công ty dự định nếu giá tour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$2$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triệu đồng thì sẽ có khoảng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$200$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Để thu hút nhiều người tham gia, công ty sẽ quyết định giảm giá và cứ mỗi lần giảm giá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$100$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nghìn đồng/1tour thì sẽ có thêm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"/>
        </w:rPr>
        <w:t>$20$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người tham gia. Hỏi công ty phải giảm giá tour còn bao nhiêu để doanh thu từ tour xuyên Việt đó là lớn nhất.</w:t>
      </w:r>
    </w:p>
    <w:p w14:paraId="5646AD33" w14:textId="77777777" w:rsidR="00A93843" w:rsidRPr="00DA3902" w:rsidRDefault="00A93843" w:rsidP="00E958C5">
      <w:pPr>
        <w:spacing w:before="60" w:after="60"/>
        <w:ind w:hanging="1080"/>
        <w:contextualSpacing/>
        <w:jc w:val="center"/>
        <w:rPr>
          <w:rFonts w:ascii="Times New Roman" w:eastAsia="SimSun" w:hAnsi="Times New Roman" w:cs="Times New Roman"/>
          <w:sz w:val="26"/>
          <w:szCs w:val="26"/>
          <w:lang w:val="vi"/>
        </w:rPr>
      </w:pPr>
      <w:r w:rsidRPr="00DA3902">
        <w:rPr>
          <w:rFonts w:ascii="Times New Roman" w:eastAsia="Calibri" w:hAnsi="Times New Roman" w:cs="Times New Roman"/>
          <w:b/>
          <w:color w:val="0000FF"/>
          <w:sz w:val="26"/>
          <w:szCs w:val="26"/>
          <w:lang w:val="vi"/>
        </w:rPr>
        <w:t>Lời giải</w:t>
      </w:r>
    </w:p>
    <w:p w14:paraId="706F6513" w14:textId="69498351" w:rsidR="00A93843" w:rsidRPr="00DA3902" w:rsidRDefault="00A93843" w:rsidP="00AD1F4F">
      <w:pPr>
        <w:spacing w:before="60" w:after="6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Gọi số lần giảm giá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$100\text{ 000}$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>đồng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>/1tour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để thu được doanh thu lớn</w:t>
      </w:r>
      <w:r w:rsidRPr="00DA3902">
        <w:rPr>
          <w:rFonts w:ascii="Times New Roman" w:eastAsia="Calibri" w:hAnsi="Times New Roman" w:cs="Times New Roman"/>
          <w:sz w:val="26"/>
          <w:szCs w:val="26"/>
          <w:lang w:val="vi"/>
        </w:rPr>
        <w:t xml:space="preserve"> 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nhất là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(lần)</w:t>
      </w:r>
    </w:p>
    <w:p w14:paraId="7C858B26" w14:textId="14955CD0" w:rsidR="00A93843" w:rsidRPr="00DA3902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Sau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thì giá của một tour là: 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$2 000 000-100 000.x$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(đồng).</w:t>
      </w:r>
    </w:p>
    <w:p w14:paraId="2A383DBF" w14:textId="5F148349" w:rsidR="00A93843" w:rsidRPr="00DA3902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Vì cứ sau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$1$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thì có thêm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$20$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người tham gia nên sau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thì có thêm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$20.x$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(người tham gia) nên tổng số người tham gia sau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giá là:  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$200+20.x$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(người )</w:t>
      </w:r>
    </w:p>
    <w:p w14:paraId="4AA5957D" w14:textId="5515A464" w:rsidR="00A93843" w:rsidRPr="00DA3902" w:rsidRDefault="00A93843" w:rsidP="00AD1F4F">
      <w:pPr>
        <w:spacing w:before="60" w:after="60"/>
        <w:contextualSpacing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Tổng doanh thu sau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$x$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lần giảm giá là:</w:t>
      </w:r>
    </w:p>
    <w:p w14:paraId="4D64B2BA" w14:textId="79C2BFAD" w:rsidR="00A93843" w:rsidRPr="00DA3902" w:rsidRDefault="00DA3902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$S=\left( 2 000 000-100 000.x \right).\left( 200+20.x \right)$</w:t>
      </w:r>
      <w:r w:rsidR="00A93843"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>(đồng)</w:t>
      </w:r>
    </w:p>
    <w:p w14:paraId="2B296D00" w14:textId="45148FBE" w:rsidR="00A93843" w:rsidRPr="00DA3902" w:rsidRDefault="00DA3902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$S=100 000.20.\left( 20-x \right).\left( 10+x \right)$</w:t>
      </w:r>
      <w:r w:rsidR="00A93843"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>(đồng)</w:t>
      </w:r>
    </w:p>
    <w:p w14:paraId="6F477443" w14:textId="5A287179" w:rsidR="00A93843" w:rsidRPr="00DA3902" w:rsidRDefault="00DA3902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$S=2 000 000.\left( -{{x}^2}+10x+200 \right)$</w:t>
      </w:r>
      <w:r w:rsidR="00A93843"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(đồng)</w:t>
      </w:r>
    </w:p>
    <w:p w14:paraId="23441152" w14:textId="1767D11E" w:rsidR="00A93843" w:rsidRPr="00DA3902" w:rsidRDefault="00A93843" w:rsidP="00E958C5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Xét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$-{{x}^2}+10\text{x + 200 =}-(x^2-10\text{x +25}-25-200)$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$=-{{(x-5)}^2}+225$</w:t>
      </w:r>
    </w:p>
    <w:p w14:paraId="05594EAF" w14:textId="2BCF5714" w:rsidR="00A93843" w:rsidRPr="00DA3902" w:rsidRDefault="00A93843" w:rsidP="004050E0">
      <w:pPr>
        <w:spacing w:before="60" w:after="6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Vì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$-{{(x-5)}^2}+225\le 225$</w:t>
      </w:r>
      <w:r w:rsidRPr="00DA390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</w:t>
      </w:r>
      <w:r w:rsidRPr="00DA3902">
        <w:rPr>
          <w:rFonts w:ascii="Times New Roman" w:hAnsi="Times New Roman" w:cs="Times New Roman"/>
          <w:sz w:val="26"/>
          <w:szCs w:val="26"/>
          <w:lang w:val="vi-VN"/>
        </w:rPr>
        <w:t xml:space="preserve">ên 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  <w:lang w:val="vi-VN"/>
        </w:rPr>
        <w:t>$2 000 000.\left( -{{x}^2}+10x+200 \right)\le 2 000 000.225=450 000 000$</w:t>
      </w:r>
    </w:p>
    <w:p w14:paraId="4E2C4586" w14:textId="61AA1741" w:rsidR="00A93843" w:rsidRPr="00DA3902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hAnsi="Times New Roman" w:cs="Times New Roman"/>
          <w:sz w:val="26"/>
          <w:szCs w:val="26"/>
        </w:rPr>
        <w:t>hay</w:t>
      </w:r>
      <w:r w:rsidR="00DA3902" w:rsidRPr="00DA3902">
        <w:rPr>
          <w:rFonts w:ascii="Times New Roman" w:hAnsi="Times New Roman" w:cs="Times New Roman"/>
          <w:color w:val="000000"/>
          <w:sz w:val="26"/>
          <w:szCs w:val="26"/>
        </w:rPr>
        <w:t>$S\le 450 000 000$</w:t>
      </w:r>
    </w:p>
    <w:p w14:paraId="1373F721" w14:textId="73395442" w:rsidR="00A93843" w:rsidRPr="00DA3902" w:rsidRDefault="00DA3902" w:rsidP="00AD1F4F">
      <w:pPr>
        <w:spacing w:before="60" w:after="60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A3902">
        <w:rPr>
          <w:rFonts w:ascii="Times New Roman" w:hAnsi="Times New Roman" w:cs="Times New Roman"/>
          <w:color w:val="000000"/>
          <w:sz w:val="26"/>
          <w:szCs w:val="26"/>
        </w:rPr>
        <w:t>${{S}_{max}}=450 000 000$</w:t>
      </w:r>
    </w:p>
    <w:p w14:paraId="62DC7179" w14:textId="77777777" w:rsidR="00A93843" w:rsidRPr="00DA3902" w:rsidRDefault="00A93843" w:rsidP="00AD1F4F">
      <w:pPr>
        <w:spacing w:before="60" w:after="60"/>
        <w:rPr>
          <w:rFonts w:ascii="Times New Roman" w:eastAsia="Calibri" w:hAnsi="Times New Roman" w:cs="Times New Roman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>Khi đó x = 5 (lần)</w:t>
      </w:r>
    </w:p>
    <w:p w14:paraId="3DFA098C" w14:textId="5FAC48B3" w:rsidR="00A93843" w:rsidRPr="00DA3902" w:rsidRDefault="00A93843" w:rsidP="00AD1F4F">
      <w:pPr>
        <w:spacing w:before="60" w:after="6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Vậy giá tour khi đó: </w:t>
      </w:r>
      <w:r w:rsidR="00DA3902" w:rsidRPr="00DA3902">
        <w:rPr>
          <w:rFonts w:ascii="Times New Roman" w:eastAsia="Calibri" w:hAnsi="Times New Roman" w:cs="Times New Roman"/>
          <w:color w:val="000000"/>
          <w:sz w:val="26"/>
          <w:szCs w:val="26"/>
        </w:rPr>
        <w:t>$2 000 000-100 000.5=1\text{ 500 000}$</w:t>
      </w:r>
      <w:r w:rsidRPr="00DA3902">
        <w:rPr>
          <w:rFonts w:ascii="Times New Roman" w:eastAsia="Calibri" w:hAnsi="Times New Roman" w:cs="Times New Roman"/>
          <w:sz w:val="26"/>
          <w:szCs w:val="26"/>
        </w:rPr>
        <w:t xml:space="preserve"> (đồng).</w:t>
      </w:r>
    </w:p>
    <w:p w14:paraId="3C4D0A7D" w14:textId="77777777" w:rsidR="00A93843" w:rsidRPr="00DA3902" w:rsidRDefault="00A93843" w:rsidP="00746EA4">
      <w:pPr>
        <w:pStyle w:val="Heading2"/>
        <w:spacing w:line="276" w:lineRule="auto"/>
        <w:ind w:left="993"/>
        <w:jc w:val="center"/>
        <w:rPr>
          <w:rFonts w:ascii="Times New Roman" w:hAnsi="Times New Roman" w:cs="Times New Roman"/>
        </w:rPr>
      </w:pPr>
      <w:r w:rsidRPr="00DA3902">
        <w:rPr>
          <w:rFonts w:ascii="Times New Roman" w:hAnsi="Times New Roman" w:cs="Times New Roman"/>
        </w:rPr>
        <w:sym w:font="Wingdings" w:char="F096"/>
      </w:r>
      <w:r w:rsidRPr="00DA3902">
        <w:rPr>
          <w:rFonts w:ascii="Times New Roman" w:hAnsi="Times New Roman" w:cs="Times New Roman"/>
        </w:rPr>
        <w:t xml:space="preserve"> </w:t>
      </w:r>
      <w:r w:rsidRPr="00DA3902">
        <w:rPr>
          <w:rFonts w:ascii="Times New Roman" w:hAnsi="Times New Roman" w:cs="Times New Roman"/>
          <w:b/>
        </w:rPr>
        <w:t>HẾT</w:t>
      </w:r>
      <w:r w:rsidRPr="00DA3902">
        <w:rPr>
          <w:rFonts w:ascii="Times New Roman" w:hAnsi="Times New Roman" w:cs="Times New Roman"/>
        </w:rPr>
        <w:t xml:space="preserve"> </w:t>
      </w:r>
      <w:r w:rsidRPr="00DA3902">
        <w:rPr>
          <w:rFonts w:ascii="Times New Roman" w:hAnsi="Times New Roman" w:cs="Times New Roman"/>
        </w:rPr>
        <w:sym w:font="Wingdings" w:char="F097"/>
      </w:r>
    </w:p>
    <w:p w14:paraId="1A0F5B8B" w14:textId="69AEFEC4" w:rsidR="00FA50B8" w:rsidRPr="00DA3902" w:rsidRDefault="00FA50B8" w:rsidP="00A93843">
      <w:pPr>
        <w:rPr>
          <w:rFonts w:ascii="Times New Roman" w:hAnsi="Times New Roman" w:cs="Times New Roman"/>
          <w:sz w:val="26"/>
          <w:szCs w:val="26"/>
        </w:rPr>
      </w:pPr>
    </w:p>
    <w:sectPr w:rsidR="00FA50B8" w:rsidRPr="00DA3902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A99FA" w14:textId="77777777" w:rsidR="00A771FA" w:rsidRDefault="00A771FA" w:rsidP="0039216F">
      <w:pPr>
        <w:spacing w:after="0" w:line="240" w:lineRule="auto"/>
      </w:pPr>
      <w:r>
        <w:separator/>
      </w:r>
    </w:p>
  </w:endnote>
  <w:endnote w:type="continuationSeparator" w:id="0">
    <w:p w14:paraId="2C02F17C" w14:textId="77777777" w:rsidR="00A771FA" w:rsidRDefault="00A771FA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D32CE" w14:textId="77777777" w:rsidR="00A771FA" w:rsidRDefault="00A771FA" w:rsidP="0039216F">
      <w:pPr>
        <w:spacing w:after="0" w:line="240" w:lineRule="auto"/>
      </w:pPr>
      <w:r>
        <w:separator/>
      </w:r>
    </w:p>
  </w:footnote>
  <w:footnote w:type="continuationSeparator" w:id="0">
    <w:p w14:paraId="62E9A9F6" w14:textId="77777777" w:rsidR="00A771FA" w:rsidRDefault="00A771FA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5E05"/>
    <w:multiLevelType w:val="hybridMultilevel"/>
    <w:tmpl w:val="474E043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16BD3"/>
    <w:multiLevelType w:val="hybridMultilevel"/>
    <w:tmpl w:val="17B24D12"/>
    <w:lvl w:ilvl="0" w:tplc="605641DC">
      <w:start w:val="1"/>
      <w:numFmt w:val="decimal"/>
      <w:lvlText w:val="%1)"/>
      <w:lvlJc w:val="left"/>
      <w:pPr>
        <w:ind w:left="135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B0D97"/>
    <w:multiLevelType w:val="hybridMultilevel"/>
    <w:tmpl w:val="25E63586"/>
    <w:lvl w:ilvl="0" w:tplc="5156B33A">
      <w:start w:val="8"/>
      <w:numFmt w:val="decimal"/>
      <w:lvlText w:val="Câu %1."/>
      <w:lvlJc w:val="left"/>
      <w:pPr>
        <w:ind w:left="644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4689A"/>
    <w:multiLevelType w:val="hybridMultilevel"/>
    <w:tmpl w:val="63089B1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5A083BFE"/>
    <w:multiLevelType w:val="hybridMultilevel"/>
    <w:tmpl w:val="0FC2F116"/>
    <w:lvl w:ilvl="0" w:tplc="CDACFD26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090017">
      <w:start w:val="1"/>
      <w:numFmt w:val="lowerLetter"/>
      <w:lvlText w:val="%2)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3333">
    <w:abstractNumId w:val="3"/>
  </w:num>
  <w:num w:numId="2" w16cid:durableId="1580870684">
    <w:abstractNumId w:val="9"/>
  </w:num>
  <w:num w:numId="3" w16cid:durableId="1687635902">
    <w:abstractNumId w:val="4"/>
  </w:num>
  <w:num w:numId="4" w16cid:durableId="1026322207">
    <w:abstractNumId w:val="12"/>
  </w:num>
  <w:num w:numId="5" w16cid:durableId="1121068392">
    <w:abstractNumId w:val="2"/>
  </w:num>
  <w:num w:numId="6" w16cid:durableId="231817127">
    <w:abstractNumId w:val="6"/>
  </w:num>
  <w:num w:numId="7" w16cid:durableId="1018045182">
    <w:abstractNumId w:val="8"/>
  </w:num>
  <w:num w:numId="8" w16cid:durableId="1552957743">
    <w:abstractNumId w:val="16"/>
  </w:num>
  <w:num w:numId="9" w16cid:durableId="8648277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4092431">
    <w:abstractNumId w:val="7"/>
  </w:num>
  <w:num w:numId="11" w16cid:durableId="733044418">
    <w:abstractNumId w:val="0"/>
  </w:num>
  <w:num w:numId="12" w16cid:durableId="2060858492">
    <w:abstractNumId w:val="15"/>
  </w:num>
  <w:num w:numId="13" w16cid:durableId="1503663487">
    <w:abstractNumId w:val="11"/>
  </w:num>
  <w:num w:numId="14" w16cid:durableId="872612522">
    <w:abstractNumId w:val="18"/>
  </w:num>
  <w:num w:numId="15" w16cid:durableId="302782044">
    <w:abstractNumId w:val="5"/>
  </w:num>
  <w:num w:numId="16" w16cid:durableId="1473593737">
    <w:abstractNumId w:val="1"/>
  </w:num>
  <w:num w:numId="17" w16cid:durableId="726955761">
    <w:abstractNumId w:val="10"/>
  </w:num>
  <w:num w:numId="18" w16cid:durableId="1384673187">
    <w:abstractNumId w:val="14"/>
  </w:num>
  <w:num w:numId="19" w16cid:durableId="538396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3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0C75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1A28"/>
    <w:rsid w:val="00A76AB1"/>
    <w:rsid w:val="00A76FB8"/>
    <w:rsid w:val="00A771FA"/>
    <w:rsid w:val="00A775C6"/>
    <w:rsid w:val="00A90A72"/>
    <w:rsid w:val="00A93843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A5355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E7F55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130B1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3902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462B4"/>
    <w:rsid w:val="00E506A5"/>
    <w:rsid w:val="00E542D5"/>
    <w:rsid w:val="00E640E2"/>
    <w:rsid w:val="00E65EB4"/>
    <w:rsid w:val="00E824F5"/>
    <w:rsid w:val="00E87D6D"/>
    <w:rsid w:val="00E9296C"/>
    <w:rsid w:val="00E92F66"/>
    <w:rsid w:val="00EA1118"/>
    <w:rsid w:val="00EB609E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1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D130B1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F6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A93843"/>
    <w:pPr>
      <w:spacing w:after="0" w:line="240" w:lineRule="auto"/>
    </w:pPr>
    <w:rPr>
      <w:rFonts w:ascii="Times New Roman" w:hAnsi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336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35" Type="http://schemas.openxmlformats.org/officeDocument/2006/relationships/fontTable" Target="fontTable.xml"/><Relationship Id="rId5" Type="http://schemas.openxmlformats.org/officeDocument/2006/relationships/footnotes" Target="footnotes.xml"/><Relationship Id="rId334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333" Type="http://schemas.openxmlformats.org/officeDocument/2006/relationships/image" Target="media/image14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8</Pages>
  <Words>2180</Words>
  <Characters>12426</Characters>
  <Application>Microsoft Office Word</Application>
  <DocSecurity>0</DocSecurity>
  <Lines>103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2026-05-19T09:36:00Z</dcterms:created>
  <dcterms:modified xsi:type="dcterms:W3CDTF">2026-05-19T09:36:00Z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