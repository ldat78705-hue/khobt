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1"/>
      </w:tblGrid>
      <w:tr w:rsidR="00A74A65" w:rsidRPr="0034290D" w14:paraId="2DCE48C9" w14:textId="77777777" w:rsidTr="009F316C">
        <w:trPr>
          <w:jc w:val="center"/>
        </w:trPr>
        <w:tc>
          <w:tcPr>
            <w:tcW w:w="5000" w:type="pct"/>
            <w:vAlign w:val="center"/>
          </w:tcPr>
          <w:p w14:paraId="04AFAC69" w14:textId="77777777" w:rsidR="00A74A65" w:rsidRPr="0034290D" w:rsidRDefault="00A74A65" w:rsidP="005A055A">
            <w:pPr>
              <w:pStyle w:val="Heading1"/>
              <w:spacing w:before="120" w:line="276" w:lineRule="auto"/>
              <w:ind w:left="851" w:hanging="851"/>
              <w:rPr>
                <w:rFonts w:eastAsia="Calibri" w:cs="Times New Roman"/>
                <w:color w:val="0066FF"/>
                <w:sz w:val="26"/>
                <w:szCs w:val="26"/>
              </w:rPr>
            </w:pPr>
            <w:r w:rsidRPr="0034290D">
              <w:rPr>
                <w:rFonts w:eastAsia="Calibri" w:cs="Times New Roman"/>
                <w:color w:val="0066FF"/>
                <w:sz w:val="26"/>
                <w:szCs w:val="26"/>
              </w:rPr>
              <w:t>KỲ THI TUYỂN SINH LỚP 10</w:t>
            </w:r>
          </w:p>
          <w:p w14:paraId="6275D810" w14:textId="77777777" w:rsidR="00A74A65" w:rsidRPr="0034290D" w:rsidRDefault="00A74A65" w:rsidP="005A055A">
            <w:pPr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  <w:t>THEO CHƯƠNG TRÌNH GDPT 2018</w:t>
            </w:r>
          </w:p>
          <w:p w14:paraId="5DEEC630" w14:textId="77777777" w:rsidR="00A74A65" w:rsidRPr="0034290D" w:rsidRDefault="00A74A65" w:rsidP="005A055A">
            <w:pPr>
              <w:pStyle w:val="Heading1"/>
              <w:spacing w:before="120" w:line="276" w:lineRule="auto"/>
              <w:ind w:left="851" w:hanging="851"/>
              <w:rPr>
                <w:rFonts w:cs="Times New Roman"/>
                <w:color w:val="0066FF"/>
                <w:sz w:val="26"/>
                <w:szCs w:val="26"/>
              </w:rPr>
            </w:pPr>
            <w:r w:rsidRPr="0034290D">
              <w:rPr>
                <w:rFonts w:eastAsia="Calibri" w:cs="Times New Roman"/>
                <w:color w:val="0066FF"/>
                <w:sz w:val="26"/>
                <w:szCs w:val="26"/>
              </w:rPr>
              <w:t>M</w:t>
            </w:r>
            <w:r w:rsidRPr="0034290D">
              <w:rPr>
                <w:rFonts w:cs="Times New Roman"/>
                <w:color w:val="0066FF"/>
                <w:sz w:val="26"/>
                <w:szCs w:val="26"/>
              </w:rPr>
              <w:t>ÔN: TOÁN 9</w:t>
            </w:r>
          </w:p>
          <w:p w14:paraId="2C35FA41" w14:textId="77777777" w:rsidR="00A74A65" w:rsidRPr="0034290D" w:rsidRDefault="00A74A65" w:rsidP="005A055A">
            <w:pPr>
              <w:jc w:val="center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bCs/>
                <w:i/>
                <w:color w:val="FF0000"/>
                <w:sz w:val="26"/>
                <w:szCs w:val="26"/>
              </w:rPr>
              <w:t>Thời gian</w:t>
            </w:r>
            <w:r w:rsidRPr="0034290D"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>: 120 phút, không kể thời gian giao đề.</w:t>
            </w:r>
          </w:p>
        </w:tc>
      </w:tr>
    </w:tbl>
    <w:p w14:paraId="5DCB1132" w14:textId="77777777" w:rsidR="00A74A65" w:rsidRPr="0034290D" w:rsidRDefault="00A74A65" w:rsidP="00F226A1">
      <w:pPr>
        <w:pStyle w:val="Heading1"/>
        <w:spacing w:before="120" w:line="276" w:lineRule="auto"/>
        <w:rPr>
          <w:rFonts w:cs="Times New Roman"/>
          <w:b w:val="0"/>
          <w:color w:val="auto"/>
          <w:sz w:val="26"/>
          <w:szCs w:val="26"/>
          <w:u w:val="single"/>
          <w:lang w:val="pt-BR"/>
        </w:rPr>
      </w:pPr>
      <w:r w:rsidRPr="0034290D">
        <w:rPr>
          <w:rFonts w:cs="Times New Roman"/>
          <w:color w:val="0066FF"/>
          <w:sz w:val="26"/>
          <w:szCs w:val="26"/>
          <w:u w:val="single"/>
          <w:lang w:val="pt-BR"/>
        </w:rPr>
        <w:t>ĐỀ BÀI</w:t>
      </w:r>
    </w:p>
    <w:p w14:paraId="525FA49F" w14:textId="77777777" w:rsidR="00A74A65" w:rsidRPr="0034290D" w:rsidRDefault="00A74A65" w:rsidP="00E84981">
      <w:pPr>
        <w:tabs>
          <w:tab w:val="left" w:pos="992"/>
        </w:tabs>
        <w:spacing w:line="276" w:lineRule="auto"/>
        <w:ind w:left="1080" w:hanging="1080"/>
        <w:rPr>
          <w:rFonts w:ascii="Times New Roman" w:hAnsi="Times New Roman" w:cs="Times New Roman"/>
          <w:sz w:val="26"/>
          <w:szCs w:val="26"/>
          <w:lang w:val="pt-BR"/>
        </w:rPr>
      </w:pPr>
      <w:r w:rsidRPr="0034290D">
        <w:rPr>
          <w:rFonts w:ascii="Times New Roman" w:eastAsia="Calibri" w:hAnsi="Times New Roman" w:cs="Times New Roman"/>
          <w:b/>
          <w:color w:val="0066FF"/>
          <w:sz w:val="26"/>
          <w:szCs w:val="26"/>
          <w:lang w:val="pt-BR"/>
        </w:rPr>
        <w:t>Câu I:</w:t>
      </w:r>
      <w:r w:rsidRPr="0034290D">
        <w:rPr>
          <w:rFonts w:ascii="Times New Roman" w:hAnsi="Times New Roman" w:cs="Times New Roman"/>
          <w:b/>
          <w:color w:val="0066FF"/>
          <w:sz w:val="26"/>
          <w:szCs w:val="26"/>
          <w:lang w:val="pt-BR"/>
        </w:rPr>
        <w:t xml:space="preserve"> (1,5 điểm) </w:t>
      </w:r>
    </w:p>
    <w:p w14:paraId="3A3B5276" w14:textId="77777777" w:rsidR="00A74A65" w:rsidRPr="0034290D" w:rsidRDefault="00A74A65">
      <w:pPr>
        <w:pStyle w:val="ListParagraph"/>
        <w:numPr>
          <w:ilvl w:val="0"/>
          <w:numId w:val="1"/>
        </w:numPr>
        <w:tabs>
          <w:tab w:val="left" w:pos="992"/>
        </w:tabs>
        <w:spacing w:after="0" w:line="276" w:lineRule="auto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34290D">
        <w:rPr>
          <w:rFonts w:ascii="Times New Roman" w:hAnsi="Times New Roman" w:cs="Times New Roman"/>
          <w:sz w:val="26"/>
          <w:szCs w:val="26"/>
          <w:lang w:val="pt-BR"/>
        </w:rPr>
        <w:t>. Cho bảng tần số tương đối ghép nhóm sau về tuổi thọ của một loại điện thoại.</w:t>
      </w:r>
    </w:p>
    <w:p w14:paraId="10D74586" w14:textId="77777777" w:rsidR="00A74A65" w:rsidRPr="0034290D" w:rsidRDefault="00A74A65" w:rsidP="00752C7E">
      <w:pPr>
        <w:pStyle w:val="ListParagraph"/>
        <w:tabs>
          <w:tab w:val="left" w:pos="992"/>
        </w:tabs>
        <w:spacing w:line="276" w:lineRule="auto"/>
        <w:ind w:left="1134" w:firstLine="215"/>
        <w:rPr>
          <w:rFonts w:ascii="Times New Roman" w:hAnsi="Times New Roman" w:cs="Times New Roman"/>
          <w:sz w:val="26"/>
          <w:szCs w:val="26"/>
          <w:lang w:val="pt-BR"/>
        </w:rPr>
      </w:pPr>
      <w:r w:rsidRPr="0034290D">
        <w:rPr>
          <w:rFonts w:ascii="Times New Roman" w:hAnsi="Times New Roman" w:cs="Times New Roman"/>
          <w:noProof/>
          <w:sz w:val="26"/>
          <w:szCs w:val="26"/>
          <w:lang w:val="vi-VN" w:eastAsia="vi-VN"/>
        </w:rPr>
        <w:drawing>
          <wp:inline distT="0" distB="0" distL="0" distR="0" wp14:anchorId="131489C1" wp14:editId="15F56FD5">
            <wp:extent cx="4572000" cy="2743200"/>
            <wp:effectExtent l="0" t="0" r="0" b="0"/>
            <wp:docPr id="1503149012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  <w:r w:rsidRPr="0034290D">
        <w:rPr>
          <w:rFonts w:ascii="Times New Roman" w:hAnsi="Times New Roman" w:cs="Times New Roman"/>
          <w:noProof/>
          <w:sz w:val="26"/>
          <w:szCs w:val="26"/>
          <w:lang w:val="vi-VN" w:eastAsia="vi-VN"/>
        </w:rPr>
        <w:t xml:space="preserve"> </w:t>
      </w:r>
    </w:p>
    <w:p w14:paraId="2D92D230" w14:textId="77777777" w:rsidR="00A74A65" w:rsidRPr="0034290D" w:rsidRDefault="00A74A65" w:rsidP="00CD103A">
      <w:pPr>
        <w:pStyle w:val="ListParagraph"/>
        <w:tabs>
          <w:tab w:val="left" w:pos="992"/>
        </w:tabs>
        <w:spacing w:line="276" w:lineRule="auto"/>
        <w:ind w:left="992"/>
        <w:rPr>
          <w:rFonts w:ascii="Times New Roman" w:hAnsi="Times New Roman" w:cs="Times New Roman"/>
          <w:sz w:val="26"/>
          <w:szCs w:val="26"/>
          <w:lang w:val="pt-BR"/>
        </w:rPr>
      </w:pPr>
    </w:p>
    <w:p w14:paraId="7496513A" w14:textId="030F7645" w:rsidR="00A74A65" w:rsidRPr="0034290D" w:rsidRDefault="00A74A65" w:rsidP="00CD103A">
      <w:pPr>
        <w:pStyle w:val="ListParagraph"/>
        <w:tabs>
          <w:tab w:val="left" w:pos="992"/>
        </w:tabs>
        <w:spacing w:line="276" w:lineRule="auto"/>
        <w:ind w:left="992"/>
        <w:rPr>
          <w:rFonts w:ascii="Times New Roman" w:hAnsi="Times New Roman" w:cs="Times New Roman"/>
          <w:sz w:val="26"/>
          <w:szCs w:val="26"/>
          <w:lang w:val="pt-BR"/>
        </w:rPr>
      </w:pPr>
      <w:r w:rsidRPr="0034290D">
        <w:rPr>
          <w:rFonts w:ascii="Times New Roman" w:hAnsi="Times New Roman" w:cs="Times New Roman"/>
          <w:sz w:val="26"/>
          <w:szCs w:val="26"/>
          <w:lang w:val="pt-BR"/>
        </w:rPr>
        <w:t xml:space="preserve">Tìm giá trị đại diện cho nhóm </w:t>
      </w:r>
      <w:r w:rsidR="0034290D" w:rsidRPr="0034290D">
        <w:rPr>
          <w:rFonts w:ascii="Times New Roman" w:hAnsi="Times New Roman" w:cs="Times New Roman"/>
          <w:color w:val="000000"/>
          <w:sz w:val="26"/>
          <w:szCs w:val="26"/>
          <w:lang w:val="pt-BR"/>
        </w:rPr>
        <w:t>$\left[ 3;3,5 \right)$</w:t>
      </w:r>
      <w:r w:rsidRPr="0034290D">
        <w:rPr>
          <w:rFonts w:ascii="Times New Roman" w:hAnsi="Times New Roman" w:cs="Times New Roman"/>
          <w:sz w:val="26"/>
          <w:szCs w:val="26"/>
          <w:lang w:val="pt-BR"/>
        </w:rPr>
        <w:t xml:space="preserve">và cho biết tần số tương đối của chúng của nhóm </w:t>
      </w:r>
      <w:r w:rsidR="0034290D" w:rsidRPr="0034290D">
        <w:rPr>
          <w:rFonts w:ascii="Times New Roman" w:hAnsi="Times New Roman" w:cs="Times New Roman"/>
          <w:color w:val="000000"/>
          <w:sz w:val="26"/>
          <w:szCs w:val="26"/>
          <w:lang w:val="pt-BR"/>
        </w:rPr>
        <w:t>$\left[ 3;3,5 \right)$</w:t>
      </w:r>
      <w:r w:rsidRPr="0034290D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45B71D73" w14:textId="4F26F021" w:rsidR="00A74A65" w:rsidRPr="0034290D" w:rsidRDefault="00A74A65" w:rsidP="007910E4">
      <w:pPr>
        <w:ind w:left="993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34290D">
        <w:rPr>
          <w:rFonts w:ascii="Times New Roman" w:hAnsi="Times New Roman" w:cs="Times New Roman"/>
          <w:sz w:val="26"/>
          <w:szCs w:val="26"/>
          <w:lang w:val="pt-BR"/>
        </w:rPr>
        <w:t xml:space="preserve">2) </w:t>
      </w:r>
      <w:r w:rsidRPr="0034290D">
        <w:rPr>
          <w:rFonts w:ascii="Times New Roman" w:hAnsi="Times New Roman" w:cs="Times New Roman"/>
          <w:b/>
          <w:color w:val="0066FF"/>
          <w:sz w:val="26"/>
          <w:szCs w:val="26"/>
          <w:lang w:val="pt-BR"/>
        </w:rPr>
        <w:t xml:space="preserve"> </w:t>
      </w:r>
      <w:r w:rsidRPr="0034290D">
        <w:rPr>
          <w:rFonts w:ascii="Times New Roman" w:hAnsi="Times New Roman" w:cs="Times New Roman"/>
          <w:sz w:val="26"/>
          <w:szCs w:val="26"/>
          <w:lang w:val="pt-BR"/>
        </w:rPr>
        <w:t xml:space="preserve">Bạn Bình gieo một đồng xu cân đối và bạn Cường rút ngẫu nhiên một tấm thẻ từ trong hộp chứa </w:t>
      </w:r>
      <w:r w:rsidR="0034290D" w:rsidRPr="0034290D">
        <w:rPr>
          <w:rFonts w:ascii="Times New Roman" w:hAnsi="Times New Roman" w:cs="Times New Roman"/>
          <w:color w:val="000000"/>
          <w:sz w:val="26"/>
          <w:szCs w:val="26"/>
          <w:lang w:val="pt-BR"/>
        </w:rPr>
        <w:t>$7$</w:t>
      </w:r>
      <w:r w:rsidRPr="0034290D">
        <w:rPr>
          <w:rFonts w:ascii="Times New Roman" w:hAnsi="Times New Roman" w:cs="Times New Roman"/>
          <w:sz w:val="26"/>
          <w:szCs w:val="26"/>
          <w:lang w:val="pt-BR"/>
        </w:rPr>
        <w:t xml:space="preserve"> tấm thẻ ghi các số </w:t>
      </w:r>
      <w:r w:rsidR="0034290D" w:rsidRPr="0034290D">
        <w:rPr>
          <w:rFonts w:ascii="Times New Roman" w:hAnsi="Times New Roman" w:cs="Times New Roman"/>
          <w:color w:val="000000"/>
          <w:sz w:val="26"/>
          <w:szCs w:val="26"/>
          <w:lang w:val="pt-BR"/>
        </w:rPr>
        <w:t>$1;2;3;4;5;6;7$</w:t>
      </w:r>
      <w:r w:rsidRPr="0034290D">
        <w:rPr>
          <w:rFonts w:ascii="Times New Roman" w:hAnsi="Times New Roman" w:cs="Times New Roman"/>
          <w:sz w:val="26"/>
          <w:szCs w:val="26"/>
          <w:lang w:val="pt-BR"/>
        </w:rPr>
        <w:t xml:space="preserve">. Tính xác suất của biến cố </w:t>
      </w:r>
      <w:r w:rsidR="0034290D" w:rsidRPr="0034290D">
        <w:rPr>
          <w:rFonts w:ascii="Times New Roman" w:hAnsi="Times New Roman" w:cs="Times New Roman"/>
          <w:color w:val="000000"/>
          <w:sz w:val="26"/>
          <w:szCs w:val="26"/>
          <w:lang w:val="pt-BR"/>
        </w:rPr>
        <w:t>$A$</w:t>
      </w:r>
      <w:r w:rsidRPr="0034290D">
        <w:rPr>
          <w:rFonts w:ascii="Times New Roman" w:hAnsi="Times New Roman" w:cs="Times New Roman"/>
          <w:sz w:val="26"/>
          <w:szCs w:val="26"/>
          <w:lang w:val="pt-BR"/>
        </w:rPr>
        <w:t xml:space="preserve"> sau:</w:t>
      </w:r>
    </w:p>
    <w:p w14:paraId="1CF19687" w14:textId="368B09F5" w:rsidR="00A74A65" w:rsidRPr="0034290D" w:rsidRDefault="00A74A65" w:rsidP="007910E4">
      <w:pPr>
        <w:ind w:left="1418" w:firstLine="22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34290D">
        <w:rPr>
          <w:rFonts w:ascii="Times New Roman" w:hAnsi="Times New Roman" w:cs="Times New Roman"/>
          <w:sz w:val="26"/>
          <w:szCs w:val="26"/>
          <w:lang w:val="pt-BR"/>
        </w:rPr>
        <w:t xml:space="preserve"> “Rút được tấm thẻ ghi số </w:t>
      </w:r>
      <w:r w:rsidR="0034290D" w:rsidRPr="0034290D">
        <w:rPr>
          <w:rFonts w:ascii="Times New Roman" w:hAnsi="Times New Roman" w:cs="Times New Roman"/>
          <w:color w:val="000000"/>
          <w:sz w:val="26"/>
          <w:szCs w:val="26"/>
          <w:lang w:val="pt-BR"/>
        </w:rPr>
        <w:t>$6$</w:t>
      </w:r>
      <w:r w:rsidRPr="0034290D">
        <w:rPr>
          <w:rFonts w:ascii="Times New Roman" w:hAnsi="Times New Roman" w:cs="Times New Roman"/>
          <w:sz w:val="26"/>
          <w:szCs w:val="26"/>
          <w:lang w:val="pt-BR"/>
        </w:rPr>
        <w:t xml:space="preserve"> hoặc đồng xu xuất hiện mặt </w:t>
      </w:r>
      <w:r w:rsidR="0034290D" w:rsidRPr="0034290D">
        <w:rPr>
          <w:rFonts w:ascii="Times New Roman" w:hAnsi="Times New Roman" w:cs="Times New Roman"/>
          <w:color w:val="000000"/>
          <w:sz w:val="26"/>
          <w:szCs w:val="26"/>
          <w:lang w:val="pt-BR"/>
        </w:rPr>
        <w:t>$N$</w:t>
      </w:r>
      <w:r w:rsidRPr="0034290D">
        <w:rPr>
          <w:rFonts w:ascii="Times New Roman" w:hAnsi="Times New Roman" w:cs="Times New Roman"/>
          <w:sz w:val="26"/>
          <w:szCs w:val="26"/>
          <w:lang w:val="pt-BR"/>
        </w:rPr>
        <w:t>”.</w:t>
      </w:r>
    </w:p>
    <w:p w14:paraId="7B287309" w14:textId="77247974" w:rsidR="00A74A65" w:rsidRPr="0034290D" w:rsidRDefault="00A74A65" w:rsidP="008E4C75">
      <w:pPr>
        <w:jc w:val="both"/>
        <w:rPr>
          <w:rFonts w:ascii="Times New Roman" w:hAnsi="Times New Roman" w:cs="Times New Roman"/>
          <w:b/>
          <w:bCs/>
          <w:color w:val="0066FF"/>
          <w:sz w:val="26"/>
          <w:szCs w:val="26"/>
          <w:lang w:val="pt-BR"/>
        </w:rPr>
      </w:pPr>
      <w:r w:rsidRPr="0034290D">
        <w:rPr>
          <w:rFonts w:ascii="Times New Roman" w:eastAsia="Calibri" w:hAnsi="Times New Roman" w:cs="Times New Roman"/>
          <w:b/>
          <w:color w:val="0066FF"/>
          <w:sz w:val="26"/>
          <w:szCs w:val="26"/>
          <w:lang w:val="pt-BR"/>
        </w:rPr>
        <w:t>Câu II:</w:t>
      </w:r>
      <w:r w:rsidRPr="0034290D">
        <w:rPr>
          <w:rFonts w:ascii="Times New Roman" w:hAnsi="Times New Roman" w:cs="Times New Roman"/>
          <w:b/>
          <w:color w:val="0066FF"/>
          <w:sz w:val="26"/>
          <w:szCs w:val="26"/>
          <w:lang w:val="pt-BR"/>
        </w:rPr>
        <w:t xml:space="preserve"> (1,5 điểm) </w:t>
      </w:r>
      <w:r w:rsidRPr="0034290D">
        <w:rPr>
          <w:rFonts w:ascii="Times New Roman" w:hAnsi="Times New Roman" w:cs="Times New Roman"/>
          <w:sz w:val="26"/>
          <w:szCs w:val="26"/>
          <w:lang w:val="pt-BR"/>
        </w:rPr>
        <w:t xml:space="preserve">Cho biểu thức </w:t>
      </w:r>
      <w:r w:rsidR="0034290D" w:rsidRPr="0034290D">
        <w:rPr>
          <w:rFonts w:ascii="Times New Roman" w:hAnsi="Times New Roman" w:cs="Times New Roman"/>
          <w:color w:val="000000"/>
          <w:sz w:val="26"/>
          <w:szCs w:val="26"/>
          <w:lang w:val="pt-BR"/>
        </w:rPr>
        <w:t>$B=\left( \frac{\sqrt{x}}{2+\sqrt{x}}+\frac{x+4}{4-x} \right):\frac{x}{x-2\sqrt{x}}$</w:t>
      </w:r>
      <w:r w:rsidRPr="0034290D">
        <w:rPr>
          <w:rFonts w:ascii="Times New Roman" w:hAnsi="Times New Roman" w:cs="Times New Roman"/>
          <w:sz w:val="26"/>
          <w:szCs w:val="26"/>
          <w:lang w:val="pt-BR"/>
        </w:rPr>
        <w:t xml:space="preserve"> (với </w:t>
      </w:r>
      <w:r w:rsidR="0034290D" w:rsidRPr="0034290D">
        <w:rPr>
          <w:rFonts w:ascii="Times New Roman" w:hAnsi="Times New Roman" w:cs="Times New Roman"/>
          <w:color w:val="000000"/>
          <w:sz w:val="26"/>
          <w:szCs w:val="26"/>
          <w:lang w:val="pt-BR"/>
        </w:rPr>
        <w:t>$x&gt;0, x\ne 4$</w:t>
      </w:r>
      <w:r w:rsidRPr="0034290D">
        <w:rPr>
          <w:rFonts w:ascii="Times New Roman" w:hAnsi="Times New Roman" w:cs="Times New Roman"/>
          <w:sz w:val="26"/>
          <w:szCs w:val="26"/>
          <w:lang w:val="pt-BR"/>
        </w:rPr>
        <w:t>).</w:t>
      </w:r>
    </w:p>
    <w:p w14:paraId="59D210BC" w14:textId="2C41C258" w:rsidR="00A74A65" w:rsidRPr="0034290D" w:rsidRDefault="00A74A65" w:rsidP="008E027E">
      <w:pPr>
        <w:pStyle w:val="ListParagraph"/>
        <w:spacing w:line="240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34290D">
        <w:rPr>
          <w:rFonts w:ascii="Times New Roman" w:hAnsi="Times New Roman" w:cs="Times New Roman"/>
          <w:sz w:val="26"/>
          <w:szCs w:val="26"/>
          <w:lang w:val="pt-BR"/>
        </w:rPr>
        <w:t xml:space="preserve">1) . Rút gọn biểu thức </w:t>
      </w:r>
      <w:r w:rsidR="0034290D" w:rsidRPr="0034290D">
        <w:rPr>
          <w:rFonts w:ascii="Times New Roman" w:hAnsi="Times New Roman" w:cs="Times New Roman"/>
          <w:color w:val="000000"/>
          <w:sz w:val="26"/>
          <w:szCs w:val="26"/>
          <w:lang w:val="pt-BR"/>
        </w:rPr>
        <w:t>$B$</w:t>
      </w:r>
      <w:r w:rsidRPr="0034290D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6AD8EEDC" w14:textId="21E47095" w:rsidR="00A74A65" w:rsidRPr="0034290D" w:rsidRDefault="00A74A65" w:rsidP="008E027E">
      <w:pPr>
        <w:pStyle w:val="ListParagraph"/>
        <w:spacing w:line="240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34290D">
        <w:rPr>
          <w:rFonts w:ascii="Times New Roman" w:hAnsi="Times New Roman" w:cs="Times New Roman"/>
          <w:sz w:val="26"/>
          <w:szCs w:val="26"/>
          <w:lang w:val="pt-BR"/>
        </w:rPr>
        <w:t xml:space="preserve">2) . Tính giá trị của </w:t>
      </w:r>
      <w:r w:rsidR="0034290D" w:rsidRPr="0034290D">
        <w:rPr>
          <w:rFonts w:ascii="Times New Roman" w:hAnsi="Times New Roman" w:cs="Times New Roman"/>
          <w:color w:val="000000"/>
          <w:sz w:val="26"/>
          <w:szCs w:val="26"/>
          <w:lang w:val="pt-BR"/>
        </w:rPr>
        <w:t>$B$</w:t>
      </w:r>
      <w:r w:rsidRPr="0034290D">
        <w:rPr>
          <w:rFonts w:ascii="Times New Roman" w:hAnsi="Times New Roman" w:cs="Times New Roman"/>
          <w:sz w:val="26"/>
          <w:szCs w:val="26"/>
          <w:lang w:val="pt-BR"/>
        </w:rPr>
        <w:t xml:space="preserve">với </w:t>
      </w:r>
      <w:r w:rsidR="0034290D" w:rsidRPr="0034290D">
        <w:rPr>
          <w:rFonts w:ascii="Times New Roman" w:hAnsi="Times New Roman" w:cs="Times New Roman"/>
          <w:color w:val="000000"/>
          <w:sz w:val="26"/>
          <w:szCs w:val="26"/>
          <w:lang w:val="pt-BR"/>
        </w:rPr>
        <w:t>$x=\frac{1}{4}$</w:t>
      </w:r>
      <w:r w:rsidRPr="0034290D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1F5063B6" w14:textId="214D5CED" w:rsidR="00A74A65" w:rsidRPr="0034290D" w:rsidRDefault="00A74A65" w:rsidP="008E027E">
      <w:pPr>
        <w:pStyle w:val="ListParagraph"/>
        <w:spacing w:line="240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34290D">
        <w:rPr>
          <w:rFonts w:ascii="Times New Roman" w:hAnsi="Times New Roman" w:cs="Times New Roman"/>
          <w:sz w:val="26"/>
          <w:szCs w:val="26"/>
          <w:lang w:val="pt-BR"/>
        </w:rPr>
        <w:t xml:space="preserve">3). Tìm tất cả các giá trị nguyên của </w:t>
      </w:r>
      <w:r w:rsidR="0034290D" w:rsidRPr="0034290D">
        <w:rPr>
          <w:rFonts w:ascii="Times New Roman" w:hAnsi="Times New Roman" w:cs="Times New Roman"/>
          <w:color w:val="000000"/>
          <w:sz w:val="26"/>
          <w:szCs w:val="26"/>
          <w:lang w:val="pt-BR"/>
        </w:rPr>
        <w:t>$x$</w:t>
      </w:r>
      <w:r w:rsidRPr="0034290D">
        <w:rPr>
          <w:rFonts w:ascii="Times New Roman" w:hAnsi="Times New Roman" w:cs="Times New Roman"/>
          <w:sz w:val="26"/>
          <w:szCs w:val="26"/>
          <w:lang w:val="pt-BR"/>
        </w:rPr>
        <w:t xml:space="preserve">để </w:t>
      </w:r>
      <w:r w:rsidR="0034290D" w:rsidRPr="0034290D">
        <w:rPr>
          <w:rFonts w:ascii="Times New Roman" w:hAnsi="Times New Roman" w:cs="Times New Roman"/>
          <w:color w:val="000000"/>
          <w:sz w:val="26"/>
          <w:szCs w:val="26"/>
          <w:lang w:val="pt-BR"/>
        </w:rPr>
        <w:t>$B&lt;-\sqrt{x}$</w:t>
      </w:r>
      <w:r w:rsidRPr="0034290D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6A0E0545" w14:textId="77777777" w:rsidR="00A74A65" w:rsidRPr="0034290D" w:rsidRDefault="00A74A65" w:rsidP="00CD103A">
      <w:pPr>
        <w:pStyle w:val="ListParagraph"/>
        <w:tabs>
          <w:tab w:val="left" w:pos="992"/>
        </w:tabs>
        <w:spacing w:line="276" w:lineRule="auto"/>
        <w:ind w:left="992"/>
        <w:rPr>
          <w:rFonts w:ascii="Times New Roman" w:hAnsi="Times New Roman" w:cs="Times New Roman"/>
          <w:sz w:val="26"/>
          <w:szCs w:val="26"/>
          <w:lang w:val="pt-BR"/>
        </w:rPr>
      </w:pPr>
    </w:p>
    <w:p w14:paraId="36ED2533" w14:textId="77777777" w:rsidR="00A74A65" w:rsidRPr="0034290D" w:rsidRDefault="00A74A65" w:rsidP="00E84981">
      <w:pPr>
        <w:pStyle w:val="ListParagraph"/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6"/>
          <w:szCs w:val="26"/>
          <w:lang w:val="pt-BR"/>
        </w:rPr>
      </w:pPr>
      <w:r w:rsidRPr="0034290D">
        <w:rPr>
          <w:rFonts w:ascii="Times New Roman" w:hAnsi="Times New Roman" w:cs="Times New Roman"/>
          <w:b/>
          <w:color w:val="0066FF"/>
          <w:sz w:val="26"/>
          <w:szCs w:val="26"/>
          <w:lang w:val="pt-BR"/>
        </w:rPr>
        <w:t>Câu III:  (2,5 điểm)</w:t>
      </w:r>
    </w:p>
    <w:p w14:paraId="42B8D60A" w14:textId="41179DD4" w:rsidR="00A74A65" w:rsidRPr="0034290D" w:rsidRDefault="00A74A65" w:rsidP="00695F51">
      <w:pPr>
        <w:tabs>
          <w:tab w:val="left" w:pos="992"/>
        </w:tabs>
        <w:spacing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de-DE"/>
        </w:rPr>
      </w:pPr>
      <w:r w:rsidRPr="0034290D">
        <w:rPr>
          <w:rFonts w:ascii="Times New Roman" w:hAnsi="Times New Roman" w:cs="Times New Roman"/>
          <w:sz w:val="26"/>
          <w:szCs w:val="26"/>
          <w:lang w:val="pt-BR"/>
        </w:rPr>
        <w:tab/>
        <w:t>1</w:t>
      </w:r>
      <w:r w:rsidRPr="0034290D">
        <w:rPr>
          <w:rFonts w:ascii="Times New Roman" w:eastAsia="Times New Roman" w:hAnsi="Times New Roman" w:cs="Times New Roman"/>
          <w:sz w:val="26"/>
          <w:szCs w:val="26"/>
          <w:lang w:val="de-DE"/>
        </w:rPr>
        <w:t xml:space="preserve">) Bác Dũng có số tiền nhàn dỗi là </w:t>
      </w:r>
      <w:r w:rsidR="0034290D" w:rsidRPr="0034290D">
        <w:rPr>
          <w:rFonts w:ascii="Times New Roman" w:eastAsia="Times New Roman" w:hAnsi="Times New Roman" w:cs="Times New Roman"/>
          <w:color w:val="000000"/>
          <w:sz w:val="26"/>
          <w:szCs w:val="26"/>
          <w:lang w:val="de-DE"/>
        </w:rPr>
        <w:t>$700$</w:t>
      </w:r>
      <w:r w:rsidRPr="0034290D">
        <w:rPr>
          <w:rFonts w:ascii="Times New Roman" w:eastAsia="Times New Roman" w:hAnsi="Times New Roman" w:cs="Times New Roman"/>
          <w:sz w:val="26"/>
          <w:szCs w:val="26"/>
          <w:lang w:val="de-DE"/>
        </w:rPr>
        <w:t xml:space="preserve"> triệu đồng. Bác Dũng quyết định gửi một số tiền (triệu đồng) cho gói tiết kiệm ngắn hạn với lãi suất </w:t>
      </w:r>
      <w:r w:rsidR="0034290D" w:rsidRPr="0034290D">
        <w:rPr>
          <w:rFonts w:ascii="Times New Roman" w:eastAsia="Times New Roman" w:hAnsi="Times New Roman" w:cs="Times New Roman"/>
          <w:color w:val="000000"/>
          <w:sz w:val="26"/>
          <w:szCs w:val="26"/>
          <w:lang w:val="de-DE"/>
        </w:rPr>
        <w:t>$0,5%$</w:t>
      </w:r>
      <w:r w:rsidRPr="0034290D">
        <w:rPr>
          <w:rFonts w:ascii="Times New Roman" w:eastAsia="Times New Roman" w:hAnsi="Times New Roman" w:cs="Times New Roman"/>
          <w:sz w:val="26"/>
          <w:szCs w:val="26"/>
          <w:lang w:val="de-DE"/>
        </w:rPr>
        <w:t xml:space="preserve">/tháng, phần còn lại gửi cho gói tiết kiệm trung hạn với lãi suất </w:t>
      </w:r>
      <w:r w:rsidR="0034290D" w:rsidRPr="0034290D">
        <w:rPr>
          <w:rFonts w:ascii="Times New Roman" w:eastAsia="Times New Roman" w:hAnsi="Times New Roman" w:cs="Times New Roman"/>
          <w:color w:val="000000"/>
          <w:sz w:val="26"/>
          <w:szCs w:val="26"/>
          <w:lang w:val="de-DE"/>
        </w:rPr>
        <w:t>$0,8%$</w:t>
      </w:r>
      <w:r w:rsidRPr="0034290D">
        <w:rPr>
          <w:rFonts w:ascii="Times New Roman" w:eastAsia="Times New Roman" w:hAnsi="Times New Roman" w:cs="Times New Roman"/>
          <w:sz w:val="26"/>
          <w:szCs w:val="26"/>
          <w:lang w:val="de-DE"/>
        </w:rPr>
        <w:t xml:space="preserve">/tháng. Sau mỗi tháng bác đều rút toàn bộ số tiền lãi của cả hai gói và được </w:t>
      </w:r>
      <w:r w:rsidR="0034290D" w:rsidRPr="0034290D">
        <w:rPr>
          <w:rFonts w:ascii="Times New Roman" w:eastAsia="Times New Roman" w:hAnsi="Times New Roman" w:cs="Times New Roman"/>
          <w:color w:val="000000"/>
          <w:sz w:val="26"/>
          <w:szCs w:val="26"/>
          <w:lang w:val="de-DE"/>
        </w:rPr>
        <w:t>$4,7$</w:t>
      </w:r>
      <w:r w:rsidRPr="0034290D">
        <w:rPr>
          <w:rFonts w:ascii="Times New Roman" w:eastAsia="Times New Roman" w:hAnsi="Times New Roman" w:cs="Times New Roman"/>
          <w:sz w:val="26"/>
          <w:szCs w:val="26"/>
          <w:lang w:val="de-DE"/>
        </w:rPr>
        <w:t xml:space="preserve"> triệu đồng. Tính số tiền gửi mỗi gói?. </w:t>
      </w:r>
    </w:p>
    <w:p w14:paraId="47F82688" w14:textId="407D5E91" w:rsidR="00A74A65" w:rsidRPr="0034290D" w:rsidRDefault="00A74A65" w:rsidP="00A3356A">
      <w:pPr>
        <w:pStyle w:val="NoSpacing"/>
        <w:ind w:firstLine="0"/>
        <w:jc w:val="both"/>
        <w:rPr>
          <w:rFonts w:ascii="Times New Roman" w:hAnsi="Times New Roman" w:cs="Times New Roman"/>
          <w:sz w:val="26"/>
          <w:szCs w:val="26"/>
          <w:lang w:val="de-DE"/>
        </w:rPr>
      </w:pPr>
      <w:r w:rsidRPr="0034290D">
        <w:rPr>
          <w:rFonts w:ascii="Times New Roman" w:eastAsia="Calibri" w:hAnsi="Times New Roman" w:cs="Times New Roman"/>
          <w:sz w:val="26"/>
          <w:szCs w:val="26"/>
          <w:lang w:val="de-DE"/>
        </w:rPr>
        <w:t xml:space="preserve">2) </w:t>
      </w:r>
      <w:r w:rsidRPr="0034290D">
        <w:rPr>
          <w:rFonts w:ascii="Times New Roman" w:hAnsi="Times New Roman" w:cs="Times New Roman"/>
          <w:sz w:val="26"/>
          <w:szCs w:val="26"/>
          <w:lang w:val="de-DE"/>
        </w:rPr>
        <w:t xml:space="preserve">Một người đi siêu thị nếu mua </w:t>
      </w:r>
      <w:r w:rsidR="0034290D" w:rsidRPr="0034290D">
        <w:rPr>
          <w:rFonts w:ascii="Times New Roman" w:hAnsi="Times New Roman" w:cs="Times New Roman"/>
          <w:color w:val="000000"/>
          <w:sz w:val="26"/>
          <w:szCs w:val="26"/>
          <w:lang w:val="de-DE"/>
        </w:rPr>
        <w:t>$1$</w:t>
      </w:r>
      <w:r w:rsidRPr="0034290D">
        <w:rPr>
          <w:rFonts w:ascii="Times New Roman" w:hAnsi="Times New Roman" w:cs="Times New Roman"/>
          <w:sz w:val="26"/>
          <w:szCs w:val="26"/>
          <w:lang w:val="de-DE"/>
        </w:rPr>
        <w:t xml:space="preserve"> cái áo và </w:t>
      </w:r>
      <w:r w:rsidR="0034290D" w:rsidRPr="0034290D">
        <w:rPr>
          <w:rFonts w:ascii="Times New Roman" w:hAnsi="Times New Roman" w:cs="Times New Roman"/>
          <w:color w:val="000000"/>
          <w:sz w:val="26"/>
          <w:szCs w:val="26"/>
          <w:lang w:val="de-DE"/>
        </w:rPr>
        <w:t>$1$</w:t>
      </w:r>
      <w:r w:rsidRPr="0034290D">
        <w:rPr>
          <w:rFonts w:ascii="Times New Roman" w:hAnsi="Times New Roman" w:cs="Times New Roman"/>
          <w:sz w:val="26"/>
          <w:szCs w:val="26"/>
          <w:lang w:val="de-DE"/>
        </w:rPr>
        <w:t xml:space="preserve"> đôi giày theo giá niêm yết hết </w:t>
      </w:r>
      <w:r w:rsidR="0034290D" w:rsidRPr="0034290D">
        <w:rPr>
          <w:rFonts w:ascii="Times New Roman" w:hAnsi="Times New Roman" w:cs="Times New Roman"/>
          <w:color w:val="000000"/>
          <w:sz w:val="26"/>
          <w:szCs w:val="26"/>
          <w:lang w:val="de-DE"/>
        </w:rPr>
        <w:t>$800 000$</w:t>
      </w:r>
      <w:r w:rsidRPr="0034290D">
        <w:rPr>
          <w:rFonts w:ascii="Times New Roman" w:hAnsi="Times New Roman" w:cs="Times New Roman"/>
          <w:sz w:val="26"/>
          <w:szCs w:val="26"/>
          <w:lang w:val="de-DE"/>
        </w:rPr>
        <w:t xml:space="preserve">đồng. Nhưng gặp đợt khuyến mãi </w:t>
      </w:r>
      <w:r w:rsidR="0034290D" w:rsidRPr="0034290D">
        <w:rPr>
          <w:rFonts w:ascii="Times New Roman" w:hAnsi="Times New Roman" w:cs="Times New Roman"/>
          <w:color w:val="000000"/>
          <w:sz w:val="26"/>
          <w:szCs w:val="26"/>
          <w:lang w:val="de-DE"/>
        </w:rPr>
        <w:t>$1$</w:t>
      </w:r>
      <w:r w:rsidRPr="0034290D">
        <w:rPr>
          <w:rFonts w:ascii="Times New Roman" w:hAnsi="Times New Roman" w:cs="Times New Roman"/>
          <w:sz w:val="26"/>
          <w:szCs w:val="26"/>
          <w:lang w:val="de-DE"/>
        </w:rPr>
        <w:t xml:space="preserve"> cái áo giảm </w:t>
      </w:r>
      <w:r w:rsidR="0034290D" w:rsidRPr="0034290D">
        <w:rPr>
          <w:rFonts w:ascii="Times New Roman" w:hAnsi="Times New Roman" w:cs="Times New Roman"/>
          <w:color w:val="000000"/>
          <w:sz w:val="26"/>
          <w:szCs w:val="26"/>
          <w:lang w:val="de-DE"/>
        </w:rPr>
        <w:t>$5%$</w:t>
      </w:r>
      <w:r w:rsidRPr="0034290D">
        <w:rPr>
          <w:rFonts w:ascii="Times New Roman" w:hAnsi="Times New Roman" w:cs="Times New Roman"/>
          <w:sz w:val="26"/>
          <w:szCs w:val="26"/>
          <w:lang w:val="de-DE"/>
        </w:rPr>
        <w:t xml:space="preserve"> và </w:t>
      </w:r>
      <w:r w:rsidR="0034290D" w:rsidRPr="0034290D">
        <w:rPr>
          <w:rFonts w:ascii="Times New Roman" w:hAnsi="Times New Roman" w:cs="Times New Roman"/>
          <w:color w:val="000000"/>
          <w:sz w:val="26"/>
          <w:szCs w:val="26"/>
          <w:lang w:val="de-DE"/>
        </w:rPr>
        <w:t>$1$</w:t>
      </w:r>
      <w:r w:rsidRPr="0034290D">
        <w:rPr>
          <w:rFonts w:ascii="Times New Roman" w:hAnsi="Times New Roman" w:cs="Times New Roman"/>
          <w:sz w:val="26"/>
          <w:szCs w:val="26"/>
          <w:lang w:val="de-DE"/>
        </w:rPr>
        <w:t xml:space="preserve"> đôi giày giảm </w:t>
      </w:r>
      <w:r w:rsidR="0034290D" w:rsidRPr="0034290D">
        <w:rPr>
          <w:rFonts w:ascii="Times New Roman" w:hAnsi="Times New Roman" w:cs="Times New Roman"/>
          <w:color w:val="000000"/>
          <w:sz w:val="26"/>
          <w:szCs w:val="26"/>
          <w:lang w:val="de-DE"/>
        </w:rPr>
        <w:lastRenderedPageBreak/>
        <w:t>$10%$</w:t>
      </w:r>
      <w:r w:rsidRPr="0034290D">
        <w:rPr>
          <w:rFonts w:ascii="Times New Roman" w:hAnsi="Times New Roman" w:cs="Times New Roman"/>
          <w:sz w:val="26"/>
          <w:szCs w:val="26"/>
          <w:lang w:val="de-DE"/>
        </w:rPr>
        <w:t xml:space="preserve"> nên người đó chỉ phải trả </w:t>
      </w:r>
      <w:r w:rsidR="0034290D" w:rsidRPr="0034290D">
        <w:rPr>
          <w:rFonts w:ascii="Times New Roman" w:hAnsi="Times New Roman" w:cs="Times New Roman"/>
          <w:color w:val="000000"/>
          <w:sz w:val="26"/>
          <w:szCs w:val="26"/>
          <w:lang w:val="de-DE"/>
        </w:rPr>
        <w:t>$735000$</w:t>
      </w:r>
      <w:r w:rsidRPr="0034290D">
        <w:rPr>
          <w:rFonts w:ascii="Times New Roman" w:hAnsi="Times New Roman" w:cs="Times New Roman"/>
          <w:sz w:val="26"/>
          <w:szCs w:val="26"/>
          <w:lang w:val="de-DE"/>
        </w:rPr>
        <w:t xml:space="preserve"> đồng. </w:t>
      </w:r>
      <w:r w:rsidRPr="0034290D">
        <w:rPr>
          <w:rFonts w:ascii="Times New Roman" w:eastAsiaTheme="minorEastAsia" w:hAnsi="Times New Roman" w:cs="Times New Roman"/>
          <w:sz w:val="26"/>
          <w:szCs w:val="26"/>
          <w:lang w:val="de-DE"/>
        </w:rPr>
        <w:t xml:space="preserve">Ngoài ra, nếu khách mua hàng có hóa đơn từ </w:t>
      </w:r>
      <w:r w:rsidR="0034290D" w:rsidRPr="0034290D">
        <w:rPr>
          <w:rFonts w:ascii="Times New Roman" w:eastAsiaTheme="minorEastAsia" w:hAnsi="Times New Roman" w:cs="Times New Roman"/>
          <w:color w:val="000000"/>
          <w:sz w:val="26"/>
          <w:szCs w:val="26"/>
          <w:lang w:val="de-DE"/>
        </w:rPr>
        <w:t>$2000000$</w:t>
      </w:r>
      <w:r w:rsidRPr="0034290D">
        <w:rPr>
          <w:rFonts w:ascii="Times New Roman" w:eastAsiaTheme="minorEastAsia" w:hAnsi="Times New Roman" w:cs="Times New Roman"/>
          <w:sz w:val="26"/>
          <w:szCs w:val="26"/>
          <w:lang w:val="de-DE"/>
        </w:rPr>
        <w:t xml:space="preserve">đồng trở lên sẽ được giảm tiếp </w:t>
      </w:r>
      <w:r w:rsidR="0034290D" w:rsidRPr="0034290D">
        <w:rPr>
          <w:rFonts w:ascii="Times New Roman" w:eastAsiaTheme="minorEastAsia" w:hAnsi="Times New Roman" w:cs="Times New Roman"/>
          <w:color w:val="000000"/>
          <w:sz w:val="26"/>
          <w:szCs w:val="26"/>
          <w:lang w:val="de-DE"/>
        </w:rPr>
        <w:t>$10%$</w:t>
      </w:r>
      <w:r w:rsidRPr="0034290D">
        <w:rPr>
          <w:rFonts w:ascii="Times New Roman" w:eastAsiaTheme="minorEastAsia" w:hAnsi="Times New Roman" w:cs="Times New Roman"/>
          <w:sz w:val="26"/>
          <w:szCs w:val="26"/>
          <w:lang w:val="de-DE"/>
        </w:rPr>
        <w:t xml:space="preserve">trên tổng số tiền đã mua. Trong dịp này, người đó đã mua </w:t>
      </w:r>
      <w:r w:rsidR="0034290D" w:rsidRPr="0034290D">
        <w:rPr>
          <w:rFonts w:ascii="Times New Roman" w:eastAsiaTheme="minorEastAsia" w:hAnsi="Times New Roman" w:cs="Times New Roman"/>
          <w:color w:val="000000"/>
          <w:sz w:val="26"/>
          <w:szCs w:val="26"/>
          <w:lang w:val="de-DE"/>
        </w:rPr>
        <w:t>$4$</w:t>
      </w:r>
      <w:r w:rsidRPr="0034290D">
        <w:rPr>
          <w:rFonts w:ascii="Times New Roman" w:hAnsi="Times New Roman" w:cs="Times New Roman"/>
          <w:sz w:val="26"/>
          <w:szCs w:val="26"/>
          <w:lang w:val="de-DE"/>
        </w:rPr>
        <w:t>cái</w:t>
      </w:r>
      <w:r w:rsidRPr="0034290D">
        <w:rPr>
          <w:rFonts w:ascii="Times New Roman" w:eastAsiaTheme="minorEastAsia" w:hAnsi="Times New Roman" w:cs="Times New Roman"/>
          <w:sz w:val="26"/>
          <w:szCs w:val="26"/>
          <w:lang w:val="de-DE"/>
        </w:rPr>
        <w:t xml:space="preserve"> áo và </w:t>
      </w:r>
      <w:r w:rsidR="0034290D" w:rsidRPr="0034290D">
        <w:rPr>
          <w:rFonts w:ascii="Times New Roman" w:eastAsiaTheme="minorEastAsia" w:hAnsi="Times New Roman" w:cs="Times New Roman"/>
          <w:color w:val="000000"/>
          <w:sz w:val="26"/>
          <w:szCs w:val="26"/>
          <w:lang w:val="de-DE"/>
        </w:rPr>
        <w:t>$2$</w:t>
      </w:r>
      <w:r w:rsidRPr="0034290D">
        <w:rPr>
          <w:rFonts w:ascii="Times New Roman" w:hAnsi="Times New Roman" w:cs="Times New Roman"/>
          <w:sz w:val="26"/>
          <w:szCs w:val="26"/>
          <w:lang w:val="de-DE"/>
        </w:rPr>
        <w:t xml:space="preserve"> </w:t>
      </w:r>
      <w:r w:rsidRPr="0034290D">
        <w:rPr>
          <w:rFonts w:ascii="Times New Roman" w:eastAsiaTheme="minorEastAsia" w:hAnsi="Times New Roman" w:cs="Times New Roman"/>
          <w:sz w:val="26"/>
          <w:szCs w:val="26"/>
          <w:lang w:val="de-DE"/>
        </w:rPr>
        <w:t>đôi giày. Hỏi người đó đã trả hết tất cả bao nhiêu tiền?</w:t>
      </w:r>
    </w:p>
    <w:p w14:paraId="15EB14A3" w14:textId="118EFE50" w:rsidR="00A74A65" w:rsidRPr="0034290D" w:rsidRDefault="00A74A65">
      <w:pPr>
        <w:pStyle w:val="ListParagraph"/>
        <w:numPr>
          <w:ilvl w:val="0"/>
          <w:numId w:val="5"/>
        </w:numPr>
        <w:tabs>
          <w:tab w:val="left" w:pos="992"/>
        </w:tabs>
        <w:spacing w:after="0" w:line="276" w:lineRule="auto"/>
        <w:ind w:left="709" w:firstLine="0"/>
        <w:jc w:val="both"/>
        <w:rPr>
          <w:rFonts w:ascii="Times New Roman" w:hAnsi="Times New Roman" w:cs="Times New Roman"/>
          <w:sz w:val="26"/>
          <w:szCs w:val="26"/>
          <w:lang w:val="de-DE"/>
        </w:rPr>
      </w:pPr>
      <w:r w:rsidRPr="0034290D">
        <w:rPr>
          <w:rFonts w:ascii="Times New Roman" w:hAnsi="Times New Roman" w:cs="Times New Roman"/>
          <w:sz w:val="26"/>
          <w:szCs w:val="26"/>
          <w:lang w:val="de-DE"/>
        </w:rPr>
        <w:t xml:space="preserve">Biết rằng phương trình bậc hai </w:t>
      </w:r>
      <w:r w:rsidR="0034290D" w:rsidRPr="0034290D">
        <w:rPr>
          <w:rFonts w:ascii="Times New Roman" w:hAnsi="Times New Roman" w:cs="Times New Roman"/>
          <w:color w:val="000000"/>
          <w:sz w:val="26"/>
          <w:szCs w:val="26"/>
          <w:lang w:val="de-DE"/>
        </w:rPr>
        <w:t>${{x}^2}+x+m=0$</w:t>
      </w:r>
      <w:r w:rsidRPr="0034290D">
        <w:rPr>
          <w:rFonts w:ascii="Times New Roman" w:hAnsi="Times New Roman" w:cs="Times New Roman"/>
          <w:sz w:val="26"/>
          <w:szCs w:val="26"/>
          <w:lang w:val="de-DE"/>
        </w:rPr>
        <w:t xml:space="preserve"> có hai nghiệm là </w:t>
      </w:r>
      <w:r w:rsidR="0034290D" w:rsidRPr="0034290D">
        <w:rPr>
          <w:rFonts w:ascii="Times New Roman" w:hAnsi="Times New Roman" w:cs="Times New Roman"/>
          <w:color w:val="000000"/>
          <w:sz w:val="26"/>
          <w:szCs w:val="26"/>
          <w:lang w:val="de-DE"/>
        </w:rPr>
        <w:t>${{x}_1}=\frac{\sqrt{2}+1}{\sqrt{2}-1}$</w:t>
      </w:r>
      <w:r w:rsidRPr="0034290D">
        <w:rPr>
          <w:rFonts w:ascii="Times New Roman" w:hAnsi="Times New Roman" w:cs="Times New Roman"/>
          <w:sz w:val="26"/>
          <w:szCs w:val="26"/>
          <w:lang w:val="de-DE"/>
        </w:rPr>
        <w:t xml:space="preserve"> và </w:t>
      </w:r>
      <w:r w:rsidR="0034290D" w:rsidRPr="0034290D">
        <w:rPr>
          <w:rFonts w:ascii="Times New Roman" w:hAnsi="Times New Roman" w:cs="Times New Roman"/>
          <w:color w:val="000000"/>
          <w:sz w:val="26"/>
          <w:szCs w:val="26"/>
          <w:lang w:val="de-DE"/>
        </w:rPr>
        <w:t>${{x}_2}$</w:t>
      </w:r>
      <w:r w:rsidRPr="0034290D">
        <w:rPr>
          <w:rFonts w:ascii="Times New Roman" w:hAnsi="Times New Roman" w:cs="Times New Roman"/>
          <w:sz w:val="26"/>
          <w:szCs w:val="26"/>
          <w:lang w:val="de-DE"/>
        </w:rPr>
        <w:t xml:space="preserve">. Tính giá trị của biểu thức </w:t>
      </w:r>
      <w:r w:rsidR="0034290D" w:rsidRPr="0034290D">
        <w:rPr>
          <w:rFonts w:ascii="Times New Roman" w:hAnsi="Times New Roman" w:cs="Times New Roman"/>
          <w:color w:val="000000"/>
          <w:sz w:val="26"/>
          <w:szCs w:val="26"/>
          <w:lang w:val="de-DE"/>
        </w:rPr>
        <w:t>$A=2024{{x}_1}+2025{{x}_2}$</w:t>
      </w:r>
      <w:r w:rsidRPr="0034290D">
        <w:rPr>
          <w:rFonts w:ascii="Times New Roman" w:hAnsi="Times New Roman" w:cs="Times New Roman"/>
          <w:sz w:val="26"/>
          <w:szCs w:val="26"/>
          <w:lang w:val="de-DE"/>
        </w:rPr>
        <w:t>.</w:t>
      </w:r>
    </w:p>
    <w:p w14:paraId="768373E6" w14:textId="77777777" w:rsidR="00A74A65" w:rsidRPr="0034290D" w:rsidRDefault="00A74A65" w:rsidP="00BE398D">
      <w:pPr>
        <w:tabs>
          <w:tab w:val="left" w:pos="992"/>
        </w:tabs>
        <w:spacing w:line="276" w:lineRule="auto"/>
        <w:ind w:left="1080" w:hanging="1080"/>
        <w:rPr>
          <w:rFonts w:ascii="Times New Roman" w:hAnsi="Times New Roman" w:cs="Times New Roman"/>
          <w:sz w:val="26"/>
          <w:szCs w:val="26"/>
        </w:rPr>
      </w:pPr>
      <w:r w:rsidRPr="0034290D">
        <w:rPr>
          <w:rFonts w:ascii="Times New Roman" w:eastAsia="Calibri" w:hAnsi="Times New Roman" w:cs="Times New Roman"/>
          <w:b/>
          <w:color w:val="0066FF"/>
          <w:sz w:val="26"/>
          <w:szCs w:val="26"/>
        </w:rPr>
        <w:t>Câu IV:</w:t>
      </w:r>
      <w:r w:rsidRPr="0034290D">
        <w:rPr>
          <w:rFonts w:ascii="Times New Roman" w:hAnsi="Times New Roman" w:cs="Times New Roman"/>
          <w:b/>
          <w:color w:val="0066FF"/>
          <w:sz w:val="26"/>
          <w:szCs w:val="26"/>
        </w:rPr>
        <w:t xml:space="preserve"> (4,0 điểm) </w:t>
      </w:r>
    </w:p>
    <w:p w14:paraId="2C0231B9" w14:textId="71412C2A" w:rsidR="00A74A65" w:rsidRPr="0034290D" w:rsidRDefault="00A74A65" w:rsidP="00280EB2">
      <w:pPr>
        <w:pStyle w:val="ListParagraph"/>
        <w:spacing w:line="276" w:lineRule="auto"/>
        <w:ind w:left="709"/>
        <w:rPr>
          <w:rFonts w:ascii="Times New Roman" w:hAnsi="Times New Roman" w:cs="Times New Roman"/>
          <w:sz w:val="26"/>
          <w:szCs w:val="26"/>
        </w:rPr>
      </w:pPr>
      <w:r w:rsidRPr="0034290D">
        <w:rPr>
          <w:rFonts w:ascii="Times New Roman" w:hAnsi="Times New Roman" w:cs="Times New Roman"/>
          <w:noProof/>
          <w:sz w:val="26"/>
          <w:szCs w:val="26"/>
          <w:lang w:val="vi-VN" w:eastAsia="vi-VN"/>
        </w:rPr>
        <w:drawing>
          <wp:anchor distT="0" distB="0" distL="114300" distR="114300" simplePos="0" relativeHeight="251659264" behindDoc="0" locked="0" layoutInCell="1" allowOverlap="1" wp14:anchorId="03CFF322" wp14:editId="5BAF0E08">
            <wp:simplePos x="0" y="0"/>
            <wp:positionH relativeFrom="margin">
              <wp:align>right</wp:align>
            </wp:positionH>
            <wp:positionV relativeFrom="paragraph">
              <wp:posOffset>281940</wp:posOffset>
            </wp:positionV>
            <wp:extent cx="1433195" cy="499110"/>
            <wp:effectExtent l="0" t="9207" r="5397" b="5398"/>
            <wp:wrapSquare wrapText="bothSides"/>
            <wp:docPr id="6768501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33195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290D">
        <w:rPr>
          <w:rFonts w:ascii="Times New Roman" w:hAnsi="Times New Roman" w:cs="Times New Roman"/>
          <w:sz w:val="26"/>
          <w:szCs w:val="26"/>
        </w:rPr>
        <w:t xml:space="preserve">1) Một hộp đựng bóng có dạng hình trụ đựng được vừa khít </w:t>
      </w:r>
      <w:r w:rsidR="0034290D" w:rsidRPr="0034290D">
        <w:rPr>
          <w:rFonts w:ascii="Times New Roman" w:hAnsi="Times New Roman" w:cs="Times New Roman"/>
          <w:color w:val="000000"/>
          <w:sz w:val="26"/>
          <w:szCs w:val="26"/>
        </w:rPr>
        <w:t>$3$</w:t>
      </w:r>
      <w:r w:rsidRPr="0034290D">
        <w:rPr>
          <w:rFonts w:ascii="Times New Roman" w:hAnsi="Times New Roman" w:cs="Times New Roman"/>
          <w:sz w:val="26"/>
          <w:szCs w:val="26"/>
        </w:rPr>
        <w:t xml:space="preserve"> quả bóng như hình vẽ bên. Coi quả bóng có dạng hình cầu với đường kính </w:t>
      </w:r>
      <w:r w:rsidR="0034290D" w:rsidRPr="0034290D">
        <w:rPr>
          <w:rFonts w:ascii="Times New Roman" w:hAnsi="Times New Roman" w:cs="Times New Roman"/>
          <w:color w:val="000000"/>
          <w:sz w:val="26"/>
          <w:szCs w:val="26"/>
        </w:rPr>
        <w:t>$6cm$</w:t>
      </w:r>
      <w:r w:rsidRPr="0034290D">
        <w:rPr>
          <w:rFonts w:ascii="Times New Roman" w:hAnsi="Times New Roman" w:cs="Times New Roman"/>
          <w:sz w:val="26"/>
          <w:szCs w:val="26"/>
        </w:rPr>
        <w:t>. Tính thể tích phần khoảng không trong hộp?</w:t>
      </w:r>
    </w:p>
    <w:p w14:paraId="6B3A40B9" w14:textId="2675779C" w:rsidR="00A74A65" w:rsidRPr="0034290D" w:rsidRDefault="00A74A65" w:rsidP="00280EB2">
      <w:pPr>
        <w:pStyle w:val="ListParagraph"/>
        <w:tabs>
          <w:tab w:val="left" w:pos="709"/>
        </w:tabs>
        <w:spacing w:line="276" w:lineRule="auto"/>
        <w:ind w:left="709"/>
        <w:rPr>
          <w:rFonts w:ascii="Times New Roman" w:hAnsi="Times New Roman" w:cs="Times New Roman"/>
          <w:sz w:val="26"/>
          <w:szCs w:val="26"/>
        </w:rPr>
      </w:pPr>
      <w:r w:rsidRPr="0034290D">
        <w:rPr>
          <w:rFonts w:ascii="Times New Roman" w:hAnsi="Times New Roman" w:cs="Times New Roman"/>
          <w:sz w:val="26"/>
          <w:szCs w:val="26"/>
        </w:rPr>
        <w:t xml:space="preserve">2). Từ điểm </w:t>
      </w:r>
      <w:r w:rsidR="0034290D" w:rsidRPr="0034290D">
        <w:rPr>
          <w:rFonts w:ascii="Times New Roman" w:hAnsi="Times New Roman" w:cs="Times New Roman"/>
          <w:color w:val="000000"/>
          <w:sz w:val="26"/>
          <w:szCs w:val="26"/>
        </w:rPr>
        <w:t>$A$</w:t>
      </w:r>
      <w:r w:rsidRPr="0034290D">
        <w:rPr>
          <w:rFonts w:ascii="Times New Roman" w:hAnsi="Times New Roman" w:cs="Times New Roman"/>
          <w:sz w:val="26"/>
          <w:szCs w:val="26"/>
        </w:rPr>
        <w:t xml:space="preserve"> nằm ngoài </w:t>
      </w:r>
      <w:r w:rsidR="0034290D" w:rsidRPr="0034290D">
        <w:rPr>
          <w:rFonts w:ascii="Times New Roman" w:hAnsi="Times New Roman" w:cs="Times New Roman"/>
          <w:color w:val="000000"/>
          <w:sz w:val="26"/>
          <w:szCs w:val="26"/>
        </w:rPr>
        <w:t>$\left( O \right)$</w:t>
      </w:r>
      <w:r w:rsidRPr="0034290D">
        <w:rPr>
          <w:rFonts w:ascii="Times New Roman" w:hAnsi="Times New Roman" w:cs="Times New Roman"/>
          <w:sz w:val="26"/>
          <w:szCs w:val="26"/>
        </w:rPr>
        <w:t xml:space="preserve">vẽ hai tiếp tuyến </w:t>
      </w:r>
      <w:r w:rsidR="0034290D" w:rsidRPr="0034290D">
        <w:rPr>
          <w:rFonts w:ascii="Times New Roman" w:hAnsi="Times New Roman" w:cs="Times New Roman"/>
          <w:color w:val="000000"/>
          <w:sz w:val="26"/>
          <w:szCs w:val="26"/>
        </w:rPr>
        <w:t>$AB,AC$</w:t>
      </w:r>
      <w:r w:rsidRPr="0034290D">
        <w:rPr>
          <w:rFonts w:ascii="Times New Roman" w:hAnsi="Times New Roman" w:cs="Times New Roman"/>
          <w:sz w:val="26"/>
          <w:szCs w:val="26"/>
        </w:rPr>
        <w:t xml:space="preserve"> với đường tròn (</w:t>
      </w:r>
      <w:r w:rsidR="0034290D" w:rsidRPr="0034290D">
        <w:rPr>
          <w:rFonts w:ascii="Times New Roman" w:hAnsi="Times New Roman" w:cs="Times New Roman"/>
          <w:color w:val="000000"/>
          <w:sz w:val="26"/>
          <w:szCs w:val="26"/>
        </w:rPr>
        <w:t>$B,C$</w:t>
      </w:r>
      <w:r w:rsidRPr="0034290D">
        <w:rPr>
          <w:rFonts w:ascii="Times New Roman" w:hAnsi="Times New Roman" w:cs="Times New Roman"/>
          <w:sz w:val="26"/>
          <w:szCs w:val="26"/>
        </w:rPr>
        <w:t xml:space="preserve"> là các tiếp điểm). Kẻ đường kính </w:t>
      </w:r>
      <w:r w:rsidR="0034290D" w:rsidRPr="0034290D">
        <w:rPr>
          <w:rFonts w:ascii="Times New Roman" w:hAnsi="Times New Roman" w:cs="Times New Roman"/>
          <w:color w:val="000000"/>
          <w:sz w:val="26"/>
          <w:szCs w:val="26"/>
        </w:rPr>
        <w:t>$CD$</w:t>
      </w:r>
      <w:r w:rsidRPr="0034290D">
        <w:rPr>
          <w:rFonts w:ascii="Times New Roman" w:hAnsi="Times New Roman" w:cs="Times New Roman"/>
          <w:sz w:val="26"/>
          <w:szCs w:val="26"/>
        </w:rPr>
        <w:t xml:space="preserve"> của </w:t>
      </w:r>
      <w:r w:rsidR="0034290D" w:rsidRPr="0034290D">
        <w:rPr>
          <w:rFonts w:ascii="Times New Roman" w:hAnsi="Times New Roman" w:cs="Times New Roman"/>
          <w:color w:val="000000"/>
          <w:sz w:val="26"/>
          <w:szCs w:val="26"/>
        </w:rPr>
        <w:t>$\left( O \right)$</w:t>
      </w:r>
      <w:r w:rsidRPr="0034290D">
        <w:rPr>
          <w:rFonts w:ascii="Times New Roman" w:hAnsi="Times New Roman" w:cs="Times New Roman"/>
          <w:sz w:val="26"/>
          <w:szCs w:val="26"/>
        </w:rPr>
        <w:t>.</w:t>
      </w:r>
    </w:p>
    <w:p w14:paraId="34D1F417" w14:textId="73ECAF3E" w:rsidR="00A74A65" w:rsidRPr="0034290D" w:rsidRDefault="00A74A65" w:rsidP="00280EB2">
      <w:pPr>
        <w:pStyle w:val="ListParagraph"/>
        <w:tabs>
          <w:tab w:val="left" w:pos="709"/>
          <w:tab w:val="left" w:pos="1440"/>
        </w:tabs>
        <w:spacing w:line="276" w:lineRule="auto"/>
        <w:ind w:left="709"/>
        <w:rPr>
          <w:rFonts w:ascii="Times New Roman" w:hAnsi="Times New Roman" w:cs="Times New Roman"/>
          <w:sz w:val="26"/>
          <w:szCs w:val="26"/>
        </w:rPr>
      </w:pPr>
      <w:r w:rsidRPr="0034290D">
        <w:rPr>
          <w:rFonts w:ascii="Times New Roman" w:hAnsi="Times New Roman" w:cs="Times New Roman"/>
          <w:sz w:val="26"/>
          <w:szCs w:val="26"/>
        </w:rPr>
        <w:t xml:space="preserve">a) Chứng minh </w:t>
      </w:r>
      <w:r w:rsidR="0034290D" w:rsidRPr="0034290D">
        <w:rPr>
          <w:rFonts w:ascii="Times New Roman" w:hAnsi="Times New Roman" w:cs="Times New Roman"/>
          <w:color w:val="000000"/>
          <w:sz w:val="26"/>
          <w:szCs w:val="26"/>
        </w:rPr>
        <w:t>$BD//AO$</w:t>
      </w:r>
      <w:r w:rsidRPr="0034290D">
        <w:rPr>
          <w:rFonts w:ascii="Times New Roman" w:hAnsi="Times New Roman" w:cs="Times New Roman"/>
          <w:sz w:val="26"/>
          <w:szCs w:val="26"/>
        </w:rPr>
        <w:t>.</w:t>
      </w:r>
    </w:p>
    <w:p w14:paraId="758DEBFF" w14:textId="45110219" w:rsidR="00A74A65" w:rsidRPr="0034290D" w:rsidRDefault="00A74A65" w:rsidP="00280EB2">
      <w:pPr>
        <w:pStyle w:val="ListParagraph"/>
        <w:tabs>
          <w:tab w:val="left" w:pos="709"/>
          <w:tab w:val="left" w:pos="1440"/>
        </w:tabs>
        <w:spacing w:line="276" w:lineRule="auto"/>
        <w:ind w:left="709"/>
        <w:rPr>
          <w:rFonts w:ascii="Times New Roman" w:hAnsi="Times New Roman" w:cs="Times New Roman"/>
          <w:sz w:val="26"/>
          <w:szCs w:val="26"/>
        </w:rPr>
      </w:pPr>
      <w:r w:rsidRPr="0034290D">
        <w:rPr>
          <w:rFonts w:ascii="Times New Roman" w:hAnsi="Times New Roman" w:cs="Times New Roman"/>
          <w:sz w:val="26"/>
          <w:szCs w:val="26"/>
        </w:rPr>
        <w:t xml:space="preserve">b) </w:t>
      </w:r>
      <w:r w:rsidR="0034290D" w:rsidRPr="0034290D">
        <w:rPr>
          <w:rFonts w:ascii="Times New Roman" w:hAnsi="Times New Roman" w:cs="Times New Roman"/>
          <w:color w:val="000000"/>
          <w:sz w:val="26"/>
          <w:szCs w:val="26"/>
        </w:rPr>
        <w:t>$AD$</w:t>
      </w:r>
      <w:r w:rsidRPr="0034290D">
        <w:rPr>
          <w:rFonts w:ascii="Times New Roman" w:hAnsi="Times New Roman" w:cs="Times New Roman"/>
          <w:sz w:val="26"/>
          <w:szCs w:val="26"/>
        </w:rPr>
        <w:t xml:space="preserve"> cắt </w:t>
      </w:r>
      <w:r w:rsidR="0034290D" w:rsidRPr="0034290D">
        <w:rPr>
          <w:rFonts w:ascii="Times New Roman" w:hAnsi="Times New Roman" w:cs="Times New Roman"/>
          <w:color w:val="000000"/>
          <w:sz w:val="26"/>
          <w:szCs w:val="26"/>
        </w:rPr>
        <w:t>$\left( O \right)$</w:t>
      </w:r>
      <w:r w:rsidRPr="0034290D">
        <w:rPr>
          <w:rFonts w:ascii="Times New Roman" w:hAnsi="Times New Roman" w:cs="Times New Roman"/>
          <w:sz w:val="26"/>
          <w:szCs w:val="26"/>
        </w:rPr>
        <w:t xml:space="preserve"> tại </w:t>
      </w:r>
      <w:r w:rsidR="0034290D" w:rsidRPr="0034290D">
        <w:rPr>
          <w:rFonts w:ascii="Times New Roman" w:hAnsi="Times New Roman" w:cs="Times New Roman"/>
          <w:color w:val="000000"/>
          <w:sz w:val="26"/>
          <w:szCs w:val="26"/>
        </w:rPr>
        <w:t>$E$</w:t>
      </w:r>
      <w:r w:rsidRPr="0034290D">
        <w:rPr>
          <w:rFonts w:ascii="Times New Roman" w:hAnsi="Times New Roman" w:cs="Times New Roman"/>
          <w:sz w:val="26"/>
          <w:szCs w:val="26"/>
        </w:rPr>
        <w:t xml:space="preserve"> (</w:t>
      </w:r>
      <w:r w:rsidR="0034290D" w:rsidRPr="0034290D">
        <w:rPr>
          <w:rFonts w:ascii="Times New Roman" w:hAnsi="Times New Roman" w:cs="Times New Roman"/>
          <w:color w:val="000000"/>
          <w:sz w:val="26"/>
          <w:szCs w:val="26"/>
        </w:rPr>
        <w:t>$A,E,D$</w:t>
      </w:r>
      <w:r w:rsidRPr="0034290D">
        <w:rPr>
          <w:rFonts w:ascii="Times New Roman" w:hAnsi="Times New Roman" w:cs="Times New Roman"/>
          <w:sz w:val="26"/>
          <w:szCs w:val="26"/>
        </w:rPr>
        <w:t xml:space="preserve"> theo thứ tự). Chứng minh rằng </w:t>
      </w:r>
      <w:r w:rsidR="0034290D" w:rsidRPr="0034290D">
        <w:rPr>
          <w:rFonts w:ascii="Times New Roman" w:hAnsi="Times New Roman" w:cs="Times New Roman"/>
          <w:color w:val="000000"/>
          <w:sz w:val="26"/>
          <w:szCs w:val="26"/>
        </w:rPr>
        <w:t>$A{{B}^2}=AE.AD$</w:t>
      </w:r>
      <w:r w:rsidRPr="0034290D">
        <w:rPr>
          <w:rFonts w:ascii="Times New Roman" w:hAnsi="Times New Roman" w:cs="Times New Roman"/>
          <w:sz w:val="26"/>
          <w:szCs w:val="26"/>
        </w:rPr>
        <w:t>.</w:t>
      </w:r>
    </w:p>
    <w:p w14:paraId="60A38714" w14:textId="06B8E4D5" w:rsidR="00A74A65" w:rsidRPr="0034290D" w:rsidRDefault="00A74A65" w:rsidP="00280EB2">
      <w:pPr>
        <w:pStyle w:val="ListParagraph"/>
        <w:tabs>
          <w:tab w:val="left" w:pos="709"/>
          <w:tab w:val="left" w:pos="1440"/>
        </w:tabs>
        <w:spacing w:line="276" w:lineRule="auto"/>
        <w:ind w:left="709"/>
        <w:rPr>
          <w:rFonts w:ascii="Times New Roman" w:hAnsi="Times New Roman" w:cs="Times New Roman"/>
          <w:sz w:val="26"/>
          <w:szCs w:val="26"/>
        </w:rPr>
      </w:pPr>
      <w:r w:rsidRPr="0034290D">
        <w:rPr>
          <w:rFonts w:ascii="Times New Roman" w:hAnsi="Times New Roman" w:cs="Times New Roman"/>
          <w:sz w:val="26"/>
          <w:szCs w:val="26"/>
        </w:rPr>
        <w:t xml:space="preserve">c) Vẽ </w:t>
      </w:r>
      <w:r w:rsidR="0034290D" w:rsidRPr="0034290D">
        <w:rPr>
          <w:rFonts w:ascii="Times New Roman" w:hAnsi="Times New Roman" w:cs="Times New Roman"/>
          <w:color w:val="000000"/>
          <w:sz w:val="26"/>
          <w:szCs w:val="26"/>
        </w:rPr>
        <w:t>$BH\bot DC$</w:t>
      </w:r>
      <w:r w:rsidRPr="0034290D">
        <w:rPr>
          <w:rFonts w:ascii="Times New Roman" w:hAnsi="Times New Roman" w:cs="Times New Roman"/>
          <w:sz w:val="26"/>
          <w:szCs w:val="26"/>
        </w:rPr>
        <w:t xml:space="preserve"> tại </w:t>
      </w:r>
      <w:r w:rsidR="0034290D" w:rsidRPr="0034290D">
        <w:rPr>
          <w:rFonts w:ascii="Times New Roman" w:hAnsi="Times New Roman" w:cs="Times New Roman"/>
          <w:color w:val="000000"/>
          <w:sz w:val="26"/>
          <w:szCs w:val="26"/>
        </w:rPr>
        <w:t>$H$</w:t>
      </w:r>
      <w:r w:rsidRPr="0034290D">
        <w:rPr>
          <w:rFonts w:ascii="Times New Roman" w:hAnsi="Times New Roman" w:cs="Times New Roman"/>
          <w:sz w:val="26"/>
          <w:szCs w:val="26"/>
        </w:rPr>
        <w:t xml:space="preserve">. Gọi </w:t>
      </w:r>
      <w:r w:rsidR="0034290D" w:rsidRPr="0034290D">
        <w:rPr>
          <w:rFonts w:ascii="Times New Roman" w:hAnsi="Times New Roman" w:cs="Times New Roman"/>
          <w:color w:val="000000"/>
          <w:sz w:val="26"/>
          <w:szCs w:val="26"/>
        </w:rPr>
        <w:t>$I$</w:t>
      </w:r>
      <w:r w:rsidRPr="0034290D">
        <w:rPr>
          <w:rFonts w:ascii="Times New Roman" w:hAnsi="Times New Roman" w:cs="Times New Roman"/>
          <w:sz w:val="26"/>
          <w:szCs w:val="26"/>
        </w:rPr>
        <w:t xml:space="preserve">là trung điểm của </w:t>
      </w:r>
      <w:r w:rsidR="0034290D" w:rsidRPr="0034290D">
        <w:rPr>
          <w:rFonts w:ascii="Times New Roman" w:hAnsi="Times New Roman" w:cs="Times New Roman"/>
          <w:color w:val="000000"/>
          <w:sz w:val="26"/>
          <w:szCs w:val="26"/>
        </w:rPr>
        <w:t>$BH$</w:t>
      </w:r>
      <w:r w:rsidRPr="0034290D">
        <w:rPr>
          <w:rFonts w:ascii="Times New Roman" w:hAnsi="Times New Roman" w:cs="Times New Roman"/>
          <w:sz w:val="26"/>
          <w:szCs w:val="26"/>
        </w:rPr>
        <w:t xml:space="preserve">. Chứng minh ba điểm </w:t>
      </w:r>
      <w:r w:rsidR="0034290D" w:rsidRPr="0034290D">
        <w:rPr>
          <w:rFonts w:ascii="Times New Roman" w:hAnsi="Times New Roman" w:cs="Times New Roman"/>
          <w:color w:val="000000"/>
          <w:sz w:val="26"/>
          <w:szCs w:val="26"/>
        </w:rPr>
        <w:t>$A,I,D$</w:t>
      </w:r>
      <w:r w:rsidRPr="0034290D">
        <w:rPr>
          <w:rFonts w:ascii="Times New Roman" w:hAnsi="Times New Roman" w:cs="Times New Roman"/>
          <w:sz w:val="26"/>
          <w:szCs w:val="26"/>
        </w:rPr>
        <w:t xml:space="preserve"> thẳng hàng.</w:t>
      </w:r>
    </w:p>
    <w:p w14:paraId="7C81E467" w14:textId="133FCB3A" w:rsidR="00A74A65" w:rsidRPr="0034290D" w:rsidRDefault="00A74A65" w:rsidP="00AB50C5">
      <w:pPr>
        <w:spacing w:after="40" w:line="266" w:lineRule="auto"/>
        <w:ind w:right="3876"/>
        <w:jc w:val="both"/>
        <w:rPr>
          <w:rFonts w:ascii="Times New Roman" w:hAnsi="Times New Roman" w:cs="Times New Roman"/>
          <w:sz w:val="26"/>
          <w:szCs w:val="26"/>
        </w:rPr>
      </w:pPr>
      <w:r w:rsidRPr="0034290D">
        <w:rPr>
          <w:rFonts w:ascii="Times New Roman" w:hAnsi="Times New Roman" w:cs="Times New Roman"/>
          <w:b/>
          <w:noProof/>
          <w:color w:val="FF0000"/>
          <w:sz w:val="26"/>
          <w:szCs w:val="26"/>
          <w:lang w:val="vi-VN" w:eastAsia="vi-VN"/>
        </w:rPr>
        <w:drawing>
          <wp:anchor distT="0" distB="0" distL="114300" distR="114300" simplePos="0" relativeHeight="251662336" behindDoc="0" locked="0" layoutInCell="1" allowOverlap="1" wp14:anchorId="65BA28F6" wp14:editId="31C26053">
            <wp:simplePos x="0" y="0"/>
            <wp:positionH relativeFrom="margin">
              <wp:align>right</wp:align>
            </wp:positionH>
            <wp:positionV relativeFrom="paragraph">
              <wp:posOffset>136491</wp:posOffset>
            </wp:positionV>
            <wp:extent cx="1778635" cy="1257300"/>
            <wp:effectExtent l="0" t="0" r="0" b="0"/>
            <wp:wrapSquare wrapText="bothSides"/>
            <wp:docPr id="16489418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63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290D">
        <w:rPr>
          <w:rFonts w:ascii="Times New Roman" w:eastAsia="Calibri" w:hAnsi="Times New Roman" w:cs="Times New Roman"/>
          <w:b/>
          <w:color w:val="0066FF"/>
          <w:sz w:val="26"/>
          <w:szCs w:val="26"/>
        </w:rPr>
        <w:t>Câu V:</w:t>
      </w:r>
      <w:r w:rsidRPr="0034290D">
        <w:rPr>
          <w:rFonts w:ascii="Times New Roman" w:hAnsi="Times New Roman" w:cs="Times New Roman"/>
          <w:b/>
          <w:color w:val="0066FF"/>
          <w:sz w:val="26"/>
          <w:szCs w:val="26"/>
        </w:rPr>
        <w:t xml:space="preserve"> (0,5 điểm) </w:t>
      </w:r>
      <w:r w:rsidRPr="0034290D">
        <w:rPr>
          <w:rFonts w:ascii="Times New Roman" w:hAnsi="Times New Roman" w:cs="Times New Roman"/>
          <w:sz w:val="26"/>
          <w:szCs w:val="26"/>
        </w:rPr>
        <w:t xml:space="preserve">Một nhà máy sản xuất ống thép khi xuất xưởng các ống thép được bó lại tạo thành khối gồm </w:t>
      </w:r>
      <w:r w:rsidR="0034290D" w:rsidRPr="0034290D">
        <w:rPr>
          <w:rFonts w:ascii="Times New Roman" w:hAnsi="Times New Roman" w:cs="Times New Roman"/>
          <w:color w:val="000000"/>
          <w:sz w:val="26"/>
          <w:szCs w:val="26"/>
        </w:rPr>
        <w:t>$37$</w:t>
      </w:r>
      <w:r w:rsidRPr="0034290D">
        <w:rPr>
          <w:rFonts w:ascii="Times New Roman" w:hAnsi="Times New Roman" w:cs="Times New Roman"/>
          <w:sz w:val="26"/>
          <w:szCs w:val="26"/>
        </w:rPr>
        <w:t xml:space="preserve"> ống như hình vẽ. Biết các ống có dạng hình trụ đường kính đáy bằng nhau và bằng</w:t>
      </w:r>
      <w:r w:rsidR="0034290D" w:rsidRPr="0034290D">
        <w:rPr>
          <w:rFonts w:ascii="Times New Roman" w:hAnsi="Times New Roman" w:cs="Times New Roman"/>
          <w:color w:val="000000"/>
          <w:sz w:val="26"/>
          <w:szCs w:val="26"/>
        </w:rPr>
        <w:t>$10cm$</w:t>
      </w:r>
      <w:r w:rsidRPr="0034290D">
        <w:rPr>
          <w:rFonts w:ascii="Times New Roman" w:hAnsi="Times New Roman" w:cs="Times New Roman"/>
          <w:sz w:val="26"/>
          <w:szCs w:val="26"/>
        </w:rPr>
        <w:t>.  Tính độ dài của một sơi dây đai để buột các ống thép lại với nhau.</w:t>
      </w:r>
    </w:p>
    <w:p w14:paraId="1E2430F7" w14:textId="77777777" w:rsidR="00A74A65" w:rsidRPr="0034290D" w:rsidRDefault="00A74A65" w:rsidP="00AB50C5">
      <w:pPr>
        <w:widowControl w:val="0"/>
        <w:tabs>
          <w:tab w:val="left" w:pos="1539"/>
        </w:tabs>
        <w:autoSpaceDE w:val="0"/>
        <w:autoSpaceDN w:val="0"/>
        <w:spacing w:before="68"/>
        <w:ind w:right="168"/>
        <w:rPr>
          <w:rFonts w:ascii="Times New Roman" w:hAnsi="Times New Roman" w:cs="Times New Roman"/>
          <w:sz w:val="26"/>
          <w:szCs w:val="26"/>
        </w:rPr>
      </w:pPr>
    </w:p>
    <w:p w14:paraId="6D773CC8" w14:textId="77777777" w:rsidR="00A74A65" w:rsidRPr="0034290D" w:rsidRDefault="00A74A65" w:rsidP="00AB50C5">
      <w:pPr>
        <w:widowControl w:val="0"/>
        <w:tabs>
          <w:tab w:val="left" w:pos="1539"/>
        </w:tabs>
        <w:autoSpaceDE w:val="0"/>
        <w:autoSpaceDN w:val="0"/>
        <w:spacing w:before="68"/>
        <w:ind w:right="168"/>
        <w:rPr>
          <w:rFonts w:ascii="Times New Roman" w:hAnsi="Times New Roman" w:cs="Times New Roman"/>
          <w:sz w:val="26"/>
          <w:szCs w:val="26"/>
        </w:rPr>
      </w:pPr>
    </w:p>
    <w:p w14:paraId="1263C8AF" w14:textId="77777777" w:rsidR="00A74A65" w:rsidRPr="0034290D" w:rsidRDefault="00A74A65" w:rsidP="00AB50C5">
      <w:pPr>
        <w:widowControl w:val="0"/>
        <w:tabs>
          <w:tab w:val="left" w:pos="1539"/>
        </w:tabs>
        <w:autoSpaceDE w:val="0"/>
        <w:autoSpaceDN w:val="0"/>
        <w:spacing w:before="68"/>
        <w:ind w:right="168"/>
        <w:rPr>
          <w:rFonts w:ascii="Times New Roman" w:hAnsi="Times New Roman" w:cs="Times New Roman"/>
          <w:sz w:val="26"/>
          <w:szCs w:val="26"/>
        </w:rPr>
      </w:pPr>
    </w:p>
    <w:p w14:paraId="19169727" w14:textId="77777777" w:rsidR="00A74A65" w:rsidRPr="0034290D" w:rsidRDefault="00A74A65" w:rsidP="00AB50C5">
      <w:pPr>
        <w:widowControl w:val="0"/>
        <w:tabs>
          <w:tab w:val="left" w:pos="1539"/>
        </w:tabs>
        <w:autoSpaceDE w:val="0"/>
        <w:autoSpaceDN w:val="0"/>
        <w:spacing w:before="68"/>
        <w:ind w:right="168"/>
        <w:jc w:val="center"/>
        <w:rPr>
          <w:rFonts w:ascii="Times New Roman" w:hAnsi="Times New Roman" w:cs="Times New Roman"/>
          <w:sz w:val="26"/>
          <w:szCs w:val="26"/>
        </w:rPr>
      </w:pPr>
      <w:r w:rsidRPr="0034290D">
        <w:rPr>
          <w:rFonts w:ascii="Times New Roman" w:hAnsi="Times New Roman" w:cs="Times New Roman"/>
          <w:sz w:val="26"/>
          <w:szCs w:val="26"/>
        </w:rPr>
        <w:sym w:font="Wingdings" w:char="F097"/>
      </w:r>
      <w:r w:rsidRPr="0034290D">
        <w:rPr>
          <w:rFonts w:ascii="Times New Roman" w:hAnsi="Times New Roman" w:cs="Times New Roman"/>
          <w:b/>
          <w:color w:val="0066FF"/>
          <w:sz w:val="26"/>
          <w:szCs w:val="26"/>
        </w:rPr>
        <w:t>HẾT</w:t>
      </w:r>
      <w:r w:rsidRPr="0034290D">
        <w:rPr>
          <w:rFonts w:ascii="Times New Roman" w:hAnsi="Times New Roman" w:cs="Times New Roman"/>
          <w:sz w:val="26"/>
          <w:szCs w:val="26"/>
        </w:rPr>
        <w:t xml:space="preserve"> </w:t>
      </w:r>
      <w:r w:rsidRPr="0034290D">
        <w:rPr>
          <w:rFonts w:ascii="Times New Roman" w:hAnsi="Times New Roman" w:cs="Times New Roman"/>
          <w:sz w:val="26"/>
          <w:szCs w:val="26"/>
        </w:rPr>
        <w:sym w:font="Wingdings" w:char="F097"/>
      </w:r>
    </w:p>
    <w:p w14:paraId="12B161C7" w14:textId="77777777" w:rsidR="00A74A65" w:rsidRPr="0034290D" w:rsidRDefault="00A74A65" w:rsidP="00CD103A">
      <w:pPr>
        <w:tabs>
          <w:tab w:val="left" w:pos="2268"/>
        </w:tabs>
        <w:spacing w:line="276" w:lineRule="auto"/>
        <w:ind w:left="964"/>
        <w:jc w:val="both"/>
        <w:rPr>
          <w:rFonts w:ascii="Times New Roman" w:hAnsi="Times New Roman" w:cs="Times New Roman"/>
          <w:sz w:val="26"/>
          <w:szCs w:val="26"/>
        </w:rPr>
      </w:pPr>
    </w:p>
    <w:p w14:paraId="3A00C205" w14:textId="77777777" w:rsidR="00A74A65" w:rsidRPr="0034290D" w:rsidRDefault="00A74A65" w:rsidP="00CD103A">
      <w:pPr>
        <w:tabs>
          <w:tab w:val="left" w:pos="2268"/>
        </w:tabs>
        <w:spacing w:line="276" w:lineRule="auto"/>
        <w:ind w:left="964"/>
        <w:jc w:val="both"/>
        <w:rPr>
          <w:rFonts w:ascii="Times New Roman" w:hAnsi="Times New Roman" w:cs="Times New Roman"/>
          <w:sz w:val="26"/>
          <w:szCs w:val="26"/>
        </w:rPr>
      </w:pPr>
    </w:p>
    <w:p w14:paraId="4A201288" w14:textId="77777777" w:rsidR="00A74A65" w:rsidRPr="0034290D" w:rsidRDefault="00A74A65" w:rsidP="00CD103A">
      <w:pPr>
        <w:tabs>
          <w:tab w:val="left" w:pos="2268"/>
        </w:tabs>
        <w:spacing w:line="276" w:lineRule="auto"/>
        <w:ind w:left="964"/>
        <w:jc w:val="both"/>
        <w:rPr>
          <w:rFonts w:ascii="Times New Roman" w:hAnsi="Times New Roman" w:cs="Times New Roman"/>
          <w:sz w:val="26"/>
          <w:szCs w:val="26"/>
        </w:rPr>
      </w:pPr>
    </w:p>
    <w:p w14:paraId="4B73C7A5" w14:textId="77777777" w:rsidR="00A74A65" w:rsidRPr="0034290D" w:rsidRDefault="00A74A65" w:rsidP="00CD103A">
      <w:pPr>
        <w:tabs>
          <w:tab w:val="left" w:pos="2268"/>
        </w:tabs>
        <w:spacing w:line="276" w:lineRule="auto"/>
        <w:ind w:left="964"/>
        <w:jc w:val="both"/>
        <w:rPr>
          <w:rFonts w:ascii="Times New Roman" w:hAnsi="Times New Roman" w:cs="Times New Roman"/>
          <w:sz w:val="26"/>
          <w:szCs w:val="26"/>
        </w:rPr>
      </w:pPr>
    </w:p>
    <w:p w14:paraId="33BECF6C" w14:textId="77777777" w:rsidR="00A74A65" w:rsidRPr="0034290D" w:rsidRDefault="00A74A65" w:rsidP="00CD103A">
      <w:pPr>
        <w:tabs>
          <w:tab w:val="left" w:pos="2268"/>
        </w:tabs>
        <w:spacing w:line="276" w:lineRule="auto"/>
        <w:ind w:left="964"/>
        <w:jc w:val="both"/>
        <w:rPr>
          <w:rFonts w:ascii="Times New Roman" w:hAnsi="Times New Roman" w:cs="Times New Roman"/>
          <w:sz w:val="26"/>
          <w:szCs w:val="26"/>
        </w:rPr>
      </w:pPr>
    </w:p>
    <w:p w14:paraId="3A282AD7" w14:textId="77777777" w:rsidR="00A74A65" w:rsidRPr="0034290D" w:rsidRDefault="00A74A65" w:rsidP="00CD103A">
      <w:pPr>
        <w:tabs>
          <w:tab w:val="left" w:pos="2268"/>
        </w:tabs>
        <w:spacing w:line="276" w:lineRule="auto"/>
        <w:ind w:left="964"/>
        <w:jc w:val="both"/>
        <w:rPr>
          <w:rFonts w:ascii="Times New Roman" w:hAnsi="Times New Roman" w:cs="Times New Roman"/>
          <w:sz w:val="26"/>
          <w:szCs w:val="26"/>
        </w:rPr>
      </w:pPr>
    </w:p>
    <w:p w14:paraId="32005452" w14:textId="77777777" w:rsidR="00A74A65" w:rsidRPr="0034290D" w:rsidRDefault="00A74A65" w:rsidP="00CD103A">
      <w:pPr>
        <w:tabs>
          <w:tab w:val="left" w:pos="2268"/>
        </w:tabs>
        <w:spacing w:line="276" w:lineRule="auto"/>
        <w:ind w:left="964"/>
        <w:jc w:val="both"/>
        <w:rPr>
          <w:rFonts w:ascii="Times New Roman" w:hAnsi="Times New Roman" w:cs="Times New Roman"/>
          <w:sz w:val="26"/>
          <w:szCs w:val="26"/>
        </w:rPr>
      </w:pPr>
    </w:p>
    <w:p w14:paraId="51AF9BF0" w14:textId="77777777" w:rsidR="00A74A65" w:rsidRPr="0034290D" w:rsidRDefault="00A74A65" w:rsidP="00CD103A">
      <w:pPr>
        <w:tabs>
          <w:tab w:val="left" w:pos="2268"/>
        </w:tabs>
        <w:spacing w:line="276" w:lineRule="auto"/>
        <w:ind w:left="964"/>
        <w:jc w:val="both"/>
        <w:rPr>
          <w:rFonts w:ascii="Times New Roman" w:hAnsi="Times New Roman" w:cs="Times New Roman"/>
          <w:sz w:val="26"/>
          <w:szCs w:val="26"/>
        </w:rPr>
      </w:pPr>
    </w:p>
    <w:p w14:paraId="58FE3155" w14:textId="77777777" w:rsidR="00A74A65" w:rsidRPr="0034290D" w:rsidRDefault="00A74A65" w:rsidP="00CD103A">
      <w:pPr>
        <w:tabs>
          <w:tab w:val="left" w:pos="2268"/>
        </w:tabs>
        <w:spacing w:line="276" w:lineRule="auto"/>
        <w:ind w:left="964"/>
        <w:jc w:val="both"/>
        <w:rPr>
          <w:rFonts w:ascii="Times New Roman" w:hAnsi="Times New Roman" w:cs="Times New Roman"/>
          <w:sz w:val="26"/>
          <w:szCs w:val="26"/>
        </w:rPr>
      </w:pPr>
    </w:p>
    <w:p w14:paraId="2AB78058" w14:textId="77777777" w:rsidR="00A74A65" w:rsidRPr="0034290D" w:rsidRDefault="00A74A65" w:rsidP="00CD103A">
      <w:pPr>
        <w:tabs>
          <w:tab w:val="left" w:pos="2268"/>
        </w:tabs>
        <w:spacing w:line="276" w:lineRule="auto"/>
        <w:ind w:left="964"/>
        <w:jc w:val="both"/>
        <w:rPr>
          <w:rFonts w:ascii="Times New Roman" w:hAnsi="Times New Roman" w:cs="Times New Roman"/>
          <w:sz w:val="26"/>
          <w:szCs w:val="26"/>
        </w:rPr>
      </w:pPr>
    </w:p>
    <w:p w14:paraId="5CC36A1D" w14:textId="77777777" w:rsidR="00A74A65" w:rsidRPr="0034290D" w:rsidRDefault="00A74A65" w:rsidP="00CD103A">
      <w:pPr>
        <w:tabs>
          <w:tab w:val="left" w:pos="2268"/>
        </w:tabs>
        <w:spacing w:line="276" w:lineRule="auto"/>
        <w:ind w:left="964"/>
        <w:jc w:val="both"/>
        <w:rPr>
          <w:rFonts w:ascii="Times New Roman" w:hAnsi="Times New Roman" w:cs="Times New Roman"/>
          <w:sz w:val="26"/>
          <w:szCs w:val="26"/>
        </w:rPr>
      </w:pPr>
    </w:p>
    <w:p w14:paraId="4FCAB293" w14:textId="77777777" w:rsidR="00A74A65" w:rsidRPr="0034290D" w:rsidRDefault="00A74A65" w:rsidP="00CD103A">
      <w:pPr>
        <w:tabs>
          <w:tab w:val="left" w:pos="2268"/>
        </w:tabs>
        <w:spacing w:line="276" w:lineRule="auto"/>
        <w:ind w:left="964"/>
        <w:jc w:val="both"/>
        <w:rPr>
          <w:rFonts w:ascii="Times New Roman" w:hAnsi="Times New Roman" w:cs="Times New Roman"/>
          <w:sz w:val="26"/>
          <w:szCs w:val="26"/>
        </w:rPr>
      </w:pPr>
    </w:p>
    <w:p w14:paraId="2E319BA7" w14:textId="77777777" w:rsidR="00A74A65" w:rsidRPr="0034290D" w:rsidRDefault="00A74A65" w:rsidP="00746EA4">
      <w:pPr>
        <w:pStyle w:val="Heading1"/>
        <w:spacing w:before="120" w:line="276" w:lineRule="auto"/>
        <w:ind w:left="851" w:hanging="851"/>
        <w:rPr>
          <w:rFonts w:cs="Times New Roman"/>
          <w:color w:val="0066FF"/>
          <w:sz w:val="26"/>
          <w:szCs w:val="26"/>
        </w:rPr>
      </w:pPr>
      <w:r w:rsidRPr="0034290D">
        <w:rPr>
          <w:rFonts w:cs="Times New Roman"/>
          <w:color w:val="0066FF"/>
          <w:sz w:val="26"/>
          <w:szCs w:val="26"/>
        </w:rPr>
        <w:t>ĐÁP ÁN VÀ HƯỚNG DẪN CHẤM</w:t>
      </w:r>
    </w:p>
    <w:tbl>
      <w:tblPr>
        <w:tblW w:w="520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97"/>
        <w:gridCol w:w="7995"/>
        <w:gridCol w:w="1219"/>
      </w:tblGrid>
      <w:tr w:rsidR="00A74A65" w:rsidRPr="0034290D" w14:paraId="48252C20" w14:textId="77777777" w:rsidTr="00E22230">
        <w:tc>
          <w:tcPr>
            <w:tcW w:w="532" w:type="pct"/>
            <w:shd w:val="clear" w:color="auto" w:fill="auto"/>
            <w:vAlign w:val="center"/>
          </w:tcPr>
          <w:p w14:paraId="402D1EE0" w14:textId="77777777" w:rsidR="00A74A65" w:rsidRPr="0034290D" w:rsidRDefault="00A74A65" w:rsidP="007D0BA2">
            <w:pPr>
              <w:ind w:hanging="549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  <w:t>Câu</w:t>
            </w:r>
          </w:p>
        </w:tc>
        <w:tc>
          <w:tcPr>
            <w:tcW w:w="3877" w:type="pct"/>
            <w:shd w:val="clear" w:color="auto" w:fill="auto"/>
          </w:tcPr>
          <w:p w14:paraId="1E063C9C" w14:textId="77777777" w:rsidR="00A74A65" w:rsidRPr="0034290D" w:rsidRDefault="00A74A65" w:rsidP="007D0BA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  <w:t>Nội dung trình bày</w:t>
            </w:r>
          </w:p>
        </w:tc>
        <w:tc>
          <w:tcPr>
            <w:tcW w:w="591" w:type="pct"/>
            <w:shd w:val="clear" w:color="auto" w:fill="auto"/>
            <w:vAlign w:val="center"/>
          </w:tcPr>
          <w:p w14:paraId="70500037" w14:textId="77777777" w:rsidR="00A74A65" w:rsidRPr="0034290D" w:rsidRDefault="00A74A65" w:rsidP="007D0BA2">
            <w:pPr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  <w:t>Điểm</w:t>
            </w:r>
          </w:p>
        </w:tc>
      </w:tr>
      <w:tr w:rsidR="00A74A65" w:rsidRPr="0034290D" w14:paraId="114EDCA0" w14:textId="77777777" w:rsidTr="00E22230">
        <w:tc>
          <w:tcPr>
            <w:tcW w:w="532" w:type="pct"/>
            <w:vMerge w:val="restart"/>
            <w:shd w:val="clear" w:color="auto" w:fill="auto"/>
            <w:vAlign w:val="center"/>
          </w:tcPr>
          <w:p w14:paraId="551AA210" w14:textId="77777777" w:rsidR="00A74A65" w:rsidRPr="0034290D" w:rsidRDefault="00A74A65" w:rsidP="00280EB2">
            <w:pPr>
              <w:ind w:left="171" w:firstLine="34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  <w:t>I. 1,5 đ</w:t>
            </w:r>
          </w:p>
        </w:tc>
        <w:tc>
          <w:tcPr>
            <w:tcW w:w="3877" w:type="pct"/>
            <w:tcBorders>
              <w:bottom w:val="single" w:sz="4" w:space="0" w:color="auto"/>
            </w:tcBorders>
            <w:shd w:val="clear" w:color="auto" w:fill="auto"/>
          </w:tcPr>
          <w:p w14:paraId="79C822DD" w14:textId="687F639D" w:rsidR="00A74A65" w:rsidRPr="0034290D" w:rsidRDefault="00A74A65" w:rsidP="007D0BA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1) Giá trị đại diện cho nhóm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$\left[ 3;3,5 \right)$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 là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$\frac{3+3,5}{2}=3,25$</w:t>
            </w:r>
          </w:p>
        </w:tc>
        <w:tc>
          <w:tcPr>
            <w:tcW w:w="59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DEE7D70" w14:textId="77777777" w:rsidR="00A74A65" w:rsidRPr="0034290D" w:rsidRDefault="00A74A65" w:rsidP="007D0BA2">
            <w:pPr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  <w:t>0,5</w:t>
            </w:r>
          </w:p>
        </w:tc>
      </w:tr>
      <w:tr w:rsidR="00A74A65" w:rsidRPr="0034290D" w14:paraId="369163EC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19729CAD" w14:textId="77777777" w:rsidR="00A74A65" w:rsidRPr="0034290D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</w:tc>
        <w:tc>
          <w:tcPr>
            <w:tcW w:w="3877" w:type="pct"/>
            <w:tcBorders>
              <w:bottom w:val="dashSmallGap" w:sz="4" w:space="0" w:color="auto"/>
            </w:tcBorders>
            <w:shd w:val="clear" w:color="auto" w:fill="auto"/>
          </w:tcPr>
          <w:p w14:paraId="5CF15550" w14:textId="2A37FD9B" w:rsidR="00A74A65" w:rsidRPr="0034290D" w:rsidRDefault="00A74A65" w:rsidP="00386C0E">
            <w:pPr>
              <w:tabs>
                <w:tab w:val="left" w:pos="1707"/>
              </w:tabs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Tần số tương ứng của nhóm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$\left[ 3;3,5 \right)$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 là </w:t>
            </w:r>
          </w:p>
        </w:tc>
        <w:tc>
          <w:tcPr>
            <w:tcW w:w="591" w:type="pct"/>
            <w:tcBorders>
              <w:bottom w:val="dashSmallGap" w:sz="4" w:space="0" w:color="auto"/>
            </w:tcBorders>
            <w:shd w:val="clear" w:color="auto" w:fill="auto"/>
            <w:vAlign w:val="center"/>
          </w:tcPr>
          <w:p w14:paraId="3162CE4E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>0,25</w:t>
            </w:r>
          </w:p>
        </w:tc>
      </w:tr>
      <w:tr w:rsidR="00A74A65" w:rsidRPr="0034290D" w14:paraId="3519CBE8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02B3298F" w14:textId="77777777" w:rsidR="00A74A65" w:rsidRPr="0034290D" w:rsidRDefault="00A74A65" w:rsidP="007D0BA2">
            <w:pPr>
              <w:ind w:firstLine="34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</w:tc>
        <w:tc>
          <w:tcPr>
            <w:tcW w:w="3877" w:type="pct"/>
            <w:tcBorders>
              <w:bottom w:val="dashSmallGap" w:sz="4" w:space="0" w:color="auto"/>
            </w:tcBorders>
            <w:shd w:val="clear" w:color="auto" w:fill="auto"/>
          </w:tcPr>
          <w:p w14:paraId="2E4DF7BE" w14:textId="77777777" w:rsidR="00A74A65" w:rsidRPr="0034290D" w:rsidRDefault="00A74A65" w:rsidP="007D0BA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>2) Không gian mẫu của phép thử là:</w:t>
            </w:r>
          </w:p>
          <w:p w14:paraId="0025EEA0" w14:textId="6E94863F" w:rsidR="00A74A65" w:rsidRPr="0034290D" w:rsidRDefault="0034290D" w:rsidP="007D0BA2">
            <w:pPr>
              <w:ind w:left="884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$\Omega = \{ \left( S;1 \right);\left( S;2 \right);\left( S;3 \right);\left( S;4 \right);\left( S;5 \right);\left( S;6 \right);\left( S;7 \right)$</w:t>
            </w:r>
          </w:p>
          <w:p w14:paraId="4A4015E3" w14:textId="75B24540" w:rsidR="00A74A65" w:rsidRPr="0034290D" w:rsidRDefault="0034290D" w:rsidP="007D0BA2">
            <w:pPr>
              <w:ind w:left="884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$\left( N;1 \right);\left( N;2 \right);\left( N;3 \right);\left( N;4 \right);\left( N;5 \right);\left( N;6 \right);\left( N;7 \right) \} .$</w:t>
            </w:r>
          </w:p>
          <w:p w14:paraId="1794944A" w14:textId="77777777" w:rsidR="00A74A65" w:rsidRPr="0034290D" w:rsidRDefault="00A74A65" w:rsidP="007D0BA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              Không gian mẫu có 14 phần tử.</w:t>
            </w:r>
          </w:p>
          <w:p w14:paraId="3A098F2F" w14:textId="77777777" w:rsidR="00A74A65" w:rsidRPr="0034290D" w:rsidRDefault="00A74A65" w:rsidP="007D0BA2">
            <w:pP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591" w:type="pct"/>
            <w:tcBorders>
              <w:bottom w:val="dashSmallGap" w:sz="4" w:space="0" w:color="auto"/>
            </w:tcBorders>
            <w:shd w:val="clear" w:color="auto" w:fill="auto"/>
          </w:tcPr>
          <w:p w14:paraId="1BC6CFAC" w14:textId="77777777" w:rsidR="00A74A65" w:rsidRPr="0034290D" w:rsidRDefault="00A74A65" w:rsidP="007D0BA2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>0,25</w:t>
            </w:r>
          </w:p>
        </w:tc>
      </w:tr>
      <w:tr w:rsidR="00A74A65" w:rsidRPr="0034290D" w14:paraId="2C24CC10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39B055A1" w14:textId="77777777" w:rsidR="00A74A65" w:rsidRPr="0034290D" w:rsidRDefault="00A74A65" w:rsidP="007D0BA2">
            <w:pPr>
              <w:ind w:firstLine="34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</w:tc>
        <w:tc>
          <w:tcPr>
            <w:tcW w:w="3877" w:type="pct"/>
            <w:tcBorders>
              <w:bottom w:val="dashSmallGap" w:sz="4" w:space="0" w:color="auto"/>
            </w:tcBorders>
            <w:shd w:val="clear" w:color="auto" w:fill="auto"/>
          </w:tcPr>
          <w:p w14:paraId="3CD1CCDE" w14:textId="77777777" w:rsidR="00A74A65" w:rsidRPr="0034290D" w:rsidRDefault="00A74A65" w:rsidP="007D0BA2">
            <w:pPr>
              <w:ind w:firstLine="175"/>
              <w:rPr>
                <w:rFonts w:ascii="Times New Roman" w:hAnsi="Times New Roman" w:cs="Times New Roman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>Các kết quả của phép thử là đồng khả năng.</w:t>
            </w:r>
          </w:p>
          <w:p w14:paraId="57AD3025" w14:textId="77777777" w:rsidR="00A74A65" w:rsidRPr="0034290D" w:rsidRDefault="00A74A65" w:rsidP="007D0BA2">
            <w:pPr>
              <w:ind w:firstLine="33"/>
              <w:rPr>
                <w:rFonts w:ascii="Times New Roman" w:hAnsi="Times New Roman" w:cs="Times New Roman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>+ Có 8 kết quả thuận lợi cho biến cố A là</w:t>
            </w:r>
          </w:p>
          <w:p w14:paraId="2A1CF0EE" w14:textId="6FF85243" w:rsidR="00A74A65" w:rsidRPr="0034290D" w:rsidRDefault="0034290D" w:rsidP="007D0BA2">
            <w:pPr>
              <w:ind w:firstLine="175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$\left( S;6 \right);\left( N;1 \right);\left( N;2 \right);\left( N;3 \right);\left( N;4 \right);\left( N;5 \right);\left( N;6 \right);\left( N;7 \right).$</w:t>
            </w:r>
          </w:p>
        </w:tc>
        <w:tc>
          <w:tcPr>
            <w:tcW w:w="591" w:type="pct"/>
            <w:tcBorders>
              <w:bottom w:val="dashSmallGap" w:sz="4" w:space="0" w:color="auto"/>
            </w:tcBorders>
            <w:shd w:val="clear" w:color="auto" w:fill="auto"/>
          </w:tcPr>
          <w:p w14:paraId="3353AD1C" w14:textId="77777777" w:rsidR="00A74A65" w:rsidRPr="0034290D" w:rsidRDefault="00A74A65" w:rsidP="007D0BA2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>0,25</w:t>
            </w:r>
          </w:p>
        </w:tc>
      </w:tr>
      <w:tr w:rsidR="00A74A65" w:rsidRPr="0034290D" w14:paraId="11B724F1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1AB540D4" w14:textId="77777777" w:rsidR="00A74A65" w:rsidRPr="0034290D" w:rsidRDefault="00A74A65" w:rsidP="007D0BA2">
            <w:pPr>
              <w:ind w:firstLine="34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</w:tc>
        <w:tc>
          <w:tcPr>
            <w:tcW w:w="3877" w:type="pct"/>
            <w:tcBorders>
              <w:bottom w:val="dashSmallGap" w:sz="4" w:space="0" w:color="auto"/>
            </w:tcBorders>
            <w:shd w:val="clear" w:color="auto" w:fill="auto"/>
          </w:tcPr>
          <w:p w14:paraId="3684D5A4" w14:textId="5238DDD9" w:rsidR="00A74A65" w:rsidRPr="0034290D" w:rsidRDefault="00A74A65" w:rsidP="007D0BA2">
            <w:pPr>
              <w:tabs>
                <w:tab w:val="left" w:pos="992"/>
              </w:tabs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Xác suất của biến cố A là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  <w:t>$P\left( A \right)=\frac{8}{14}=\frac{4}{7}.$</w:t>
            </w:r>
          </w:p>
          <w:p w14:paraId="2104B924" w14:textId="77777777" w:rsidR="00A74A65" w:rsidRPr="0034290D" w:rsidRDefault="00A74A65" w:rsidP="007D0BA2">
            <w:pPr>
              <w:ind w:firstLine="175"/>
              <w:rPr>
                <w:rFonts w:ascii="Times New Roman" w:hAnsi="Times New Roman" w:cs="Times New Roman"/>
                <w:color w:val="FF0000"/>
                <w:sz w:val="26"/>
                <w:szCs w:val="26"/>
                <w:lang w:val="fr-FR"/>
              </w:rPr>
            </w:pPr>
          </w:p>
        </w:tc>
        <w:tc>
          <w:tcPr>
            <w:tcW w:w="591" w:type="pct"/>
            <w:tcBorders>
              <w:bottom w:val="dashSmallGap" w:sz="4" w:space="0" w:color="auto"/>
            </w:tcBorders>
            <w:shd w:val="clear" w:color="auto" w:fill="auto"/>
          </w:tcPr>
          <w:p w14:paraId="4D3F5545" w14:textId="77777777" w:rsidR="00A74A65" w:rsidRPr="0034290D" w:rsidRDefault="00A74A65" w:rsidP="007D0BA2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>0,25</w:t>
            </w:r>
          </w:p>
        </w:tc>
      </w:tr>
      <w:tr w:rsidR="00A74A65" w:rsidRPr="0034290D" w14:paraId="4EA1DBA1" w14:textId="77777777" w:rsidTr="00E22230">
        <w:tc>
          <w:tcPr>
            <w:tcW w:w="532" w:type="pct"/>
            <w:vMerge w:val="restart"/>
            <w:shd w:val="clear" w:color="auto" w:fill="auto"/>
            <w:vAlign w:val="center"/>
          </w:tcPr>
          <w:p w14:paraId="3A10E21B" w14:textId="77777777" w:rsidR="00A74A65" w:rsidRPr="0034290D" w:rsidRDefault="00A74A65" w:rsidP="00280EB2">
            <w:pPr>
              <w:ind w:hanging="407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  <w:p w14:paraId="34BEF442" w14:textId="77777777" w:rsidR="00A74A65" w:rsidRPr="0034290D" w:rsidRDefault="00A74A65" w:rsidP="00280EB2">
            <w:pPr>
              <w:ind w:hanging="407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  <w:p w14:paraId="1CAD68A3" w14:textId="77777777" w:rsidR="00A74A65" w:rsidRPr="0034290D" w:rsidRDefault="00A74A65" w:rsidP="00280EB2">
            <w:pPr>
              <w:ind w:hanging="407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  <w:p w14:paraId="4393F4D4" w14:textId="77777777" w:rsidR="00A74A65" w:rsidRPr="0034290D" w:rsidRDefault="00A74A65" w:rsidP="00280EB2">
            <w:pPr>
              <w:ind w:hanging="407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  <w:p w14:paraId="1E244B06" w14:textId="77777777" w:rsidR="00A74A65" w:rsidRPr="0034290D" w:rsidRDefault="00A74A65" w:rsidP="00280EB2">
            <w:pPr>
              <w:ind w:hanging="407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  <w:p w14:paraId="715EEF22" w14:textId="77777777" w:rsidR="00A74A65" w:rsidRPr="0034290D" w:rsidRDefault="00A74A65" w:rsidP="00280EB2">
            <w:pPr>
              <w:ind w:hanging="407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  <w:p w14:paraId="6208CFE7" w14:textId="77777777" w:rsidR="00A74A65" w:rsidRPr="0034290D" w:rsidRDefault="00A74A65" w:rsidP="00280EB2">
            <w:pPr>
              <w:ind w:hanging="407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  <w:p w14:paraId="071CC822" w14:textId="77777777" w:rsidR="00A74A65" w:rsidRPr="0034290D" w:rsidRDefault="00A74A65" w:rsidP="00280EB2">
            <w:pPr>
              <w:ind w:hanging="407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  <w:p w14:paraId="76367373" w14:textId="77777777" w:rsidR="00A74A65" w:rsidRPr="0034290D" w:rsidRDefault="00A74A65" w:rsidP="00280EB2">
            <w:pPr>
              <w:ind w:hanging="407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  <w:t>II. 1,5 đ</w:t>
            </w:r>
          </w:p>
          <w:p w14:paraId="21F7FE56" w14:textId="77777777" w:rsidR="00A74A65" w:rsidRPr="0034290D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1E4F0F3" w14:textId="77777777" w:rsidR="00A74A65" w:rsidRPr="0034290D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6FC6D9A" w14:textId="77777777" w:rsidR="00A74A65" w:rsidRPr="0034290D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D055FD3" w14:textId="77777777" w:rsidR="00A74A65" w:rsidRPr="0034290D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</w:tc>
        <w:tc>
          <w:tcPr>
            <w:tcW w:w="3877" w:type="pct"/>
            <w:tcBorders>
              <w:bottom w:val="single" w:sz="4" w:space="0" w:color="auto"/>
            </w:tcBorders>
            <w:shd w:val="clear" w:color="auto" w:fill="auto"/>
          </w:tcPr>
          <w:p w14:paraId="7239E1F0" w14:textId="327F454F" w:rsidR="00A74A65" w:rsidRPr="0034290D" w:rsidRDefault="00A74A65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color w:val="0066FF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Cho biểu thức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$B=\left( \frac{\sqrt{x}}{2+\sqrt{x}}+\frac{x+4}{4-x} \right):\frac{x}{x-2\sqrt{x}}$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 (với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$x&gt;0, x\ne 4$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319DAE8C" w14:textId="1B4A4DC6" w:rsidR="00A74A65" w:rsidRPr="0034290D" w:rsidRDefault="00A74A6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Rút gọn biểu thức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$B$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93DFC2A" w14:textId="30375E60" w:rsidR="00A74A65" w:rsidRPr="0034290D" w:rsidRDefault="00A74A6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Tính giá trị của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$B$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 với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$x=\frac{1}{4}$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59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FF9FCA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  <w:t>1,5</w:t>
            </w:r>
          </w:p>
        </w:tc>
      </w:tr>
      <w:tr w:rsidR="00A74A65" w:rsidRPr="0034290D" w14:paraId="68D8E5C2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327381C3" w14:textId="77777777" w:rsidR="00A74A65" w:rsidRPr="0034290D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</w:tc>
        <w:tc>
          <w:tcPr>
            <w:tcW w:w="3877" w:type="pct"/>
            <w:tcBorders>
              <w:bottom w:val="single" w:sz="4" w:space="0" w:color="auto"/>
            </w:tcBorders>
            <w:shd w:val="clear" w:color="auto" w:fill="auto"/>
          </w:tcPr>
          <w:p w14:paraId="1445DA41" w14:textId="3ED3975C" w:rsidR="00A74A65" w:rsidRPr="0034290D" w:rsidRDefault="00A74A65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Tìm tất cả các giá trị nguyên của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$x$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để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$B&lt;-\sqrt{x}$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59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6D29CDE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</w:tc>
      </w:tr>
      <w:tr w:rsidR="00A74A65" w:rsidRPr="0034290D" w14:paraId="259C2411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63F34001" w14:textId="77777777" w:rsidR="00A74A65" w:rsidRPr="0034290D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877" w:type="pct"/>
            <w:tcBorders>
              <w:bottom w:val="dashSmallGap" w:sz="4" w:space="0" w:color="auto"/>
            </w:tcBorders>
            <w:shd w:val="clear" w:color="auto" w:fill="auto"/>
          </w:tcPr>
          <w:p w14:paraId="05EB6239" w14:textId="67FEDEF6" w:rsidR="00A74A65" w:rsidRPr="0034290D" w:rsidRDefault="0034290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$B=\frac{\sqrt{x}\left( \sqrt{x}-2 \right)-x-4}{\left( \sqrt{x}+2 \right)\left( \sqrt{x}-2 \right)}.\frac{\sqrt{x}\left( \sqrt{x}-2 \right)}{x}$</w:t>
            </w:r>
          </w:p>
        </w:tc>
        <w:tc>
          <w:tcPr>
            <w:tcW w:w="591" w:type="pct"/>
            <w:tcBorders>
              <w:bottom w:val="dashSmallGap" w:sz="4" w:space="0" w:color="auto"/>
            </w:tcBorders>
            <w:shd w:val="clear" w:color="auto" w:fill="auto"/>
            <w:vAlign w:val="center"/>
          </w:tcPr>
          <w:p w14:paraId="3223E1DA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</w:tr>
      <w:tr w:rsidR="00A74A65" w:rsidRPr="0034290D" w14:paraId="75CA3351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722058AB" w14:textId="77777777" w:rsidR="00A74A65" w:rsidRPr="0034290D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877" w:type="pct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5DF696AC" w14:textId="7B5A836F" w:rsidR="00A74A65" w:rsidRPr="0034290D" w:rsidRDefault="0034290D" w:rsidP="00386C0E">
            <w:pPr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$=\frac{x-2\sqrt{x}-x-4}{\left( \sqrt{x}+2 \right).\sqrt{x}}$</w:t>
            </w:r>
          </w:p>
        </w:tc>
        <w:tc>
          <w:tcPr>
            <w:tcW w:w="591" w:type="pct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center"/>
          </w:tcPr>
          <w:p w14:paraId="57FF3CBE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>0,25</w:t>
            </w:r>
          </w:p>
        </w:tc>
      </w:tr>
      <w:tr w:rsidR="00A74A65" w:rsidRPr="0034290D" w14:paraId="1EAE81E7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691F92A6" w14:textId="77777777" w:rsidR="00A74A65" w:rsidRPr="0034290D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877" w:type="pct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7B49DD9E" w14:textId="0A407C25" w:rsidR="00A74A65" w:rsidRPr="0034290D" w:rsidRDefault="0034290D" w:rsidP="00386C0E">
            <w:pPr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$=\frac{-2\left( \sqrt{x}+2 \right)}{\left( \sqrt{x}+2 \right).\sqrt{x}}$</w:t>
            </w:r>
          </w:p>
        </w:tc>
        <w:tc>
          <w:tcPr>
            <w:tcW w:w="591" w:type="pct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center"/>
          </w:tcPr>
          <w:p w14:paraId="5BC7E524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</w:tr>
      <w:tr w:rsidR="00A74A65" w:rsidRPr="0034290D" w14:paraId="0D6F231E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27BA3D02" w14:textId="77777777" w:rsidR="00A74A65" w:rsidRPr="0034290D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877" w:type="pct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2EC33125" w14:textId="0BE6759B" w:rsidR="00A74A65" w:rsidRPr="0034290D" w:rsidRDefault="0034290D" w:rsidP="00386C0E">
            <w:pPr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$=\frac{-2}{\sqrt{x}},x&gt;0,x\ne \pm 4$</w:t>
            </w:r>
          </w:p>
        </w:tc>
        <w:tc>
          <w:tcPr>
            <w:tcW w:w="591" w:type="pct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center"/>
          </w:tcPr>
          <w:p w14:paraId="114133DB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>0,25</w:t>
            </w:r>
          </w:p>
        </w:tc>
      </w:tr>
      <w:tr w:rsidR="00A74A65" w:rsidRPr="0034290D" w14:paraId="1CFABE92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7BA2DF1B" w14:textId="77777777" w:rsidR="00A74A65" w:rsidRPr="0034290D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877" w:type="pct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32560B44" w14:textId="1BB71C9C" w:rsidR="00A74A65" w:rsidRPr="0034290D" w:rsidRDefault="00A74A6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  <w:lang w:val="fr-FR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Với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  <w:t>$x=\frac{1}{4}$</w:t>
            </w:r>
            <w:r w:rsidRPr="0034290D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, thay vào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  <w:t>$B$</w:t>
            </w:r>
            <w:r w:rsidRPr="0034290D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, ta có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  <w:t>$B=\frac{-2}{\sqrt{x}}=\frac{-2}{\sqrt{\frac{1}{4}}}=\frac{-2}{\frac{1}{2}}=-4$</w:t>
            </w:r>
          </w:p>
        </w:tc>
        <w:tc>
          <w:tcPr>
            <w:tcW w:w="591" w:type="pct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center"/>
          </w:tcPr>
          <w:p w14:paraId="29FAFE4E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  <w:lang w:val="fr-FR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0,5</w:t>
            </w:r>
          </w:p>
        </w:tc>
      </w:tr>
      <w:tr w:rsidR="00A74A65" w:rsidRPr="0034290D" w14:paraId="58264FA6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5A6D9E69" w14:textId="77777777" w:rsidR="00A74A65" w:rsidRPr="0034290D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  <w:lang w:val="fr-FR"/>
              </w:rPr>
            </w:pPr>
          </w:p>
        </w:tc>
        <w:tc>
          <w:tcPr>
            <w:tcW w:w="3877" w:type="pct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3A6304E7" w14:textId="6D34D9AE" w:rsidR="00A74A65" w:rsidRPr="0034290D" w:rsidRDefault="00A74A6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Với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$x&gt;0, x\ne 4$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>, ta có</w:t>
            </w:r>
          </w:p>
          <w:p w14:paraId="03BFD4D5" w14:textId="11CDA8B8" w:rsidR="00A74A65" w:rsidRPr="0034290D" w:rsidRDefault="0034290D" w:rsidP="00386C0E">
            <w:pPr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lastRenderedPageBreak/>
              <w:t>$\begin{align} &amp; B0 \ \end{align}$</w:t>
            </w:r>
          </w:p>
        </w:tc>
        <w:tc>
          <w:tcPr>
            <w:tcW w:w="591" w:type="pct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center"/>
          </w:tcPr>
          <w:p w14:paraId="7154AAB8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0,25</w:t>
            </w:r>
          </w:p>
        </w:tc>
      </w:tr>
      <w:tr w:rsidR="00A74A65" w:rsidRPr="0034290D" w14:paraId="71674F21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50CA886B" w14:textId="77777777" w:rsidR="00A74A65" w:rsidRPr="0034290D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877" w:type="pct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04E0470B" w14:textId="77777777" w:rsidR="00A74A65" w:rsidRPr="0034290D" w:rsidRDefault="00A74A6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591" w:type="pct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center"/>
          </w:tcPr>
          <w:p w14:paraId="2B122021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</w:tr>
      <w:tr w:rsidR="00A74A65" w:rsidRPr="0034290D" w14:paraId="1E422C2A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23538739" w14:textId="77777777" w:rsidR="00A74A65" w:rsidRPr="0034290D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877" w:type="pct"/>
            <w:tcBorders>
              <w:top w:val="dashSmallGap" w:sz="4" w:space="0" w:color="auto"/>
            </w:tcBorders>
            <w:shd w:val="clear" w:color="auto" w:fill="auto"/>
          </w:tcPr>
          <w:p w14:paraId="56774E47" w14:textId="175E501B" w:rsidR="00A74A65" w:rsidRPr="0034290D" w:rsidRDefault="0034290D" w:rsidP="00386C0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$\begin{align} &amp; \frac{2-x}{\sqrt{x}}&gt;0 \ &amp; 2-x&gt;0 \ &amp; x&lt;2 \ \end{align}$</w:t>
            </w:r>
            <w:r w:rsidR="00A74A65" w:rsidRPr="0034290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A02D8F4" w14:textId="376B1D02" w:rsidR="00A74A65" w:rsidRPr="0034290D" w:rsidRDefault="00A74A65" w:rsidP="00386C0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Kết hợp điều kiện suy ra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$0&lt;x&lt;2$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, mà x nguyên nên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$x=1$</w:t>
            </w:r>
          </w:p>
          <w:p w14:paraId="1A49D658" w14:textId="6F25F291" w:rsidR="00A74A65" w:rsidRPr="0034290D" w:rsidRDefault="00A74A65" w:rsidP="00386C0E">
            <w:pPr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Vậy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$x=1$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591" w:type="pct"/>
            <w:tcBorders>
              <w:top w:val="dashSmallGap" w:sz="4" w:space="0" w:color="auto"/>
            </w:tcBorders>
            <w:shd w:val="clear" w:color="auto" w:fill="auto"/>
            <w:vAlign w:val="center"/>
          </w:tcPr>
          <w:p w14:paraId="1DB0AF4F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>0,25</w:t>
            </w:r>
          </w:p>
        </w:tc>
      </w:tr>
      <w:tr w:rsidR="00A74A65" w:rsidRPr="0034290D" w14:paraId="0FD65D1C" w14:textId="77777777" w:rsidTr="00E22230">
        <w:tc>
          <w:tcPr>
            <w:tcW w:w="532" w:type="pct"/>
            <w:vMerge w:val="restart"/>
            <w:shd w:val="clear" w:color="auto" w:fill="auto"/>
            <w:vAlign w:val="center"/>
          </w:tcPr>
          <w:p w14:paraId="6BA4FF27" w14:textId="77777777" w:rsidR="00A74A65" w:rsidRPr="0034290D" w:rsidRDefault="00A74A65" w:rsidP="00280EB2">
            <w:pPr>
              <w:ind w:hanging="549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  <w:t>III. 2,5đ</w:t>
            </w:r>
          </w:p>
        </w:tc>
        <w:tc>
          <w:tcPr>
            <w:tcW w:w="3877" w:type="pct"/>
            <w:tcBorders>
              <w:bottom w:val="single" w:sz="4" w:space="0" w:color="auto"/>
            </w:tcBorders>
            <w:shd w:val="clear" w:color="auto" w:fill="auto"/>
          </w:tcPr>
          <w:p w14:paraId="33DD6857" w14:textId="68B224A9" w:rsidR="00A74A65" w:rsidRPr="0034290D" w:rsidRDefault="00A74A65" w:rsidP="001E65ED">
            <w:pPr>
              <w:tabs>
                <w:tab w:val="left" w:pos="992"/>
              </w:tabs>
              <w:spacing w:line="276" w:lineRule="auto"/>
              <w:ind w:hanging="65"/>
              <w:rPr>
                <w:rFonts w:ascii="Times New Roman" w:hAnsi="Times New Roman" w:cs="Times New Roman"/>
                <w:sz w:val="26"/>
                <w:szCs w:val="26"/>
                <w:lang w:val="de-DE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 1</w:t>
            </w:r>
            <w:r w:rsidRPr="0034290D">
              <w:rPr>
                <w:rFonts w:ascii="Times New Roman" w:eastAsia="Times New Roman" w:hAnsi="Times New Roman" w:cs="Times New Roman"/>
                <w:sz w:val="26"/>
                <w:szCs w:val="26"/>
                <w:lang w:val="de-DE"/>
              </w:rPr>
              <w:t xml:space="preserve">) Bác Dũng có số tiền nhàn dỗi là </w:t>
            </w:r>
            <w:r w:rsidR="0034290D" w:rsidRPr="0034290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de-DE"/>
              </w:rPr>
              <w:t>$700$</w:t>
            </w:r>
            <w:r w:rsidRPr="0034290D">
              <w:rPr>
                <w:rFonts w:ascii="Times New Roman" w:eastAsia="Times New Roman" w:hAnsi="Times New Roman" w:cs="Times New Roman"/>
                <w:sz w:val="26"/>
                <w:szCs w:val="26"/>
                <w:lang w:val="de-DE"/>
              </w:rPr>
              <w:t xml:space="preserve"> triệu đồng. Bác Dũng quyết định gửi một số tiền (triệu đồng) cho gói tiết kiệm ngắn hạn với lãi suất </w:t>
            </w:r>
            <w:r w:rsidR="0034290D" w:rsidRPr="0034290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de-DE"/>
              </w:rPr>
              <w:t>$0,5%$</w:t>
            </w:r>
            <w:r w:rsidRPr="0034290D">
              <w:rPr>
                <w:rFonts w:ascii="Times New Roman" w:eastAsia="Times New Roman" w:hAnsi="Times New Roman" w:cs="Times New Roman"/>
                <w:sz w:val="26"/>
                <w:szCs w:val="26"/>
                <w:lang w:val="de-DE"/>
              </w:rPr>
              <w:t xml:space="preserve">/tháng, phần còn lại gửi cho gói tiết kiệm trung hạn với lãi suất </w:t>
            </w:r>
            <w:r w:rsidR="0034290D" w:rsidRPr="0034290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de-DE"/>
              </w:rPr>
              <w:t>$0,8%$</w:t>
            </w:r>
            <w:r w:rsidRPr="0034290D">
              <w:rPr>
                <w:rFonts w:ascii="Times New Roman" w:eastAsia="Times New Roman" w:hAnsi="Times New Roman" w:cs="Times New Roman"/>
                <w:sz w:val="26"/>
                <w:szCs w:val="26"/>
                <w:lang w:val="de-DE"/>
              </w:rPr>
              <w:t xml:space="preserve">/tháng. Sau mỗi tháng bác đều rút toàn bộ số tiền lãi của cả hai gói và được </w:t>
            </w:r>
            <w:r w:rsidR="0034290D" w:rsidRPr="0034290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de-DE"/>
              </w:rPr>
              <w:t>$4,7$</w:t>
            </w:r>
            <w:r w:rsidRPr="0034290D">
              <w:rPr>
                <w:rFonts w:ascii="Times New Roman" w:eastAsia="Times New Roman" w:hAnsi="Times New Roman" w:cs="Times New Roman"/>
                <w:sz w:val="26"/>
                <w:szCs w:val="26"/>
                <w:lang w:val="de-DE"/>
              </w:rPr>
              <w:t xml:space="preserve"> triệu đồng. Tính số tiền gửi mỗi gói?. </w:t>
            </w:r>
          </w:p>
        </w:tc>
        <w:tc>
          <w:tcPr>
            <w:tcW w:w="59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FF89E1B" w14:textId="77777777" w:rsidR="00A74A65" w:rsidRPr="0034290D" w:rsidRDefault="00A74A65" w:rsidP="00A3356A">
            <w:pPr>
              <w:ind w:left="-108" w:hanging="223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  <w:lang w:val="vi-VN" w:eastAsia="vi-VN"/>
              </w:rPr>
            </w:pPr>
            <w:r w:rsidRPr="0034290D">
              <w:rPr>
                <w:rFonts w:ascii="Times New Roman" w:hAnsi="Times New Roman" w:cs="Times New Roman"/>
                <w:b/>
                <w:color w:val="0066FF"/>
                <w:sz w:val="26"/>
                <w:szCs w:val="26"/>
                <w:lang w:eastAsia="vi-VN"/>
              </w:rPr>
              <w:t>1</w:t>
            </w:r>
            <w:r w:rsidRPr="0034290D">
              <w:rPr>
                <w:rFonts w:ascii="Times New Roman" w:hAnsi="Times New Roman" w:cs="Times New Roman"/>
                <w:b/>
                <w:color w:val="0066FF"/>
                <w:sz w:val="26"/>
                <w:szCs w:val="26"/>
                <w:lang w:val="vi-VN" w:eastAsia="vi-VN"/>
              </w:rPr>
              <w:t>,0</w:t>
            </w:r>
          </w:p>
        </w:tc>
      </w:tr>
      <w:tr w:rsidR="00A74A65" w:rsidRPr="0034290D" w14:paraId="26DBE033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2DBEB2D8" w14:textId="77777777" w:rsidR="00A74A65" w:rsidRPr="0034290D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877" w:type="pct"/>
            <w:tcBorders>
              <w:bottom w:val="dashSmallGap" w:sz="4" w:space="0" w:color="auto"/>
            </w:tcBorders>
            <w:shd w:val="clear" w:color="auto" w:fill="auto"/>
          </w:tcPr>
          <w:p w14:paraId="07DFE0BD" w14:textId="77A63BEE" w:rsidR="00A74A65" w:rsidRPr="0034290D" w:rsidRDefault="00A74A65" w:rsidP="00386C0E">
            <w:pPr>
              <w:jc w:val="both"/>
              <w:rPr>
                <w:rFonts w:ascii="Times New Roman" w:hAnsi="Times New Roman" w:cs="Times New Roman"/>
                <w:bCs/>
                <w:color w:val="FF0000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Gọi số tiền gửi theo gói ngắn hạn là </w:t>
            </w:r>
            <w:r w:rsidR="0034290D" w:rsidRPr="003429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$x$</w:t>
            </w:r>
            <w:r w:rsidRPr="0034290D">
              <w:rPr>
                <w:rFonts w:ascii="Times New Roman" w:eastAsia="Times New Roman" w:hAnsi="Times New Roman" w:cs="Times New Roman"/>
                <w:sz w:val="26"/>
                <w:szCs w:val="26"/>
                <w:lang w:val="de-DE"/>
              </w:rPr>
              <w:t xml:space="preserve">(triệu đồng, </w:t>
            </w:r>
            <w:r w:rsidR="0034290D" w:rsidRPr="0034290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de-DE"/>
              </w:rPr>
              <w:t>$0&lt;x&lt;700$</w:t>
            </w:r>
            <w:r w:rsidRPr="0034290D">
              <w:rPr>
                <w:rFonts w:ascii="Times New Roman" w:eastAsia="Times New Roman" w:hAnsi="Times New Roman" w:cs="Times New Roman"/>
                <w:sz w:val="26"/>
                <w:szCs w:val="26"/>
                <w:lang w:val="de-DE"/>
              </w:rPr>
              <w:t>)</w:t>
            </w:r>
          </w:p>
        </w:tc>
        <w:tc>
          <w:tcPr>
            <w:tcW w:w="591" w:type="pct"/>
            <w:vMerge w:val="restart"/>
            <w:shd w:val="clear" w:color="auto" w:fill="auto"/>
            <w:vAlign w:val="center"/>
          </w:tcPr>
          <w:p w14:paraId="32BD6517" w14:textId="77777777" w:rsidR="00A74A65" w:rsidRPr="0034290D" w:rsidRDefault="00A74A65" w:rsidP="00A3356A">
            <w:pPr>
              <w:ind w:left="-108" w:hanging="223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  <w:lang w:eastAsia="vi-VN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0,25</w:t>
            </w:r>
          </w:p>
        </w:tc>
      </w:tr>
      <w:tr w:rsidR="00A74A65" w:rsidRPr="0034290D" w14:paraId="46E78ECB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5C34CAE2" w14:textId="77777777" w:rsidR="00A74A65" w:rsidRPr="0034290D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877" w:type="pct"/>
            <w:tcBorders>
              <w:bottom w:val="dashSmallGap" w:sz="4" w:space="0" w:color="auto"/>
            </w:tcBorders>
            <w:shd w:val="clear" w:color="auto" w:fill="auto"/>
          </w:tcPr>
          <w:p w14:paraId="70582F71" w14:textId="55AAF119" w:rsidR="00A74A65" w:rsidRPr="0034290D" w:rsidRDefault="00A74A65" w:rsidP="0054377E">
            <w:pPr>
              <w:jc w:val="both"/>
              <w:rPr>
                <w:rFonts w:ascii="Times New Roman" w:hAnsi="Times New Roman" w:cs="Times New Roman"/>
                <w:bCs/>
                <w:color w:val="FF0000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      Số tiền gửi theo gói ngắn hạn là </w:t>
            </w:r>
            <w:r w:rsidR="0034290D" w:rsidRPr="003429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$y$</w:t>
            </w:r>
            <w:r w:rsidRPr="0034290D">
              <w:rPr>
                <w:rFonts w:ascii="Times New Roman" w:eastAsia="Times New Roman" w:hAnsi="Times New Roman" w:cs="Times New Roman"/>
                <w:sz w:val="26"/>
                <w:szCs w:val="26"/>
                <w:lang w:val="de-DE"/>
              </w:rPr>
              <w:t xml:space="preserve">(triệu đồng, </w:t>
            </w:r>
            <w:r w:rsidR="0034290D" w:rsidRPr="0034290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de-DE"/>
              </w:rPr>
              <w:t>$0&lt;y&lt;700$</w:t>
            </w:r>
            <w:r w:rsidRPr="0034290D">
              <w:rPr>
                <w:rFonts w:ascii="Times New Roman" w:eastAsia="Times New Roman" w:hAnsi="Times New Roman" w:cs="Times New Roman"/>
                <w:sz w:val="26"/>
                <w:szCs w:val="26"/>
                <w:lang w:val="de-DE"/>
              </w:rPr>
              <w:t>)</w:t>
            </w:r>
          </w:p>
        </w:tc>
        <w:tc>
          <w:tcPr>
            <w:tcW w:w="591" w:type="pct"/>
            <w:vMerge/>
            <w:shd w:val="clear" w:color="auto" w:fill="auto"/>
            <w:vAlign w:val="center"/>
          </w:tcPr>
          <w:p w14:paraId="0220FF1C" w14:textId="77777777" w:rsidR="00A74A65" w:rsidRPr="0034290D" w:rsidRDefault="00A74A65" w:rsidP="00A3356A">
            <w:pPr>
              <w:ind w:left="-108" w:hanging="223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  <w:lang w:eastAsia="vi-VN"/>
              </w:rPr>
            </w:pPr>
          </w:p>
        </w:tc>
      </w:tr>
      <w:tr w:rsidR="00A74A65" w:rsidRPr="0034290D" w14:paraId="010BA0FE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3C5DCF60" w14:textId="77777777" w:rsidR="00A74A65" w:rsidRPr="0034290D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877" w:type="pct"/>
            <w:tcBorders>
              <w:top w:val="dashSmallGap" w:sz="4" w:space="0" w:color="auto"/>
              <w:bottom w:val="single" w:sz="4" w:space="0" w:color="auto"/>
            </w:tcBorders>
            <w:shd w:val="clear" w:color="auto" w:fill="auto"/>
          </w:tcPr>
          <w:p w14:paraId="75E9673F" w14:textId="1B9A0031" w:rsidR="00A74A65" w:rsidRPr="0034290D" w:rsidRDefault="00A74A65" w:rsidP="00386C0E">
            <w:pPr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  <w:lang w:eastAsia="vi-VN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Ta có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  <w:lang w:eastAsia="vi-VN"/>
              </w:rPr>
              <w:t>$x+y=700$</w:t>
            </w:r>
          </w:p>
        </w:tc>
        <w:tc>
          <w:tcPr>
            <w:tcW w:w="591" w:type="pct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62ABFC5" w14:textId="77777777" w:rsidR="00A74A65" w:rsidRPr="0034290D" w:rsidRDefault="00A74A65" w:rsidP="00A3356A">
            <w:pPr>
              <w:ind w:hanging="223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  <w:lang w:val="vi-VN" w:eastAsia="vi-VN"/>
              </w:rPr>
            </w:pPr>
          </w:p>
        </w:tc>
      </w:tr>
      <w:tr w:rsidR="00A74A65" w:rsidRPr="0034290D" w14:paraId="6CA6733E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362BDB22" w14:textId="77777777" w:rsidR="00A74A65" w:rsidRPr="0034290D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877" w:type="pct"/>
            <w:tcBorders>
              <w:top w:val="dashSmallGap" w:sz="4" w:space="0" w:color="auto"/>
              <w:bottom w:val="single" w:sz="4" w:space="0" w:color="auto"/>
            </w:tcBorders>
            <w:shd w:val="clear" w:color="auto" w:fill="auto"/>
          </w:tcPr>
          <w:p w14:paraId="4B827D4C" w14:textId="5956E1DF" w:rsidR="00A74A65" w:rsidRPr="0034290D" w:rsidRDefault="00A74A65" w:rsidP="00386C0E">
            <w:pPr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  <w:lang w:eastAsia="vi-VN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Số tiền lãi thu được  một tháng ở gói ngắn hạn là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  <w:lang w:eastAsia="vi-VN"/>
              </w:rPr>
              <w:t>$x.0,5%=0,005x$</w:t>
            </w:r>
            <w:r w:rsidRPr="0034290D">
              <w:rPr>
                <w:rFonts w:ascii="Times New Roman" w:eastAsia="Times New Roman" w:hAnsi="Times New Roman" w:cs="Times New Roman"/>
                <w:sz w:val="26"/>
                <w:szCs w:val="26"/>
                <w:lang w:val="de-DE"/>
              </w:rPr>
              <w:t xml:space="preserve"> (triệu đồng)</w:t>
            </w:r>
          </w:p>
        </w:tc>
        <w:tc>
          <w:tcPr>
            <w:tcW w:w="591" w:type="pct"/>
            <w:vMerge w:val="restart"/>
            <w:tcBorders>
              <w:top w:val="dashSmallGap" w:sz="4" w:space="0" w:color="auto"/>
            </w:tcBorders>
            <w:shd w:val="clear" w:color="auto" w:fill="auto"/>
            <w:vAlign w:val="center"/>
          </w:tcPr>
          <w:p w14:paraId="680D98A9" w14:textId="77777777" w:rsidR="00A74A65" w:rsidRPr="0034290D" w:rsidRDefault="00A74A65" w:rsidP="003750DD">
            <w:pPr>
              <w:ind w:left="40" w:hanging="223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  <w:lang w:val="vi-VN" w:eastAsia="vi-VN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0,</w:t>
            </w:r>
            <w:r w:rsidRPr="0034290D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2</w:t>
            </w:r>
            <w:r w:rsidRPr="0034290D"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5</w:t>
            </w:r>
          </w:p>
        </w:tc>
      </w:tr>
      <w:tr w:rsidR="00A74A65" w:rsidRPr="0034290D" w14:paraId="722BD493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48A00849" w14:textId="77777777" w:rsidR="00A74A65" w:rsidRPr="0034290D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877" w:type="pct"/>
            <w:tcBorders>
              <w:top w:val="dashSmallGap" w:sz="4" w:space="0" w:color="auto"/>
              <w:bottom w:val="single" w:sz="4" w:space="0" w:color="auto"/>
            </w:tcBorders>
            <w:shd w:val="clear" w:color="auto" w:fill="auto"/>
          </w:tcPr>
          <w:p w14:paraId="3E6AAE9D" w14:textId="7761D360" w:rsidR="00A74A65" w:rsidRPr="0034290D" w:rsidRDefault="00A74A65" w:rsidP="003750DD">
            <w:pPr>
              <w:rPr>
                <w:rFonts w:ascii="Times New Roman" w:hAnsi="Times New Roman" w:cs="Times New Roman"/>
                <w:color w:val="FF0000"/>
                <w:sz w:val="26"/>
                <w:szCs w:val="26"/>
                <w:lang w:eastAsia="vi-VN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Số tiền lãi thu được  một tháng ở gói trung hạn là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  <w:lang w:eastAsia="vi-VN"/>
              </w:rPr>
              <w:t>$y.0,8%=0,008y$</w:t>
            </w:r>
            <w:r w:rsidRPr="0034290D">
              <w:rPr>
                <w:rFonts w:ascii="Times New Roman" w:eastAsia="Times New Roman" w:hAnsi="Times New Roman" w:cs="Times New Roman"/>
                <w:sz w:val="26"/>
                <w:szCs w:val="26"/>
                <w:lang w:val="de-DE"/>
              </w:rPr>
              <w:t>(triệu đồng)</w:t>
            </w:r>
          </w:p>
        </w:tc>
        <w:tc>
          <w:tcPr>
            <w:tcW w:w="591" w:type="pct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B98B90" w14:textId="77777777" w:rsidR="00A74A65" w:rsidRPr="0034290D" w:rsidRDefault="00A74A65" w:rsidP="00A3356A">
            <w:pPr>
              <w:ind w:hanging="223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  <w:lang w:val="vi-VN" w:eastAsia="vi-VN"/>
              </w:rPr>
            </w:pPr>
          </w:p>
        </w:tc>
      </w:tr>
      <w:tr w:rsidR="00A74A65" w:rsidRPr="0034290D" w14:paraId="41747F4A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1686ED43" w14:textId="77777777" w:rsidR="00A74A65" w:rsidRPr="0034290D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877" w:type="pct"/>
            <w:tcBorders>
              <w:top w:val="dashSmallGap" w:sz="4" w:space="0" w:color="auto"/>
              <w:bottom w:val="single" w:sz="4" w:space="0" w:color="auto"/>
            </w:tcBorders>
            <w:shd w:val="clear" w:color="auto" w:fill="auto"/>
          </w:tcPr>
          <w:p w14:paraId="5148DF82" w14:textId="6F476F61" w:rsidR="00A74A65" w:rsidRPr="0034290D" w:rsidRDefault="00A74A65" w:rsidP="003750DD">
            <w:pPr>
              <w:rPr>
                <w:rFonts w:ascii="Times New Roman" w:hAnsi="Times New Roman" w:cs="Times New Roman"/>
                <w:color w:val="FF0000"/>
                <w:sz w:val="26"/>
                <w:szCs w:val="26"/>
                <w:lang w:eastAsia="vi-VN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Ta có hệ phương trình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  <w:lang w:eastAsia="vi-VN"/>
              </w:rPr>
              <w:t>$\left\{ \begin{align} &amp; x+y=700 \ &amp; 0,005x+0,008y=4,7 \ \end{align}$</w:t>
            </w:r>
          </w:p>
        </w:tc>
        <w:tc>
          <w:tcPr>
            <w:tcW w:w="59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3B35298" w14:textId="77777777" w:rsidR="00A74A65" w:rsidRPr="0034290D" w:rsidRDefault="00A74A65" w:rsidP="003750DD">
            <w:pPr>
              <w:ind w:left="182" w:hanging="223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  <w:lang w:eastAsia="vi-VN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0,25</w:t>
            </w:r>
          </w:p>
        </w:tc>
      </w:tr>
      <w:tr w:rsidR="00A74A65" w:rsidRPr="0034290D" w14:paraId="6A6F7E26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2D440D48" w14:textId="77777777" w:rsidR="00A74A65" w:rsidRPr="0034290D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877" w:type="pct"/>
            <w:tcBorders>
              <w:top w:val="dashSmallGap" w:sz="4" w:space="0" w:color="auto"/>
              <w:bottom w:val="single" w:sz="4" w:space="0" w:color="auto"/>
            </w:tcBorders>
            <w:shd w:val="clear" w:color="auto" w:fill="auto"/>
          </w:tcPr>
          <w:p w14:paraId="26BE3D01" w14:textId="0762ACF3" w:rsidR="00A74A65" w:rsidRPr="0034290D" w:rsidRDefault="00A74A65" w:rsidP="003750DD">
            <w:pPr>
              <w:rPr>
                <w:rFonts w:ascii="Times New Roman" w:hAnsi="Times New Roman" w:cs="Times New Roman"/>
                <w:color w:val="FF0000"/>
                <w:sz w:val="26"/>
                <w:szCs w:val="26"/>
                <w:lang w:eastAsia="vi-VN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Giải hệ phương trình ta được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  <w:lang w:eastAsia="vi-VN"/>
              </w:rPr>
              <w:t>$x=0,5,y=0,8$</w:t>
            </w:r>
          </w:p>
        </w:tc>
        <w:tc>
          <w:tcPr>
            <w:tcW w:w="591" w:type="pct"/>
            <w:vMerge w:val="restart"/>
            <w:shd w:val="clear" w:color="auto" w:fill="auto"/>
            <w:vAlign w:val="center"/>
          </w:tcPr>
          <w:p w14:paraId="6B370B87" w14:textId="77777777" w:rsidR="00A74A65" w:rsidRPr="0034290D" w:rsidRDefault="00A74A65" w:rsidP="00A3356A">
            <w:pPr>
              <w:ind w:hanging="223"/>
              <w:jc w:val="center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  <w:p w14:paraId="39C234C7" w14:textId="77777777" w:rsidR="00A74A65" w:rsidRPr="0034290D" w:rsidRDefault="00A74A65" w:rsidP="00A3356A">
            <w:pPr>
              <w:ind w:hanging="223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  <w:lang w:eastAsia="vi-VN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0,25</w:t>
            </w:r>
          </w:p>
        </w:tc>
      </w:tr>
      <w:tr w:rsidR="00A74A65" w:rsidRPr="0034290D" w14:paraId="76DCBFE5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52475910" w14:textId="77777777" w:rsidR="00A74A65" w:rsidRPr="0034290D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877" w:type="pct"/>
            <w:tcBorders>
              <w:top w:val="dashSmallGap" w:sz="4" w:space="0" w:color="auto"/>
              <w:bottom w:val="single" w:sz="4" w:space="0" w:color="auto"/>
            </w:tcBorders>
            <w:shd w:val="clear" w:color="auto" w:fill="auto"/>
          </w:tcPr>
          <w:p w14:paraId="16308BD0" w14:textId="7879F759" w:rsidR="00A74A65" w:rsidRPr="0034290D" w:rsidRDefault="00A74A65" w:rsidP="003750DD">
            <w:pPr>
              <w:rPr>
                <w:rFonts w:ascii="Times New Roman" w:hAnsi="Times New Roman" w:cs="Times New Roman"/>
                <w:color w:val="FF0000"/>
                <w:sz w:val="26"/>
                <w:szCs w:val="26"/>
                <w:lang w:eastAsia="vi-VN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Vậy lãi suất gói ngắn hạn là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  <w:lang w:eastAsia="vi-VN"/>
              </w:rPr>
              <w:t>$0,5%$</w:t>
            </w:r>
            <w:r w:rsidRPr="0034290D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, gói trung hạn là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  <w:lang w:eastAsia="vi-VN"/>
              </w:rPr>
              <w:t>$0,8%$</w:t>
            </w:r>
          </w:p>
        </w:tc>
        <w:tc>
          <w:tcPr>
            <w:tcW w:w="591" w:type="pct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F706B99" w14:textId="77777777" w:rsidR="00A74A65" w:rsidRPr="0034290D" w:rsidRDefault="00A74A65" w:rsidP="00A3356A">
            <w:pPr>
              <w:ind w:hanging="223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  <w:lang w:val="vi-VN" w:eastAsia="vi-VN"/>
              </w:rPr>
            </w:pPr>
          </w:p>
        </w:tc>
      </w:tr>
      <w:tr w:rsidR="00A74A65" w:rsidRPr="0034290D" w14:paraId="3F187E1C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0DBAA2F0" w14:textId="77777777" w:rsidR="00A74A65" w:rsidRPr="0034290D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</w:tc>
        <w:tc>
          <w:tcPr>
            <w:tcW w:w="3877" w:type="pct"/>
            <w:tcBorders>
              <w:bottom w:val="single" w:sz="4" w:space="0" w:color="auto"/>
            </w:tcBorders>
            <w:shd w:val="clear" w:color="auto" w:fill="auto"/>
          </w:tcPr>
          <w:p w14:paraId="4C0996A5" w14:textId="717A4A89" w:rsidR="00A74A65" w:rsidRPr="0034290D" w:rsidRDefault="00A74A65" w:rsidP="001E65ED">
            <w:pPr>
              <w:pStyle w:val="NoSpacing"/>
              <w:ind w:firstLine="0"/>
              <w:jc w:val="both"/>
              <w:rPr>
                <w:rFonts w:ascii="Times New Roman" w:hAnsi="Times New Roman" w:cs="Times New Roman"/>
                <w:sz w:val="26"/>
                <w:szCs w:val="26"/>
                <w:lang w:val="de-DE"/>
              </w:rPr>
            </w:pPr>
            <w:r w:rsidRPr="0034290D">
              <w:rPr>
                <w:rFonts w:ascii="Times New Roman" w:eastAsia="Calibri" w:hAnsi="Times New Roman" w:cs="Times New Roman"/>
                <w:sz w:val="26"/>
                <w:szCs w:val="26"/>
                <w:lang w:val="de-DE"/>
              </w:rPr>
              <w:t xml:space="preserve">2) </w:t>
            </w:r>
            <w:r w:rsidRPr="0034290D">
              <w:rPr>
                <w:rFonts w:ascii="Times New Roman" w:hAnsi="Times New Roman" w:cs="Times New Roman"/>
                <w:sz w:val="26"/>
                <w:szCs w:val="26"/>
                <w:lang w:val="de-DE"/>
              </w:rPr>
              <w:t xml:space="preserve">Một người đi siêu thị nếu mua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  <w:lang w:val="de-DE"/>
              </w:rPr>
              <w:t>$1$</w:t>
            </w:r>
            <w:r w:rsidRPr="0034290D">
              <w:rPr>
                <w:rFonts w:ascii="Times New Roman" w:hAnsi="Times New Roman" w:cs="Times New Roman"/>
                <w:sz w:val="26"/>
                <w:szCs w:val="26"/>
                <w:lang w:val="de-DE"/>
              </w:rPr>
              <w:t xml:space="preserve"> cái áo và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  <w:lang w:val="de-DE"/>
              </w:rPr>
              <w:t>$1$</w:t>
            </w:r>
            <w:r w:rsidRPr="0034290D">
              <w:rPr>
                <w:rFonts w:ascii="Times New Roman" w:hAnsi="Times New Roman" w:cs="Times New Roman"/>
                <w:sz w:val="26"/>
                <w:szCs w:val="26"/>
                <w:lang w:val="de-DE"/>
              </w:rPr>
              <w:t xml:space="preserve">đôi giày theo giá niêm yết hết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  <w:lang w:val="de-DE"/>
              </w:rPr>
              <w:t>$800 000$</w:t>
            </w:r>
            <w:r w:rsidRPr="0034290D">
              <w:rPr>
                <w:rFonts w:ascii="Times New Roman" w:hAnsi="Times New Roman" w:cs="Times New Roman"/>
                <w:sz w:val="26"/>
                <w:szCs w:val="26"/>
                <w:lang w:val="de-DE"/>
              </w:rPr>
              <w:t xml:space="preserve">đồng. Nhưng gặp đợt khuyến mãi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  <w:lang w:val="de-DE"/>
              </w:rPr>
              <w:t>$1$</w:t>
            </w:r>
            <w:r w:rsidRPr="0034290D">
              <w:rPr>
                <w:rFonts w:ascii="Times New Roman" w:hAnsi="Times New Roman" w:cs="Times New Roman"/>
                <w:sz w:val="26"/>
                <w:szCs w:val="26"/>
                <w:lang w:val="de-DE"/>
              </w:rPr>
              <w:t xml:space="preserve"> cái áo giảm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  <w:lang w:val="de-DE"/>
              </w:rPr>
              <w:t>$5%$</w:t>
            </w:r>
            <w:r w:rsidRPr="0034290D">
              <w:rPr>
                <w:rFonts w:ascii="Times New Roman" w:hAnsi="Times New Roman" w:cs="Times New Roman"/>
                <w:sz w:val="26"/>
                <w:szCs w:val="26"/>
                <w:lang w:val="de-DE"/>
              </w:rPr>
              <w:t xml:space="preserve"> và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  <w:lang w:val="de-DE"/>
              </w:rPr>
              <w:t>$1$</w:t>
            </w:r>
            <w:r w:rsidRPr="0034290D">
              <w:rPr>
                <w:rFonts w:ascii="Times New Roman" w:hAnsi="Times New Roman" w:cs="Times New Roman"/>
                <w:sz w:val="26"/>
                <w:szCs w:val="26"/>
                <w:lang w:val="de-DE"/>
              </w:rPr>
              <w:t xml:space="preserve"> đôi giày giảm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  <w:lang w:val="de-DE"/>
              </w:rPr>
              <w:t>$10%$</w:t>
            </w:r>
            <w:r w:rsidRPr="0034290D">
              <w:rPr>
                <w:rFonts w:ascii="Times New Roman" w:hAnsi="Times New Roman" w:cs="Times New Roman"/>
                <w:sz w:val="26"/>
                <w:szCs w:val="26"/>
                <w:lang w:val="de-DE"/>
              </w:rPr>
              <w:t xml:space="preserve"> nên người đó chỉ phải trả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  <w:lang w:val="de-DE"/>
              </w:rPr>
              <w:t>$735 000$</w:t>
            </w:r>
            <w:r w:rsidRPr="0034290D">
              <w:rPr>
                <w:rFonts w:ascii="Times New Roman" w:hAnsi="Times New Roman" w:cs="Times New Roman"/>
                <w:sz w:val="26"/>
                <w:szCs w:val="26"/>
                <w:lang w:val="de-DE"/>
              </w:rPr>
              <w:t xml:space="preserve"> đồng. </w:t>
            </w:r>
            <w:r w:rsidRPr="0034290D">
              <w:rPr>
                <w:rFonts w:ascii="Times New Roman" w:eastAsiaTheme="minorEastAsia" w:hAnsi="Times New Roman" w:cs="Times New Roman"/>
                <w:sz w:val="26"/>
                <w:szCs w:val="26"/>
                <w:lang w:val="de-DE"/>
              </w:rPr>
              <w:t xml:space="preserve">Ngoài ra, nếu khách mua hàng có hóa đơn từ </w:t>
            </w:r>
            <w:r w:rsidR="0034290D" w:rsidRPr="0034290D">
              <w:rPr>
                <w:rFonts w:ascii="Times New Roman" w:eastAsiaTheme="minorEastAsia" w:hAnsi="Times New Roman" w:cs="Times New Roman"/>
                <w:color w:val="000000"/>
                <w:sz w:val="26"/>
                <w:szCs w:val="26"/>
                <w:lang w:val="de-DE"/>
              </w:rPr>
              <w:t>$2000000$</w:t>
            </w:r>
            <w:r w:rsidRPr="0034290D">
              <w:rPr>
                <w:rFonts w:ascii="Times New Roman" w:eastAsiaTheme="minorEastAsia" w:hAnsi="Times New Roman" w:cs="Times New Roman"/>
                <w:sz w:val="26"/>
                <w:szCs w:val="26"/>
                <w:lang w:val="de-DE"/>
              </w:rPr>
              <w:t xml:space="preserve">đồng trở lên sẽ được giảm tiếp </w:t>
            </w:r>
            <w:r w:rsidR="0034290D" w:rsidRPr="0034290D">
              <w:rPr>
                <w:rFonts w:ascii="Times New Roman" w:eastAsiaTheme="minorEastAsia" w:hAnsi="Times New Roman" w:cs="Times New Roman"/>
                <w:color w:val="000000"/>
                <w:sz w:val="26"/>
                <w:szCs w:val="26"/>
                <w:lang w:val="de-DE"/>
              </w:rPr>
              <w:t>$10%$</w:t>
            </w:r>
            <w:r w:rsidRPr="0034290D">
              <w:rPr>
                <w:rFonts w:ascii="Times New Roman" w:eastAsiaTheme="minorEastAsia" w:hAnsi="Times New Roman" w:cs="Times New Roman"/>
                <w:sz w:val="26"/>
                <w:szCs w:val="26"/>
                <w:lang w:val="de-DE"/>
              </w:rPr>
              <w:t xml:space="preserve">trên tổng số tiền đã mua. Trong dịp này, người đó đã mua </w:t>
            </w:r>
            <w:r w:rsidR="0034290D" w:rsidRPr="0034290D">
              <w:rPr>
                <w:rFonts w:ascii="Times New Roman" w:eastAsiaTheme="minorEastAsia" w:hAnsi="Times New Roman" w:cs="Times New Roman"/>
                <w:color w:val="000000"/>
                <w:sz w:val="26"/>
                <w:szCs w:val="26"/>
                <w:lang w:val="de-DE"/>
              </w:rPr>
              <w:t>$4$</w:t>
            </w:r>
            <w:r w:rsidRPr="0034290D">
              <w:rPr>
                <w:rFonts w:ascii="Times New Roman" w:hAnsi="Times New Roman" w:cs="Times New Roman"/>
                <w:sz w:val="26"/>
                <w:szCs w:val="26"/>
                <w:lang w:val="de-DE"/>
              </w:rPr>
              <w:t>cái</w:t>
            </w:r>
            <w:r w:rsidRPr="0034290D">
              <w:rPr>
                <w:rFonts w:ascii="Times New Roman" w:eastAsiaTheme="minorEastAsia" w:hAnsi="Times New Roman" w:cs="Times New Roman"/>
                <w:sz w:val="26"/>
                <w:szCs w:val="26"/>
                <w:lang w:val="de-DE"/>
              </w:rPr>
              <w:t xml:space="preserve"> áo và </w:t>
            </w:r>
            <w:r w:rsidR="0034290D" w:rsidRPr="0034290D">
              <w:rPr>
                <w:rFonts w:ascii="Times New Roman" w:eastAsiaTheme="minorEastAsia" w:hAnsi="Times New Roman" w:cs="Times New Roman"/>
                <w:color w:val="000000"/>
                <w:sz w:val="26"/>
                <w:szCs w:val="26"/>
                <w:lang w:val="de-DE"/>
              </w:rPr>
              <w:t>$2$</w:t>
            </w:r>
            <w:r w:rsidRPr="0034290D">
              <w:rPr>
                <w:rFonts w:ascii="Times New Roman" w:eastAsiaTheme="minorEastAsia" w:hAnsi="Times New Roman" w:cs="Times New Roman"/>
                <w:sz w:val="26"/>
                <w:szCs w:val="26"/>
                <w:lang w:val="de-DE"/>
              </w:rPr>
              <w:t>đôi giày. Hỏi người đó đã trả hết tất cả bao nhiêu tiền?</w:t>
            </w:r>
          </w:p>
        </w:tc>
        <w:tc>
          <w:tcPr>
            <w:tcW w:w="59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6E52065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  <w:t>1,0</w:t>
            </w:r>
          </w:p>
        </w:tc>
      </w:tr>
      <w:tr w:rsidR="00A74A65" w:rsidRPr="0034290D" w14:paraId="1C5141EB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29AAD396" w14:textId="77777777" w:rsidR="00A74A65" w:rsidRPr="0034290D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877" w:type="pct"/>
            <w:tcBorders>
              <w:bottom w:val="dashSmallGap" w:sz="4" w:space="0" w:color="auto"/>
            </w:tcBorders>
            <w:shd w:val="clear" w:color="auto" w:fill="auto"/>
          </w:tcPr>
          <w:p w14:paraId="1983EC0C" w14:textId="400F6265" w:rsidR="00A74A65" w:rsidRPr="0034290D" w:rsidRDefault="00A74A65" w:rsidP="00386C0E">
            <w:pPr>
              <w:tabs>
                <w:tab w:val="left" w:pos="992"/>
              </w:tabs>
              <w:jc w:val="both"/>
              <w:rPr>
                <w:rFonts w:ascii="Times New Roman" w:hAnsi="Times New Roman" w:cs="Times New Roman"/>
                <w:bCs/>
                <w:color w:val="FF0000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Gọi giá niêm yết của 1 cái áo là </w:t>
            </w:r>
            <w:r w:rsidR="0034290D" w:rsidRPr="0034290D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$x$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 (nghìn đồng), 1 đôi giày là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$y$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 (nghìn đồng).</w:t>
            </w:r>
          </w:p>
        </w:tc>
        <w:tc>
          <w:tcPr>
            <w:tcW w:w="591" w:type="pct"/>
            <w:tcBorders>
              <w:bottom w:val="dashSmallGap" w:sz="4" w:space="0" w:color="auto"/>
            </w:tcBorders>
            <w:shd w:val="clear" w:color="auto" w:fill="auto"/>
            <w:vAlign w:val="center"/>
          </w:tcPr>
          <w:p w14:paraId="750357EE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>0,25</w:t>
            </w:r>
          </w:p>
        </w:tc>
      </w:tr>
      <w:tr w:rsidR="00A74A65" w:rsidRPr="0034290D" w14:paraId="29F61170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745AA2F8" w14:textId="77777777" w:rsidR="00A74A65" w:rsidRPr="0034290D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877" w:type="pct"/>
            <w:tcBorders>
              <w:bottom w:val="dashSmallGap" w:sz="4" w:space="0" w:color="auto"/>
            </w:tcBorders>
            <w:shd w:val="clear" w:color="auto" w:fill="auto"/>
          </w:tcPr>
          <w:p w14:paraId="542AF2B0" w14:textId="77777777" w:rsidR="00A74A65" w:rsidRPr="0034290D" w:rsidRDefault="00A74A65" w:rsidP="00386C0E">
            <w:pPr>
              <w:tabs>
                <w:tab w:val="left" w:pos="992"/>
              </w:tabs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 w:rsidRPr="0034290D"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  <w:t>Theo bài ra ta có hệ</w:t>
            </w:r>
          </w:p>
          <w:p w14:paraId="0EAD27AD" w14:textId="3BEEEDCD" w:rsidR="00A74A65" w:rsidRPr="0034290D" w:rsidRDefault="0034290D" w:rsidP="00386C0E">
            <w:pPr>
              <w:tabs>
                <w:tab w:val="left" w:pos="992"/>
              </w:tabs>
              <w:jc w:val="both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$\left\{ \begin{align} &amp; x+y=800 \ &amp; 0,95x+0,9y=735 \ \end{align}$</w:t>
            </w:r>
          </w:p>
        </w:tc>
        <w:tc>
          <w:tcPr>
            <w:tcW w:w="591" w:type="pct"/>
            <w:tcBorders>
              <w:bottom w:val="dashSmallGap" w:sz="4" w:space="0" w:color="auto"/>
            </w:tcBorders>
            <w:shd w:val="clear" w:color="auto" w:fill="auto"/>
            <w:vAlign w:val="center"/>
          </w:tcPr>
          <w:p w14:paraId="23D7D43E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>0,25</w:t>
            </w:r>
          </w:p>
        </w:tc>
      </w:tr>
      <w:tr w:rsidR="00A74A65" w:rsidRPr="0034290D" w14:paraId="72673EB5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6007B107" w14:textId="77777777" w:rsidR="00A74A65" w:rsidRPr="0034290D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877" w:type="pct"/>
            <w:tcBorders>
              <w:bottom w:val="dashSmallGap" w:sz="4" w:space="0" w:color="auto"/>
            </w:tcBorders>
            <w:shd w:val="clear" w:color="auto" w:fill="auto"/>
          </w:tcPr>
          <w:p w14:paraId="221F545A" w14:textId="3C7B94E5" w:rsidR="00A74A65" w:rsidRPr="0034290D" w:rsidRDefault="0034290D" w:rsidP="00386C0E">
            <w:pPr>
              <w:tabs>
                <w:tab w:val="left" w:pos="992"/>
              </w:tabs>
              <w:jc w:val="both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$\left\{ \begin{align} &amp; x=300 \ &amp; y=500 \ \end{align}$</w:t>
            </w:r>
          </w:p>
        </w:tc>
        <w:tc>
          <w:tcPr>
            <w:tcW w:w="591" w:type="pct"/>
            <w:tcBorders>
              <w:bottom w:val="dashSmallGap" w:sz="4" w:space="0" w:color="auto"/>
            </w:tcBorders>
            <w:shd w:val="clear" w:color="auto" w:fill="auto"/>
            <w:vAlign w:val="center"/>
          </w:tcPr>
          <w:p w14:paraId="26F3CF5F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>0,25</w:t>
            </w:r>
          </w:p>
        </w:tc>
      </w:tr>
      <w:tr w:rsidR="00A74A65" w:rsidRPr="0034290D" w14:paraId="550E0C4E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7DDDA5BA" w14:textId="77777777" w:rsidR="00A74A65" w:rsidRPr="0034290D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877" w:type="pct"/>
            <w:tcBorders>
              <w:top w:val="dashSmallGap" w:sz="4" w:space="0" w:color="auto"/>
            </w:tcBorders>
            <w:shd w:val="clear" w:color="auto" w:fill="auto"/>
          </w:tcPr>
          <w:p w14:paraId="3B2BDA10" w14:textId="77777777" w:rsidR="00A74A65" w:rsidRPr="0034290D" w:rsidRDefault="00A74A65" w:rsidP="00386C0E">
            <w:pPr>
              <w:tabs>
                <w:tab w:val="left" w:pos="992"/>
              </w:tabs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bCs/>
                <w:sz w:val="26"/>
                <w:szCs w:val="26"/>
              </w:rPr>
              <w:t>Số tiền người đó đã trả khi mua 4 cái áo và 2 đôi giày là</w:t>
            </w:r>
          </w:p>
          <w:p w14:paraId="1C597DA4" w14:textId="3147B402" w:rsidR="00A74A65" w:rsidRPr="0034290D" w:rsidRDefault="0034290D" w:rsidP="00386C0E">
            <w:pPr>
              <w:tabs>
                <w:tab w:val="left" w:pos="992"/>
              </w:tabs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$\left( 4\times 300\times 0,95+2\times 500\times 0,9 \right)\times 0,9=1836$</w:t>
            </w:r>
            <w:r w:rsidR="00A74A65"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 (nghìn đồng)</w:t>
            </w:r>
          </w:p>
          <w:p w14:paraId="3035D0A6" w14:textId="77777777" w:rsidR="00A74A65" w:rsidRPr="0034290D" w:rsidRDefault="00A74A65" w:rsidP="00386C0E">
            <w:pPr>
              <w:tabs>
                <w:tab w:val="left" w:pos="992"/>
              </w:tabs>
              <w:jc w:val="both"/>
              <w:rPr>
                <w:rFonts w:ascii="Times New Roman" w:hAnsi="Times New Roman" w:cs="Times New Roman"/>
                <w:bCs/>
                <w:color w:val="FF0000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bCs/>
                <w:sz w:val="26"/>
                <w:szCs w:val="26"/>
              </w:rPr>
              <w:lastRenderedPageBreak/>
              <w:t>Vậy số tiền người đó đã trả là 1836000 đồng.</w:t>
            </w:r>
          </w:p>
        </w:tc>
        <w:tc>
          <w:tcPr>
            <w:tcW w:w="591" w:type="pct"/>
            <w:tcBorders>
              <w:top w:val="dashSmallGap" w:sz="4" w:space="0" w:color="auto"/>
            </w:tcBorders>
            <w:shd w:val="clear" w:color="auto" w:fill="auto"/>
            <w:vAlign w:val="center"/>
          </w:tcPr>
          <w:p w14:paraId="1B924281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0,25</w:t>
            </w:r>
          </w:p>
        </w:tc>
      </w:tr>
      <w:tr w:rsidR="00A74A65" w:rsidRPr="0034290D" w14:paraId="304EC61B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16FAE414" w14:textId="77777777" w:rsidR="00A74A65" w:rsidRPr="0034290D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</w:tc>
        <w:tc>
          <w:tcPr>
            <w:tcW w:w="3877" w:type="pct"/>
            <w:tcBorders>
              <w:bottom w:val="single" w:sz="4" w:space="0" w:color="auto"/>
            </w:tcBorders>
            <w:shd w:val="clear" w:color="auto" w:fill="auto"/>
          </w:tcPr>
          <w:p w14:paraId="320CA1A4" w14:textId="318278DB" w:rsidR="00A74A65" w:rsidRPr="0034290D" w:rsidRDefault="00A74A65" w:rsidP="002A661C">
            <w:pPr>
              <w:pStyle w:val="ListParagraph"/>
              <w:tabs>
                <w:tab w:val="left" w:pos="992"/>
              </w:tabs>
              <w:spacing w:line="276" w:lineRule="auto"/>
              <w:ind w:left="77"/>
              <w:rPr>
                <w:rFonts w:ascii="Times New Roman" w:hAnsi="Times New Roman" w:cs="Times New Roman"/>
                <w:sz w:val="26"/>
                <w:szCs w:val="26"/>
                <w:lang w:val="de-DE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  <w:lang w:val="de-DE"/>
              </w:rPr>
              <w:t xml:space="preserve">3) Biết rằng phương trình bậc hai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  <w:lang w:val="de-DE"/>
              </w:rPr>
              <w:t>${{x}^2}+x+m=0$</w:t>
            </w:r>
            <w:r w:rsidRPr="0034290D">
              <w:rPr>
                <w:rFonts w:ascii="Times New Roman" w:hAnsi="Times New Roman" w:cs="Times New Roman"/>
                <w:sz w:val="26"/>
                <w:szCs w:val="26"/>
                <w:lang w:val="de-DE"/>
              </w:rPr>
              <w:t xml:space="preserve"> có hai nghiệm là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  <w:lang w:val="de-DE"/>
              </w:rPr>
              <w:t>${{x}_1}=\frac{\sqrt{2}+1}{\sqrt{2}-1}$</w:t>
            </w:r>
            <w:r w:rsidRPr="0034290D">
              <w:rPr>
                <w:rFonts w:ascii="Times New Roman" w:hAnsi="Times New Roman" w:cs="Times New Roman"/>
                <w:sz w:val="26"/>
                <w:szCs w:val="26"/>
                <w:lang w:val="de-DE"/>
              </w:rPr>
              <w:t xml:space="preserve"> và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  <w:lang w:val="de-DE"/>
              </w:rPr>
              <w:t>${{x}_2}$</w:t>
            </w:r>
            <w:r w:rsidRPr="0034290D">
              <w:rPr>
                <w:rFonts w:ascii="Times New Roman" w:hAnsi="Times New Roman" w:cs="Times New Roman"/>
                <w:sz w:val="26"/>
                <w:szCs w:val="26"/>
                <w:lang w:val="de-DE"/>
              </w:rPr>
              <w:t xml:space="preserve">. Tính giá trị của biểu thức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  <w:lang w:val="de-DE"/>
              </w:rPr>
              <w:t>$A=2024{{x}_1}+2025{{x}_2}$</w:t>
            </w:r>
            <w:r w:rsidRPr="0034290D">
              <w:rPr>
                <w:rFonts w:ascii="Times New Roman" w:hAnsi="Times New Roman" w:cs="Times New Roman"/>
                <w:sz w:val="26"/>
                <w:szCs w:val="26"/>
                <w:lang w:val="de-DE"/>
              </w:rPr>
              <w:t>.</w:t>
            </w:r>
          </w:p>
          <w:p w14:paraId="29A1EA45" w14:textId="77777777" w:rsidR="00A74A65" w:rsidRPr="0034290D" w:rsidRDefault="00A74A65" w:rsidP="00752C7E">
            <w:pPr>
              <w:rPr>
                <w:rFonts w:ascii="Times New Roman" w:hAnsi="Times New Roman" w:cs="Times New Roman"/>
                <w:sz w:val="26"/>
                <w:szCs w:val="26"/>
                <w:lang w:val="de-DE"/>
              </w:rPr>
            </w:pPr>
          </w:p>
        </w:tc>
        <w:tc>
          <w:tcPr>
            <w:tcW w:w="59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3A51CCD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  <w:lang w:eastAsia="vi-VN"/>
              </w:rPr>
            </w:pPr>
            <w:r w:rsidRPr="0034290D">
              <w:rPr>
                <w:rFonts w:ascii="Times New Roman" w:hAnsi="Times New Roman" w:cs="Times New Roman"/>
                <w:b/>
                <w:color w:val="0066FF"/>
                <w:sz w:val="26"/>
                <w:szCs w:val="26"/>
                <w:lang w:val="vi-VN" w:eastAsia="vi-VN"/>
              </w:rPr>
              <w:t>0,</w:t>
            </w:r>
            <w:r w:rsidRPr="0034290D">
              <w:rPr>
                <w:rFonts w:ascii="Times New Roman" w:hAnsi="Times New Roman" w:cs="Times New Roman"/>
                <w:b/>
                <w:color w:val="0066FF"/>
                <w:sz w:val="26"/>
                <w:szCs w:val="26"/>
                <w:lang w:eastAsia="vi-VN"/>
              </w:rPr>
              <w:t>5</w:t>
            </w:r>
          </w:p>
        </w:tc>
      </w:tr>
      <w:tr w:rsidR="00A74A65" w:rsidRPr="0034290D" w14:paraId="237A9E5E" w14:textId="77777777" w:rsidTr="00E22230">
        <w:trPr>
          <w:trHeight w:val="1679"/>
        </w:trPr>
        <w:tc>
          <w:tcPr>
            <w:tcW w:w="532" w:type="pct"/>
            <w:vMerge/>
            <w:shd w:val="clear" w:color="auto" w:fill="auto"/>
            <w:vAlign w:val="center"/>
          </w:tcPr>
          <w:p w14:paraId="5912C749" w14:textId="77777777" w:rsidR="00A74A65" w:rsidRPr="0034290D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877" w:type="pct"/>
            <w:shd w:val="clear" w:color="auto" w:fill="auto"/>
          </w:tcPr>
          <w:p w14:paraId="40740E51" w14:textId="7A1B3248" w:rsidR="00A74A65" w:rsidRPr="0034290D" w:rsidRDefault="00A74A65" w:rsidP="002A661C">
            <w:pPr>
              <w:ind w:firstLine="218"/>
              <w:rPr>
                <w:rFonts w:ascii="Times New Roman" w:hAnsi="Times New Roman" w:cs="Times New Roman"/>
                <w:sz w:val="26"/>
                <w:szCs w:val="26"/>
                <w:lang w:val="de-DE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  <w:lang w:val="de-DE"/>
              </w:rPr>
              <w:t xml:space="preserve">Ta có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  <w:lang w:val="de-DE"/>
              </w:rPr>
              <w:t>${{x}_1}=\frac{\sqrt{2}+1}{\sqrt{2}-1}=\frac{\left( \sqrt{2}+1 \right)^2}{\left( \sqrt{2}-1 \right)\left( \sqrt{2}+1 \right)}=3+2\sqrt{2}$</w:t>
            </w:r>
          </w:p>
          <w:p w14:paraId="3F560840" w14:textId="00FE0CF1" w:rsidR="00A74A65" w:rsidRPr="0034290D" w:rsidRDefault="00A74A65" w:rsidP="002A661C">
            <w:pPr>
              <w:ind w:firstLine="218"/>
              <w:rPr>
                <w:rFonts w:ascii="Times New Roman" w:hAnsi="Times New Roman" w:cs="Times New Roman"/>
                <w:sz w:val="26"/>
                <w:szCs w:val="26"/>
                <w:lang w:val="de-DE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  <w:lang w:val="de-DE"/>
              </w:rPr>
              <w:t xml:space="preserve">Xét phương trình bậc hai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  <w:lang w:val="de-DE"/>
              </w:rPr>
              <w:t>${{x}^2}+x+m=0$</w:t>
            </w:r>
            <w:r w:rsidRPr="0034290D">
              <w:rPr>
                <w:rFonts w:ascii="Times New Roman" w:hAnsi="Times New Roman" w:cs="Times New Roman"/>
                <w:sz w:val="26"/>
                <w:szCs w:val="26"/>
                <w:lang w:val="de-DE"/>
              </w:rPr>
              <w:t>. Theo định lý Viet, ta có</w:t>
            </w:r>
          </w:p>
          <w:p w14:paraId="62875C62" w14:textId="0A33C0FA" w:rsidR="00A74A65" w:rsidRPr="0034290D" w:rsidRDefault="0034290D" w:rsidP="002A661C">
            <w:pPr>
              <w:ind w:firstLine="218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${{x}_1}+{{x}_2}=-1$</w:t>
            </w:r>
          </w:p>
          <w:p w14:paraId="7DF01355" w14:textId="3AFD4CF5" w:rsidR="00A74A65" w:rsidRPr="0034290D" w:rsidRDefault="0034290D" w:rsidP="002A661C">
            <w:pPr>
              <w:ind w:firstLine="218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$3+2\sqrt{2}+{{x}_2}=-1$</w:t>
            </w:r>
          </w:p>
          <w:p w14:paraId="7E22AE1E" w14:textId="5C9A1535" w:rsidR="00A74A65" w:rsidRPr="0034290D" w:rsidRDefault="0034290D" w:rsidP="002A661C">
            <w:pPr>
              <w:ind w:firstLine="218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${{x}_2}=-4-2\sqrt{2}$</w:t>
            </w:r>
          </w:p>
          <w:p w14:paraId="137EBA0D" w14:textId="2AD4286A" w:rsidR="00A74A65" w:rsidRPr="0034290D" w:rsidRDefault="00A74A65" w:rsidP="002A661C">
            <w:pPr>
              <w:ind w:firstLine="218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Vậy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$A=2024{{x}_1}+2025{{x}_2}=2024\left( 3+2\sqrt{2} \right)+2025\left( -4-2\sqrt{2} \right)=-2028-2\sqrt{2}$</w:t>
            </w:r>
          </w:p>
        </w:tc>
        <w:tc>
          <w:tcPr>
            <w:tcW w:w="591" w:type="pct"/>
            <w:shd w:val="clear" w:color="auto" w:fill="auto"/>
            <w:vAlign w:val="center"/>
          </w:tcPr>
          <w:p w14:paraId="7FB42FA7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  <w:p w14:paraId="3E951CF1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  <w:p w14:paraId="79842C61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  <w:p w14:paraId="5EA7757B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  <w:p w14:paraId="5952CD6B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  <w:p w14:paraId="589F64A0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  <w:p w14:paraId="75E43765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0,</w:t>
            </w:r>
            <w:r w:rsidRPr="0034290D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2</w:t>
            </w:r>
            <w:r w:rsidRPr="0034290D"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5</w:t>
            </w:r>
          </w:p>
          <w:p w14:paraId="4F2E25C3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  <w:p w14:paraId="386B7E49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eastAsia="vi-VN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0,25</w:t>
            </w:r>
          </w:p>
          <w:p w14:paraId="0ED88533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  <w:lang w:val="vi-VN" w:eastAsia="vi-VN"/>
              </w:rPr>
            </w:pPr>
          </w:p>
        </w:tc>
      </w:tr>
      <w:tr w:rsidR="00A74A65" w:rsidRPr="0034290D" w14:paraId="29CB2E40" w14:textId="77777777" w:rsidTr="00E22230">
        <w:tc>
          <w:tcPr>
            <w:tcW w:w="532" w:type="pct"/>
            <w:vMerge w:val="restart"/>
            <w:shd w:val="clear" w:color="auto" w:fill="auto"/>
            <w:vAlign w:val="center"/>
          </w:tcPr>
          <w:p w14:paraId="321A2F67" w14:textId="77777777" w:rsidR="00A74A65" w:rsidRPr="0034290D" w:rsidRDefault="00A74A65" w:rsidP="00280EB2">
            <w:pPr>
              <w:ind w:hanging="833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  <w:p w14:paraId="31993F30" w14:textId="77777777" w:rsidR="00A74A65" w:rsidRPr="0034290D" w:rsidRDefault="00A74A65" w:rsidP="00280EB2">
            <w:pPr>
              <w:ind w:hanging="833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  <w:p w14:paraId="5F19D3D3" w14:textId="77777777" w:rsidR="00A74A65" w:rsidRPr="0034290D" w:rsidRDefault="00A74A65" w:rsidP="00280EB2">
            <w:pPr>
              <w:ind w:hanging="833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  <w:p w14:paraId="7CE0391D" w14:textId="77777777" w:rsidR="00A74A65" w:rsidRPr="0034290D" w:rsidRDefault="00A74A65" w:rsidP="00280EB2">
            <w:pPr>
              <w:ind w:hanging="833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  <w:p w14:paraId="40FC0A37" w14:textId="77777777" w:rsidR="00A74A65" w:rsidRPr="0034290D" w:rsidRDefault="00A74A65" w:rsidP="00280EB2">
            <w:pPr>
              <w:ind w:hanging="833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  <w:p w14:paraId="2020C36A" w14:textId="77777777" w:rsidR="00A74A65" w:rsidRPr="0034290D" w:rsidRDefault="00A74A65" w:rsidP="00280EB2">
            <w:pPr>
              <w:ind w:hanging="833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  <w:p w14:paraId="23F56E69" w14:textId="77777777" w:rsidR="00A74A65" w:rsidRPr="0034290D" w:rsidRDefault="00A74A65" w:rsidP="00280EB2">
            <w:pPr>
              <w:ind w:hanging="833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  <w:p w14:paraId="19996EC4" w14:textId="77777777" w:rsidR="00A74A65" w:rsidRPr="0034290D" w:rsidRDefault="00A74A65" w:rsidP="00280EB2">
            <w:pPr>
              <w:ind w:hanging="833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  <w:p w14:paraId="2E3B06A8" w14:textId="77777777" w:rsidR="00A74A65" w:rsidRPr="0034290D" w:rsidRDefault="00A74A65" w:rsidP="00280EB2">
            <w:pPr>
              <w:ind w:hanging="833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  <w:p w14:paraId="297B3060" w14:textId="77777777" w:rsidR="00A74A65" w:rsidRPr="0034290D" w:rsidRDefault="00A74A65" w:rsidP="00280EB2">
            <w:pPr>
              <w:ind w:hanging="833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  <w:p w14:paraId="75FBA871" w14:textId="77777777" w:rsidR="00A74A65" w:rsidRPr="0034290D" w:rsidRDefault="00A74A65" w:rsidP="00280EB2">
            <w:pPr>
              <w:ind w:hanging="833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  <w:p w14:paraId="5279E186" w14:textId="77777777" w:rsidR="00A74A65" w:rsidRPr="0034290D" w:rsidRDefault="00A74A65" w:rsidP="00280EB2">
            <w:pPr>
              <w:ind w:hanging="833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  <w:p w14:paraId="28CDAFDE" w14:textId="77777777" w:rsidR="00A74A65" w:rsidRPr="0034290D" w:rsidRDefault="00A74A65" w:rsidP="00280EB2">
            <w:pPr>
              <w:ind w:hanging="833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  <w:p w14:paraId="75E0977C" w14:textId="77777777" w:rsidR="00A74A65" w:rsidRPr="0034290D" w:rsidRDefault="00A74A65" w:rsidP="00280EB2">
            <w:pPr>
              <w:ind w:hanging="833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  <w:p w14:paraId="442066F5" w14:textId="77777777" w:rsidR="00A74A65" w:rsidRPr="0034290D" w:rsidRDefault="00A74A65" w:rsidP="00280EB2">
            <w:pPr>
              <w:ind w:hanging="833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  <w:p w14:paraId="2A1AA909" w14:textId="77777777" w:rsidR="00A74A65" w:rsidRPr="0034290D" w:rsidRDefault="00A74A65" w:rsidP="00280EB2">
            <w:pPr>
              <w:ind w:hanging="833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  <w:p w14:paraId="5BD3848D" w14:textId="77777777" w:rsidR="00A74A65" w:rsidRPr="0034290D" w:rsidRDefault="00A74A65" w:rsidP="00280EB2">
            <w:pPr>
              <w:ind w:hanging="833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  <w:lastRenderedPageBreak/>
              <w:t>IV.4,0đ</w:t>
            </w:r>
          </w:p>
        </w:tc>
        <w:tc>
          <w:tcPr>
            <w:tcW w:w="3877" w:type="pct"/>
            <w:tcBorders>
              <w:bottom w:val="single" w:sz="4" w:space="0" w:color="auto"/>
            </w:tcBorders>
            <w:shd w:val="clear" w:color="auto" w:fill="auto"/>
          </w:tcPr>
          <w:p w14:paraId="5C90FD99" w14:textId="49E88D25" w:rsidR="00A74A65" w:rsidRPr="0034290D" w:rsidRDefault="00A74A65" w:rsidP="00033BD8">
            <w:pPr>
              <w:tabs>
                <w:tab w:val="left" w:pos="992"/>
              </w:tabs>
              <w:spacing w:line="276" w:lineRule="auto"/>
              <w:ind w:left="77"/>
              <w:rPr>
                <w:rFonts w:ascii="Times New Roman" w:hAnsi="Times New Roman" w:cs="Times New Roman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noProof/>
                <w:color w:val="FF0000"/>
                <w:sz w:val="26"/>
                <w:szCs w:val="26"/>
                <w:lang w:val="vi-VN" w:eastAsia="vi-VN"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08F62CC4" wp14:editId="67202228">
                  <wp:simplePos x="0" y="0"/>
                  <wp:positionH relativeFrom="margin">
                    <wp:align>right</wp:align>
                  </wp:positionH>
                  <wp:positionV relativeFrom="paragraph">
                    <wp:posOffset>282575</wp:posOffset>
                  </wp:positionV>
                  <wp:extent cx="1433195" cy="499110"/>
                  <wp:effectExtent l="0" t="9207" r="5397" b="5398"/>
                  <wp:wrapSquare wrapText="bothSides"/>
                  <wp:docPr id="62974345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433195" cy="49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1) Một hộp đựng bóng có dạng hình trụ đựng được vừa khít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$3$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 quả bóng như hình vẽ bên. Coi quả bóng có dạng hình cầu với đường kính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$6cm$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>. Tính thể tích phần khoảng không trong hộp?</w:t>
            </w:r>
          </w:p>
          <w:p w14:paraId="415DB165" w14:textId="77777777" w:rsidR="00A74A65" w:rsidRPr="0034290D" w:rsidRDefault="00A74A65" w:rsidP="00386C0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9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26B4F3A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  <w:t>1,0</w:t>
            </w:r>
          </w:p>
        </w:tc>
      </w:tr>
      <w:tr w:rsidR="00A74A65" w:rsidRPr="0034290D" w14:paraId="7D6AFB96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72BA2058" w14:textId="77777777" w:rsidR="00A74A65" w:rsidRPr="0034290D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877" w:type="pct"/>
            <w:tcBorders>
              <w:bottom w:val="dashSmallGap" w:sz="4" w:space="0" w:color="auto"/>
            </w:tcBorders>
            <w:shd w:val="clear" w:color="auto" w:fill="auto"/>
          </w:tcPr>
          <w:p w14:paraId="6977BAAA" w14:textId="7E3DB907" w:rsidR="00A74A65" w:rsidRPr="0034290D" w:rsidRDefault="00A74A65" w:rsidP="00386C0E">
            <w:pPr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1) Chiều cao của hộp là: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  <w:t>$6.3=18\left( cm \right)$</w:t>
            </w:r>
          </w:p>
          <w:p w14:paraId="3140FEC6" w14:textId="19FFE43D" w:rsidR="00A74A65" w:rsidRPr="0034290D" w:rsidRDefault="00A74A65" w:rsidP="00386C0E">
            <w:pPr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Bán kính của mặt hôp là: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  <w:t>$6:2=3\left( cm \right)$</w:t>
            </w:r>
          </w:p>
          <w:p w14:paraId="257AC4CD" w14:textId="4E3CF5ED" w:rsidR="00A74A65" w:rsidRPr="0034290D" w:rsidRDefault="00A74A65" w:rsidP="00033BD8">
            <w:pP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Thể tích hộp là: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$V= \Pi {{R}^2}h={{3}^2}.18 \Pi =162 \Pi \left( cm^3 \right)$</w:t>
            </w:r>
          </w:p>
        </w:tc>
        <w:tc>
          <w:tcPr>
            <w:tcW w:w="591" w:type="pct"/>
            <w:tcBorders>
              <w:bottom w:val="dashSmallGap" w:sz="4" w:space="0" w:color="auto"/>
            </w:tcBorders>
            <w:shd w:val="clear" w:color="auto" w:fill="auto"/>
            <w:vAlign w:val="center"/>
          </w:tcPr>
          <w:p w14:paraId="71DCC243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>0,25</w:t>
            </w:r>
          </w:p>
          <w:p w14:paraId="3D1583B8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>0,25</w:t>
            </w:r>
          </w:p>
        </w:tc>
      </w:tr>
      <w:tr w:rsidR="00A74A65" w:rsidRPr="0034290D" w14:paraId="593FB1A6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0C42B037" w14:textId="77777777" w:rsidR="00A74A65" w:rsidRPr="0034290D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877" w:type="pct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756EF83B" w14:textId="51C7F77A" w:rsidR="00A74A65" w:rsidRPr="0034290D" w:rsidRDefault="00A74A65" w:rsidP="00386C0E">
            <w:pPr>
              <w:pStyle w:val="NoSpacing"/>
              <w:ind w:firstLine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Thể tích 3 quả bóng là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$V=3.\frac{4}{3}. \Pi .{{r}^3}=3.\frac{4}{3}. \Pi {{.3}^3}=108 \Pi \left( c{{m}^2} \right)$</w:t>
            </w:r>
          </w:p>
        </w:tc>
        <w:tc>
          <w:tcPr>
            <w:tcW w:w="591" w:type="pct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center"/>
          </w:tcPr>
          <w:p w14:paraId="3D35EFDC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>0,25</w:t>
            </w:r>
          </w:p>
        </w:tc>
      </w:tr>
      <w:tr w:rsidR="00A74A65" w:rsidRPr="0034290D" w14:paraId="4CCC0F54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7B8F0844" w14:textId="77777777" w:rsidR="00A74A65" w:rsidRPr="0034290D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877" w:type="pct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393D062D" w14:textId="170869A1" w:rsidR="00A74A65" w:rsidRPr="0034290D" w:rsidRDefault="00A74A65" w:rsidP="002C488D">
            <w:pPr>
              <w:tabs>
                <w:tab w:val="left" w:pos="992"/>
              </w:tabs>
              <w:spacing w:line="276" w:lineRule="auto"/>
              <w:ind w:left="77"/>
              <w:rPr>
                <w:rFonts w:ascii="Times New Roman" w:hAnsi="Times New Roman" w:cs="Times New Roman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Thể tích phần khoảng không trong hộp là: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$162 \Pi -108 \Pi =54 \Pi \left( c{{m}^3} \right)$</w:t>
            </w:r>
          </w:p>
          <w:p w14:paraId="7522AE5B" w14:textId="77777777" w:rsidR="00A74A65" w:rsidRPr="0034290D" w:rsidRDefault="00A74A65" w:rsidP="00386C0E">
            <w:pPr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591" w:type="pct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center"/>
          </w:tcPr>
          <w:p w14:paraId="4E87DA3C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>0,25</w:t>
            </w:r>
          </w:p>
        </w:tc>
      </w:tr>
      <w:tr w:rsidR="00A74A65" w:rsidRPr="0034290D" w14:paraId="34BD9492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4B74FA0F" w14:textId="77777777" w:rsidR="00A74A65" w:rsidRPr="0034290D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877" w:type="pct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61A9E48B" w14:textId="799E0FCE" w:rsidR="00A74A65" w:rsidRPr="0034290D" w:rsidRDefault="00A74A65" w:rsidP="007404F0">
            <w:pPr>
              <w:tabs>
                <w:tab w:val="left" w:pos="992"/>
              </w:tabs>
              <w:spacing w:line="276" w:lineRule="auto"/>
              <w:ind w:left="218" w:hanging="218"/>
              <w:rPr>
                <w:rFonts w:ascii="Times New Roman" w:hAnsi="Times New Roman" w:cs="Times New Roman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2). Từ điểm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$A$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 nằm ngoài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$\left( O \right)$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vẽ hai tiếp tuyến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$AB,AC$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 với đường tròn (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$B,C$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 là các tiếp điểm). Kẻ đường kính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$CD$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 của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$\left( O \right)$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DB19332" w14:textId="062766A5" w:rsidR="00A74A65" w:rsidRPr="0034290D" w:rsidRDefault="00A74A65" w:rsidP="007404F0">
            <w:pPr>
              <w:tabs>
                <w:tab w:val="left" w:pos="992"/>
                <w:tab w:val="left" w:pos="1440"/>
              </w:tabs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a). Chứng minh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$BD//AO$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068B1D1" w14:textId="463B660B" w:rsidR="00A74A65" w:rsidRPr="0034290D" w:rsidRDefault="00A74A65" w:rsidP="007404F0">
            <w:pPr>
              <w:tabs>
                <w:tab w:val="left" w:pos="992"/>
                <w:tab w:val="left" w:pos="1440"/>
              </w:tabs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b).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$AD$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 cắt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$\left( O \right)$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 tại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$E$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$A,E,D$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 theo thứ tự). Chứng minh rằng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$A{{B}^2}=AE.AD$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B7A71CC" w14:textId="482EF948" w:rsidR="00A74A65" w:rsidRPr="0034290D" w:rsidRDefault="00A74A65" w:rsidP="007404F0">
            <w:pPr>
              <w:tabs>
                <w:tab w:val="left" w:pos="992"/>
                <w:tab w:val="left" w:pos="1440"/>
              </w:tabs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c). Vẽ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$BH\bot DC$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 tại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$H$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. Gọi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$I$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 là trung điểm của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$BH$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. Chứng minh ba điểm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$A,I,D$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 thẳng hàng.</w:t>
            </w:r>
          </w:p>
          <w:p w14:paraId="636C74E7" w14:textId="77777777" w:rsidR="00A74A65" w:rsidRPr="0034290D" w:rsidRDefault="00A74A65" w:rsidP="002C488D">
            <w:pPr>
              <w:tabs>
                <w:tab w:val="left" w:pos="992"/>
              </w:tabs>
              <w:spacing w:line="276" w:lineRule="auto"/>
              <w:ind w:left="7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91" w:type="pct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center"/>
          </w:tcPr>
          <w:p w14:paraId="52CD9AEF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  <w:lastRenderedPageBreak/>
              <w:t>3,0</w:t>
            </w:r>
          </w:p>
        </w:tc>
      </w:tr>
      <w:tr w:rsidR="00A74A65" w:rsidRPr="0034290D" w14:paraId="078EBFA4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67F98565" w14:textId="77777777" w:rsidR="00A74A65" w:rsidRPr="0034290D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877" w:type="pct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6A7F6428" w14:textId="77777777" w:rsidR="00A74A65" w:rsidRPr="0034290D" w:rsidRDefault="00A74A65" w:rsidP="002C488D">
            <w:pPr>
              <w:tabs>
                <w:tab w:val="left" w:pos="992"/>
              </w:tabs>
              <w:spacing w:line="276" w:lineRule="auto"/>
              <w:ind w:left="77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noProof/>
                <w:color w:val="FF0000"/>
                <w:sz w:val="26"/>
                <w:szCs w:val="26"/>
                <w:lang w:val="vi-VN" w:eastAsia="vi-VN"/>
              </w:rPr>
              <w:drawing>
                <wp:anchor distT="0" distB="0" distL="114300" distR="114300" simplePos="0" relativeHeight="251661312" behindDoc="0" locked="0" layoutInCell="1" allowOverlap="1" wp14:anchorId="56CB5942" wp14:editId="522C1510">
                  <wp:simplePos x="0" y="0"/>
                  <wp:positionH relativeFrom="column">
                    <wp:posOffset>1464098</wp:posOffset>
                  </wp:positionH>
                  <wp:positionV relativeFrom="paragraph">
                    <wp:posOffset>15028</wp:posOffset>
                  </wp:positionV>
                  <wp:extent cx="2609448" cy="1634066"/>
                  <wp:effectExtent l="0" t="0" r="0" b="0"/>
                  <wp:wrapSquare wrapText="bothSides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9448" cy="16340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91" w:type="pct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center"/>
          </w:tcPr>
          <w:p w14:paraId="34324506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</w:tr>
      <w:tr w:rsidR="00A74A65" w:rsidRPr="0034290D" w14:paraId="5B538F1A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0A5A9C7F" w14:textId="77777777" w:rsidR="00A74A65" w:rsidRPr="0034290D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877" w:type="pct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5132642A" w14:textId="699E76A7" w:rsidR="00A74A65" w:rsidRPr="0034290D" w:rsidRDefault="00A74A65">
            <w:pPr>
              <w:pStyle w:val="ListParagraph"/>
              <w:numPr>
                <w:ilvl w:val="0"/>
                <w:numId w:val="6"/>
              </w:numPr>
              <w:tabs>
                <w:tab w:val="left" w:pos="992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Ta có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$B$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thuộc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$\left( O \right)$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 và có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$CD$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 là đường kính của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$\left( O \right)$</w:t>
            </w:r>
          </w:p>
          <w:p w14:paraId="153989A9" w14:textId="5DEFB598" w:rsidR="00A74A65" w:rsidRPr="0034290D" w:rsidRDefault="00A74A65" w:rsidP="00534A7B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Suy ra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$\Delta BCD$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 nội tiếp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$\left( O;\frac{CD}{2} \right)$</w:t>
            </w:r>
          </w:p>
          <w:p w14:paraId="5B62C92C" w14:textId="29F99BE1" w:rsidR="00A74A65" w:rsidRPr="0034290D" w:rsidRDefault="00A74A65" w:rsidP="00534A7B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Suy ra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$\Delta BCD$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 vuông tại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$B$</w:t>
            </w:r>
          </w:p>
          <w:p w14:paraId="77CC8056" w14:textId="77D5AC48" w:rsidR="00A74A65" w:rsidRPr="0034290D" w:rsidRDefault="00A74A65" w:rsidP="00534A7B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Suy ra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$\widehat{CBD}=90{}^\circ$</w:t>
            </w:r>
          </w:p>
          <w:p w14:paraId="7B645DE6" w14:textId="3A911265" w:rsidR="00A74A65" w:rsidRPr="0034290D" w:rsidRDefault="00A74A65" w:rsidP="00534A7B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Suy ra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$BD\bot BC$</w:t>
            </w:r>
          </w:p>
          <w:p w14:paraId="547327BB" w14:textId="37A27FD7" w:rsidR="00A74A65" w:rsidRPr="0034290D" w:rsidRDefault="00A74A65" w:rsidP="00534A7B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Vì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$AB,AC$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 là hai tiếp tuyến của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$\left( O \right)$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 nên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$AB=AC$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 (tính chất)</w:t>
            </w:r>
          </w:p>
          <w:p w14:paraId="60C80F6B" w14:textId="6C76BA38" w:rsidR="00A74A65" w:rsidRPr="0034290D" w:rsidRDefault="00A74A65" w:rsidP="00534A7B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Suy ra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$\Delta ABC$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cân tại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$A$</w:t>
            </w:r>
          </w:p>
          <w:p w14:paraId="76045795" w14:textId="0DEC6EE8" w:rsidR="00A74A65" w:rsidRPr="0034290D" w:rsidRDefault="00A74A65" w:rsidP="00534A7B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Lại có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$AO$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là tia phân giác của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$\widehat{BAC}$</w:t>
            </w:r>
          </w:p>
          <w:p w14:paraId="1FA0D58F" w14:textId="2801243E" w:rsidR="00A74A65" w:rsidRPr="0034290D" w:rsidRDefault="00A74A65" w:rsidP="00534A7B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Suy ra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$AO$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là đường cao của 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$\Delta ABC$</w:t>
            </w:r>
          </w:p>
          <w:p w14:paraId="782D8E1C" w14:textId="02FCAE74" w:rsidR="00A74A65" w:rsidRPr="0034290D" w:rsidRDefault="00A74A65" w:rsidP="00534A7B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Suy ra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  <w:t>$AO\bot BC$</w:t>
            </w:r>
          </w:p>
          <w:p w14:paraId="06B1CD19" w14:textId="69BEDB1B" w:rsidR="00A74A65" w:rsidRPr="0034290D" w:rsidRDefault="00A74A65" w:rsidP="00534A7B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color w:val="FF0000"/>
                <w:sz w:val="26"/>
                <w:szCs w:val="26"/>
                <w:lang w:val="fr-FR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Ta có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  <w:t>$BD\bot BC$</w:t>
            </w:r>
            <w:r w:rsidRPr="0034290D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,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  <w:t>$AO\bot BC$</w:t>
            </w:r>
            <w:r w:rsidRPr="0034290D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. Suy ra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  <w:t>$BD//AO$</w:t>
            </w:r>
          </w:p>
        </w:tc>
        <w:tc>
          <w:tcPr>
            <w:tcW w:w="591" w:type="pct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center"/>
          </w:tcPr>
          <w:p w14:paraId="6E15F48C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  <w:lang w:val="fr-FR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1.0</w:t>
            </w:r>
          </w:p>
        </w:tc>
      </w:tr>
      <w:tr w:rsidR="00A74A65" w:rsidRPr="0034290D" w14:paraId="0E70D3B1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2FA5B62F" w14:textId="77777777" w:rsidR="00A74A65" w:rsidRPr="0034290D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  <w:lang w:val="fr-FR"/>
              </w:rPr>
            </w:pPr>
          </w:p>
        </w:tc>
        <w:tc>
          <w:tcPr>
            <w:tcW w:w="3877" w:type="pct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034AE578" w14:textId="1726F3E4" w:rsidR="00A74A65" w:rsidRPr="0034290D" w:rsidRDefault="00A74A65">
            <w:pPr>
              <w:pStyle w:val="ListParagraph"/>
              <w:numPr>
                <w:ilvl w:val="0"/>
                <w:numId w:val="6"/>
              </w:numPr>
              <w:tabs>
                <w:tab w:val="left" w:pos="992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Ta có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  <w:t>$E$</w:t>
            </w:r>
            <w:r w:rsidRPr="0034290D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thuộc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  <w:t>$\left( O \right)$</w:t>
            </w:r>
            <w:r w:rsidRPr="0034290D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và có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  <w:t>$CD$</w:t>
            </w:r>
            <w:r w:rsidRPr="0034290D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là đường kính của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  <w:t>$\left( O \right)$</w:t>
            </w:r>
          </w:p>
          <w:p w14:paraId="6B51EF81" w14:textId="4A1D044F" w:rsidR="00A74A65" w:rsidRPr="0034290D" w:rsidRDefault="00A74A65" w:rsidP="00D14371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Suy ra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  <w:t>$\Delta CDE$</w:t>
            </w:r>
            <w:r w:rsidRPr="0034290D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nội tiếp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  <w:t>$\left( O;\frac{CD}{2} \right)$</w:t>
            </w:r>
          </w:p>
          <w:p w14:paraId="415E0993" w14:textId="01D1E2C6" w:rsidR="00A74A65" w:rsidRPr="0034290D" w:rsidRDefault="00A74A65" w:rsidP="00D14371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Suy ra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  <w:t>$\Delta CDE$</w:t>
            </w:r>
            <w:r w:rsidRPr="0034290D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vuông tại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  <w:t>$E$</w:t>
            </w:r>
          </w:p>
          <w:p w14:paraId="4FA2118F" w14:textId="5B136382" w:rsidR="00A74A65" w:rsidRPr="0034290D" w:rsidRDefault="00A74A65" w:rsidP="00D14371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Suy ra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  <w:t>$\widehat{CED}=90{}^\circ$</w:t>
            </w:r>
          </w:p>
          <w:p w14:paraId="17888DE4" w14:textId="67BB2990" w:rsidR="00A74A65" w:rsidRPr="0034290D" w:rsidRDefault="00A74A65" w:rsidP="00D14371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Suy ra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  <w:t>$CE\bot AD$</w:t>
            </w:r>
          </w:p>
          <w:p w14:paraId="6CB82FBA" w14:textId="5711971E" w:rsidR="00A74A65" w:rsidRPr="0034290D" w:rsidRDefault="00A74A65" w:rsidP="00D14371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Xét hai tam giác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  <w:t>$\Delta AEC$</w:t>
            </w:r>
            <w:r w:rsidRPr="0034290D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và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  <w:t>$\Delta ACD$</w:t>
            </w:r>
            <w:r w:rsidRPr="0034290D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có:</w:t>
            </w:r>
          </w:p>
          <w:p w14:paraId="710BF2D8" w14:textId="0C79377E" w:rsidR="00A74A65" w:rsidRPr="0034290D" w:rsidRDefault="0034290D" w:rsidP="00D14371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$\widehat{AEC}=\widehat{ACD}=90{}^\circ$</w:t>
            </w:r>
          </w:p>
          <w:p w14:paraId="72704778" w14:textId="64360133" w:rsidR="00A74A65" w:rsidRPr="0034290D" w:rsidRDefault="0034290D" w:rsidP="00D14371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$\widehat{A}$</w:t>
            </w:r>
            <w:r w:rsidR="00A74A65"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 chung</w:t>
            </w:r>
          </w:p>
          <w:p w14:paraId="5872C24D" w14:textId="556EFD75" w:rsidR="00A74A65" w:rsidRPr="0034290D" w:rsidRDefault="00A74A65" w:rsidP="00D14371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Vậy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$\Delta AEC\backsim \Delta ACD$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4594D99E" w14:textId="305E32D9" w:rsidR="00A74A65" w:rsidRPr="0034290D" w:rsidRDefault="00A74A65" w:rsidP="00D14371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Suy ra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$\frac{AE}{AC}=\frac{AC}{AD}$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, suy ra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$A{{C}^2}=AE.AD$</w:t>
            </w:r>
          </w:p>
          <w:p w14:paraId="7A6D4D79" w14:textId="75CB0172" w:rsidR="00A74A65" w:rsidRPr="0034290D" w:rsidRDefault="00A74A65" w:rsidP="00D14371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Mà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  <w:lang w:val="pt-BR"/>
              </w:rPr>
              <w:t>$AB=AC$</w:t>
            </w:r>
          </w:p>
          <w:p w14:paraId="4E421B4F" w14:textId="716AC5DE" w:rsidR="00A74A65" w:rsidRPr="0034290D" w:rsidRDefault="00A74A65" w:rsidP="00D14371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Suy ra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  <w:lang w:val="pt-BR"/>
              </w:rPr>
              <w:t>$A{{B}^2}=AE.AD$</w:t>
            </w:r>
          </w:p>
          <w:p w14:paraId="591E8562" w14:textId="2C9617F9" w:rsidR="00A74A65" w:rsidRPr="0034290D" w:rsidRDefault="00A74A65" w:rsidP="009F5C5D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c)Xét hai tam giác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  <w:lang w:val="pt-BR"/>
              </w:rPr>
              <w:t>$\Delta HDB$</w:t>
            </w:r>
            <w:r w:rsidRPr="0034290D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và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  <w:lang w:val="pt-BR"/>
              </w:rPr>
              <w:t>$\Delta COA$</w:t>
            </w:r>
            <w:r w:rsidRPr="0034290D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có:</w:t>
            </w:r>
          </w:p>
          <w:p w14:paraId="02EFD8B9" w14:textId="0E895542" w:rsidR="00A74A65" w:rsidRPr="0034290D" w:rsidRDefault="0034290D" w:rsidP="009F5C5D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$\widehat{DHB}=\widehat{OCA}=90{}^\circ$</w:t>
            </w:r>
          </w:p>
          <w:p w14:paraId="4659D5B2" w14:textId="536B9442" w:rsidR="00A74A65" w:rsidRPr="0034290D" w:rsidRDefault="0034290D" w:rsidP="009F5C5D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$\widehat{HDB}=\widehat{COA}$</w:t>
            </w:r>
            <w:r w:rsidR="00A74A65"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 (đồng vị và </w:t>
            </w:r>
            <w:r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$BD//AO$</w:t>
            </w:r>
            <w:r w:rsidR="00A74A65" w:rsidRPr="0034290D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7F67F91C" w14:textId="4DBD7076" w:rsidR="00A74A65" w:rsidRPr="0034290D" w:rsidRDefault="00A74A65" w:rsidP="009F5C5D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Vậy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$\Delta HDB\backsim \Delta COA$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52CCAA25" w14:textId="17FB7FEE" w:rsidR="00A74A65" w:rsidRPr="0034290D" w:rsidRDefault="00A74A65" w:rsidP="009F5C5D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Suy ra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$\frac{HD}{OC}=\frac{BH}{AC}$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 suy ra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$\frac{HD}{2OC}=\frac{BH}{2AC}$</w:t>
            </w:r>
          </w:p>
          <w:p w14:paraId="10A83AC4" w14:textId="56AD37AF" w:rsidR="00A74A65" w:rsidRPr="0034290D" w:rsidRDefault="00A74A65" w:rsidP="009F5C5D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Mà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$CD=2OC,BH=2HI$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 (vì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$O,I$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 lần lượt là trung điểm của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$CD,BH$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20E32535" w14:textId="68C09038" w:rsidR="00A74A65" w:rsidRPr="0034290D" w:rsidRDefault="00A74A65" w:rsidP="009F5C5D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Suy ra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  <w:lang w:val="pt-BR"/>
              </w:rPr>
              <w:t>$\frac{HD}{CD}=\frac{HI}{AC}$</w:t>
            </w:r>
          </w:p>
          <w:p w14:paraId="451717FA" w14:textId="53CFB59D" w:rsidR="00A74A65" w:rsidRPr="0034290D" w:rsidRDefault="00A74A65" w:rsidP="00FD6C0F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Xét hai tam giác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  <w:lang w:val="pt-BR"/>
              </w:rPr>
              <w:t>$\Delta HDI$</w:t>
            </w:r>
            <w:r w:rsidRPr="0034290D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và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  <w:lang w:val="pt-BR"/>
              </w:rPr>
              <w:t>$\Delta CDA$</w:t>
            </w:r>
            <w:r w:rsidRPr="0034290D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có:</w:t>
            </w:r>
          </w:p>
          <w:p w14:paraId="21FFB4BA" w14:textId="798A7283" w:rsidR="00A74A65" w:rsidRPr="0034290D" w:rsidRDefault="0034290D" w:rsidP="00FD6C0F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$\widehat{DHI}=\widehat{DCA}=90{}^\circ$</w:t>
            </w:r>
          </w:p>
          <w:p w14:paraId="69C5146A" w14:textId="7F11402E" w:rsidR="00A74A65" w:rsidRPr="0034290D" w:rsidRDefault="0034290D" w:rsidP="00FD6C0F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$\frac{HD}{CD}=\frac{HI}{AC}$</w:t>
            </w:r>
          </w:p>
          <w:p w14:paraId="48AD2656" w14:textId="4C74923B" w:rsidR="00A74A65" w:rsidRPr="0034290D" w:rsidRDefault="00A74A65" w:rsidP="00FD6C0F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Vậy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$\Delta HDI\backsim \Delta CDA\left( c.g.c \right)$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35A48670" w14:textId="3E639CBC" w:rsidR="00A74A65" w:rsidRPr="0034290D" w:rsidRDefault="00A74A65" w:rsidP="00FD6C0F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Suy ra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$\widehat{HDI}=\widehat{CDA}$</w:t>
            </w:r>
          </w:p>
          <w:p w14:paraId="03C63E53" w14:textId="283DAB61" w:rsidR="00A74A65" w:rsidRPr="0034290D" w:rsidRDefault="00A74A65" w:rsidP="00FD6C0F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Suy ra hai tia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$DI, DA$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>trùng nhau</w:t>
            </w:r>
          </w:p>
          <w:p w14:paraId="67519C24" w14:textId="2DF6033F" w:rsidR="00A74A65" w:rsidRPr="0034290D" w:rsidRDefault="00A74A65" w:rsidP="00280EB2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Vậy ba điểm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$A, I, D$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 thẳng hàng</w:t>
            </w:r>
          </w:p>
        </w:tc>
        <w:tc>
          <w:tcPr>
            <w:tcW w:w="591" w:type="pct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center"/>
          </w:tcPr>
          <w:p w14:paraId="40DFEE70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9CB24F6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155EF3F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8C823B8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10F2FE5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EAD4D2A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9763074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62DB712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  <w:p w14:paraId="42D4FAB7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FA31BC3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F6D0D83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5AC363B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AA92E88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76ADA9F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951B69E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ED78F5C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EA38C98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3558AB3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3B6A2A8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08AF8A0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</w:tc>
      </w:tr>
      <w:tr w:rsidR="00A74A65" w:rsidRPr="0034290D" w14:paraId="1844C0CC" w14:textId="77777777" w:rsidTr="00E22230">
        <w:tc>
          <w:tcPr>
            <w:tcW w:w="532" w:type="pct"/>
            <w:vMerge w:val="restart"/>
            <w:shd w:val="clear" w:color="auto" w:fill="auto"/>
            <w:vAlign w:val="center"/>
          </w:tcPr>
          <w:p w14:paraId="1975DE4E" w14:textId="77777777" w:rsidR="00A74A65" w:rsidRPr="0034290D" w:rsidRDefault="00A74A65" w:rsidP="0079762F">
            <w:pPr>
              <w:ind w:hanging="833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  <w:lastRenderedPageBreak/>
              <w:t>V. 0,5đ</w:t>
            </w:r>
          </w:p>
        </w:tc>
        <w:tc>
          <w:tcPr>
            <w:tcW w:w="3877" w:type="pct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59DE283B" w14:textId="7C86F8D1" w:rsidR="00A74A65" w:rsidRPr="0034290D" w:rsidRDefault="00A74A65" w:rsidP="001E0BEB">
            <w:pPr>
              <w:tabs>
                <w:tab w:val="left" w:pos="992"/>
              </w:tabs>
              <w:spacing w:line="276" w:lineRule="auto"/>
              <w:rPr>
                <w:rFonts w:ascii="Times New Roman" w:hAnsi="Times New Roman" w:cs="Times New Roman"/>
                <w:color w:val="FF0000"/>
                <w:sz w:val="26"/>
                <w:szCs w:val="26"/>
                <w:lang w:val="vi-VN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Một nhà máy sản xuất ống thép khi xuất xưởng các ống thép được bó lại tạo thành khối gồm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$37$</w:t>
            </w:r>
            <w:r w:rsidRPr="003429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ống như hình vẽ. Biết các ống có dạng hình trụ đường kính đáy bằng nhau và bằng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$10cm$</w:t>
            </w:r>
            <w:r w:rsidRPr="0034290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 Tính độ dài của một sơi dây đai để buộc các ống thép lại với nhau.</w:t>
            </w:r>
          </w:p>
        </w:tc>
        <w:tc>
          <w:tcPr>
            <w:tcW w:w="591" w:type="pct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center"/>
          </w:tcPr>
          <w:p w14:paraId="3ABA4DBB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</w:tc>
      </w:tr>
      <w:tr w:rsidR="00A74A65" w:rsidRPr="0034290D" w14:paraId="03CB161D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20A51EFD" w14:textId="77777777" w:rsidR="00A74A65" w:rsidRPr="0034290D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877" w:type="pct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79A29152" w14:textId="6F19AE57" w:rsidR="00A74A65" w:rsidRPr="0034290D" w:rsidRDefault="00A74A65" w:rsidP="000E2116">
            <w:pPr>
              <w:spacing w:after="60" w:line="271" w:lineRule="auto"/>
              <w:ind w:left="82" w:right="4018" w:hanging="82"/>
              <w:rPr>
                <w:rFonts w:ascii="Times New Roman" w:hAnsi="Times New Roman" w:cs="Times New Roman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noProof/>
                <w:color w:val="FF0000"/>
                <w:sz w:val="26"/>
                <w:szCs w:val="26"/>
                <w:lang w:val="vi-VN" w:eastAsia="vi-VN"/>
              </w:rPr>
              <w:drawing>
                <wp:anchor distT="0" distB="0" distL="114300" distR="114300" simplePos="0" relativeHeight="251663360" behindDoc="0" locked="0" layoutInCell="1" allowOverlap="1" wp14:anchorId="0030E9B9" wp14:editId="6F8308B0">
                  <wp:simplePos x="0" y="0"/>
                  <wp:positionH relativeFrom="column">
                    <wp:posOffset>2825115</wp:posOffset>
                  </wp:positionH>
                  <wp:positionV relativeFrom="paragraph">
                    <wp:posOffset>8255</wp:posOffset>
                  </wp:positionV>
                  <wp:extent cx="1600200" cy="1490980"/>
                  <wp:effectExtent l="0" t="0" r="0" b="0"/>
                  <wp:wrapSquare wrapText="bothSides"/>
                  <wp:docPr id="33924012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49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Đặt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$d,r\left( cm \right)$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 lần lượt là đường kính và bán kính của các ống thép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$d=10\left( cm \right);r=\frac{d}{2}=5\left( cm \right)$</w:t>
            </w:r>
          </w:p>
          <w:p w14:paraId="6CADE694" w14:textId="77777777" w:rsidR="00A74A65" w:rsidRPr="0034290D" w:rsidRDefault="00A74A65" w:rsidP="00CF4618">
            <w:pPr>
              <w:spacing w:after="60" w:line="271" w:lineRule="auto"/>
              <w:ind w:right="4018"/>
              <w:rPr>
                <w:rFonts w:ascii="Times New Roman" w:hAnsi="Times New Roman" w:cs="Times New Roman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>Ký hiệu các điểm như hình minh họa bên.</w:t>
            </w:r>
          </w:p>
          <w:p w14:paraId="6673BC44" w14:textId="77777777" w:rsidR="00A74A65" w:rsidRPr="0034290D" w:rsidRDefault="00A74A65" w:rsidP="001358BA">
            <w:pPr>
              <w:spacing w:after="60" w:line="271" w:lineRule="auto"/>
              <w:ind w:right="4018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10A6A54" w14:textId="2E5D1B06" w:rsidR="00A74A65" w:rsidRPr="0034290D" w:rsidRDefault="0034290D" w:rsidP="001358BA">
            <w:pPr>
              <w:tabs>
                <w:tab w:val="left" w:pos="992"/>
              </w:tabs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$A, B, M, N, H$</w:t>
            </w:r>
            <w:r w:rsidR="00A74A65"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 là các tiếp điểm giữa dây đai với các ống thép</w:t>
            </w:r>
          </w:p>
          <w:p w14:paraId="079DC208" w14:textId="503CD292" w:rsidR="00A74A65" w:rsidRPr="0034290D" w:rsidRDefault="0034290D" w:rsidP="001358BA">
            <w:pPr>
              <w:spacing w:after="60" w:line="271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$D, C, E, F, O$</w:t>
            </w:r>
            <w:r w:rsidR="00A74A65"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là tâm của một số ống thép. </w:t>
            </w:r>
          </w:p>
          <w:p w14:paraId="4A295226" w14:textId="77777777" w:rsidR="00A74A65" w:rsidRPr="0034290D" w:rsidRDefault="00A74A65" w:rsidP="001358BA">
            <w:pPr>
              <w:spacing w:after="60" w:line="271" w:lineRule="auto"/>
              <w:ind w:right="-6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>Giả sử các ống thép tiếp xúc khít nhau và dây đai buộc chính xác.</w:t>
            </w:r>
          </w:p>
          <w:p w14:paraId="2E414559" w14:textId="3FA627CD" w:rsidR="00A74A65" w:rsidRPr="0034290D" w:rsidRDefault="00A74A65" w:rsidP="001358BA">
            <w:pPr>
              <w:spacing w:after="60" w:line="271" w:lineRule="auto"/>
              <w:ind w:right="-636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Dễ thấy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$ABCD$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 là hình chữ nhật.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$AB=CD=3d=3.10=30\left( cm \right)(1)$</w:t>
            </w:r>
          </w:p>
          <w:p w14:paraId="190E38B5" w14:textId="6C840551" w:rsidR="00A74A65" w:rsidRPr="0034290D" w:rsidRDefault="00A74A65" w:rsidP="001358BA">
            <w:pPr>
              <w:spacing w:after="60" w:line="271" w:lineRule="auto"/>
              <w:ind w:right="-81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Nên hiển hiên các điểm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$A, D, H, E$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 thẳng hàng.</w:t>
            </w:r>
          </w:p>
          <w:p w14:paraId="51A23545" w14:textId="676D3B4E" w:rsidR="00A74A65" w:rsidRPr="0034290D" w:rsidRDefault="00A74A65" w:rsidP="001358BA">
            <w:pPr>
              <w:spacing w:after="120" w:line="271" w:lineRule="auto"/>
              <w:ind w:right="-95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$DEF$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 có: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$DE=2DH=2\sqrt{O{{D}^2}-O{{H}^2}}=2\sqrt{\left( 2{{r}^2} \right)-{{r}^2}}=2\sqrt{3r}=10\sqrt{3}(cm)$</w:t>
            </w:r>
          </w:p>
          <w:p w14:paraId="56E276C6" w14:textId="566538C0" w:rsidR="00A74A65" w:rsidRPr="0034290D" w:rsidRDefault="00A74A65" w:rsidP="00CF4618">
            <w:pPr>
              <w:spacing w:after="120" w:line="271" w:lineRule="auto"/>
              <w:ind w:right="4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Tương tự cũng tính được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$DF=10\sqrt{3}(cm); EF=10\sqrt{3}\text{(cm)}$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8F37A8C" w14:textId="59F3D4C6" w:rsidR="00A74A65" w:rsidRPr="0034290D" w:rsidRDefault="00A74A65" w:rsidP="008A0379">
            <w:pPr>
              <w:spacing w:after="120" w:line="271" w:lineRule="auto"/>
              <w:ind w:right="4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>Như vậy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$DE=EF=DF=10\sqrt{3}\left( cm \right)$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 nên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$\Delta DEF$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là tam giác đều, suy ra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$\widehat{EDF}=60{}^\circ$</w:t>
            </w:r>
          </w:p>
          <w:p w14:paraId="3FB126EC" w14:textId="1AD5C194" w:rsidR="00A74A65" w:rsidRPr="0034290D" w:rsidRDefault="00A74A65" w:rsidP="00CF4618">
            <w:pPr>
              <w:spacing w:after="120" w:line="271" w:lineRule="auto"/>
              <w:ind w:right="4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>Suy ra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$\widehat{ADM}=\widehat{EDF}=60{}^\circ$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>(đối đỉnh).</w:t>
            </w:r>
          </w:p>
          <w:p w14:paraId="0A2F1251" w14:textId="2636626C" w:rsidR="00A74A65" w:rsidRPr="0034290D" w:rsidRDefault="00A74A65" w:rsidP="00CF4618">
            <w:pPr>
              <w:spacing w:after="120" w:line="271" w:lineRule="auto"/>
              <w:ind w:right="4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Chiều dài cung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$AM$</w:t>
            </w: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bằng </w:t>
            </w:r>
            <w:r w:rsidR="0034290D"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$\frac{\Pi .5.60}{180}=\frac{5}{3}\Pi (cm) (2)$</w:t>
            </w:r>
          </w:p>
          <w:p w14:paraId="4ADE5417" w14:textId="77777777" w:rsidR="00A74A65" w:rsidRPr="0034290D" w:rsidRDefault="00A74A65" w:rsidP="00CF4618">
            <w:pPr>
              <w:spacing w:after="120" w:line="271" w:lineRule="auto"/>
              <w:ind w:right="4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</w:rPr>
              <w:t xml:space="preserve">Từ hình vẽ, kết hợp (1) và (2) ta tính được chiều dài dây đai là: </w:t>
            </w:r>
          </w:p>
          <w:p w14:paraId="4E4CC5B4" w14:textId="3081A155" w:rsidR="00A74A65" w:rsidRPr="0034290D" w:rsidRDefault="0034290D" w:rsidP="008A0379">
            <w:pPr>
              <w:spacing w:after="120" w:line="271" w:lineRule="auto"/>
              <w:ind w:right="49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4290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lastRenderedPageBreak/>
              <w:t>$l=6.\frac{5}{3}\Pi +6.30=180+10\Pi (cm)$</w:t>
            </w:r>
          </w:p>
        </w:tc>
        <w:tc>
          <w:tcPr>
            <w:tcW w:w="591" w:type="pct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center"/>
          </w:tcPr>
          <w:p w14:paraId="724971F0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nl-NL"/>
              </w:rPr>
            </w:pPr>
          </w:p>
          <w:p w14:paraId="06A50571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0,25</w:t>
            </w:r>
          </w:p>
          <w:p w14:paraId="03CE8045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</w:p>
          <w:p w14:paraId="241B7DBB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</w:p>
          <w:p w14:paraId="4DB33E48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</w:p>
          <w:p w14:paraId="706937B4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</w:p>
          <w:p w14:paraId="0F8AF5A5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</w:p>
          <w:p w14:paraId="60FE7B27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</w:p>
          <w:p w14:paraId="1DC77A8F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</w:p>
          <w:p w14:paraId="08B58F4D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</w:p>
          <w:p w14:paraId="38473E29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</w:p>
          <w:p w14:paraId="202885C9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</w:p>
          <w:p w14:paraId="4DA13028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</w:p>
          <w:p w14:paraId="3BC15AF4" w14:textId="77777777" w:rsidR="00A74A65" w:rsidRPr="0034290D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34290D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0,25</w:t>
            </w:r>
          </w:p>
        </w:tc>
      </w:tr>
    </w:tbl>
    <w:p w14:paraId="211C175A" w14:textId="77777777" w:rsidR="00A74A65" w:rsidRPr="0034290D" w:rsidRDefault="00A74A65" w:rsidP="00806596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DB88FBE" w14:textId="77777777" w:rsidR="00A74A65" w:rsidRPr="0034290D" w:rsidRDefault="00A74A65" w:rsidP="00E22230">
      <w:pPr>
        <w:tabs>
          <w:tab w:val="left" w:pos="3444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34290D">
        <w:rPr>
          <w:rFonts w:ascii="Times New Roman" w:hAnsi="Times New Roman" w:cs="Times New Roman"/>
          <w:sz w:val="26"/>
          <w:szCs w:val="26"/>
        </w:rPr>
        <w:tab/>
      </w:r>
      <w:r w:rsidRPr="0034290D">
        <w:rPr>
          <w:rFonts w:ascii="Times New Roman" w:hAnsi="Times New Roman" w:cs="Times New Roman"/>
          <w:b/>
          <w:color w:val="0066FF"/>
          <w:sz w:val="26"/>
          <w:szCs w:val="26"/>
        </w:rPr>
        <w:t>----------Hết----------</w:t>
      </w:r>
    </w:p>
    <w:p w14:paraId="3C6F40C5" w14:textId="77777777" w:rsidR="00A74A65" w:rsidRPr="0034290D" w:rsidRDefault="00A74A65" w:rsidP="009F316C">
      <w:pPr>
        <w:rPr>
          <w:rFonts w:ascii="Times New Roman" w:hAnsi="Times New Roman" w:cs="Times New Roman"/>
          <w:sz w:val="26"/>
          <w:szCs w:val="26"/>
        </w:rPr>
      </w:pPr>
    </w:p>
    <w:p w14:paraId="77E7AC18" w14:textId="77777777" w:rsidR="00FA50B8" w:rsidRPr="0034290D" w:rsidRDefault="00FA50B8" w:rsidP="00A74A65">
      <w:pPr>
        <w:rPr>
          <w:rFonts w:ascii="Times New Roman" w:hAnsi="Times New Roman" w:cs="Times New Roman"/>
          <w:sz w:val="26"/>
        </w:rPr>
      </w:pPr>
    </w:p>
    <w:sectPr w:rsidR="00FA50B8" w:rsidRPr="0034290D" w:rsidSect="00FA50B8">
      <w:pgSz w:w="11906" w:h="16838" w:code="9"/>
      <w:pgMar w:top="648" w:right="851" w:bottom="851" w:left="1134" w:header="568" w:footer="39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4B164E" w14:textId="77777777" w:rsidR="005067A7" w:rsidRDefault="005067A7" w:rsidP="0039216F">
      <w:pPr>
        <w:spacing w:after="0" w:line="240" w:lineRule="auto"/>
      </w:pPr>
      <w:r>
        <w:separator/>
      </w:r>
    </w:p>
  </w:endnote>
  <w:endnote w:type="continuationSeparator" w:id="0">
    <w:p w14:paraId="46F1206D" w14:textId="77777777" w:rsidR="005067A7" w:rsidRDefault="005067A7" w:rsidP="00392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95C4EE" w14:textId="77777777" w:rsidR="005067A7" w:rsidRDefault="005067A7" w:rsidP="0039216F">
      <w:pPr>
        <w:spacing w:after="0" w:line="240" w:lineRule="auto"/>
      </w:pPr>
      <w:r>
        <w:separator/>
      </w:r>
    </w:p>
  </w:footnote>
  <w:footnote w:type="continuationSeparator" w:id="0">
    <w:p w14:paraId="789036B0" w14:textId="77777777" w:rsidR="005067A7" w:rsidRDefault="005067A7" w:rsidP="003921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3F5B76"/>
    <w:multiLevelType w:val="hybridMultilevel"/>
    <w:tmpl w:val="4BF0C12A"/>
    <w:lvl w:ilvl="0" w:tplc="5DFCE16A">
      <w:start w:val="1"/>
      <w:numFmt w:val="decimal"/>
      <w:lvlText w:val="%1)"/>
      <w:lvlJc w:val="left"/>
      <w:pPr>
        <w:ind w:left="1352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2F6866EF"/>
    <w:multiLevelType w:val="hybridMultilevel"/>
    <w:tmpl w:val="D750B62C"/>
    <w:lvl w:ilvl="0" w:tplc="AF5C02F2">
      <w:start w:val="1"/>
      <w:numFmt w:val="lowerLetter"/>
      <w:lvlText w:val="%1)"/>
      <w:lvlJc w:val="left"/>
      <w:pPr>
        <w:ind w:left="43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157" w:hanging="360"/>
      </w:pPr>
    </w:lvl>
    <w:lvl w:ilvl="2" w:tplc="042A001B" w:tentative="1">
      <w:start w:val="1"/>
      <w:numFmt w:val="lowerRoman"/>
      <w:lvlText w:val="%3."/>
      <w:lvlJc w:val="right"/>
      <w:pPr>
        <w:ind w:left="1877" w:hanging="180"/>
      </w:pPr>
    </w:lvl>
    <w:lvl w:ilvl="3" w:tplc="042A000F" w:tentative="1">
      <w:start w:val="1"/>
      <w:numFmt w:val="decimal"/>
      <w:lvlText w:val="%4."/>
      <w:lvlJc w:val="left"/>
      <w:pPr>
        <w:ind w:left="2597" w:hanging="360"/>
      </w:pPr>
    </w:lvl>
    <w:lvl w:ilvl="4" w:tplc="042A0019" w:tentative="1">
      <w:start w:val="1"/>
      <w:numFmt w:val="lowerLetter"/>
      <w:lvlText w:val="%5."/>
      <w:lvlJc w:val="left"/>
      <w:pPr>
        <w:ind w:left="3317" w:hanging="360"/>
      </w:pPr>
    </w:lvl>
    <w:lvl w:ilvl="5" w:tplc="042A001B" w:tentative="1">
      <w:start w:val="1"/>
      <w:numFmt w:val="lowerRoman"/>
      <w:lvlText w:val="%6."/>
      <w:lvlJc w:val="right"/>
      <w:pPr>
        <w:ind w:left="4037" w:hanging="180"/>
      </w:pPr>
    </w:lvl>
    <w:lvl w:ilvl="6" w:tplc="042A000F" w:tentative="1">
      <w:start w:val="1"/>
      <w:numFmt w:val="decimal"/>
      <w:lvlText w:val="%7."/>
      <w:lvlJc w:val="left"/>
      <w:pPr>
        <w:ind w:left="4757" w:hanging="360"/>
      </w:pPr>
    </w:lvl>
    <w:lvl w:ilvl="7" w:tplc="042A0019" w:tentative="1">
      <w:start w:val="1"/>
      <w:numFmt w:val="lowerLetter"/>
      <w:lvlText w:val="%8."/>
      <w:lvlJc w:val="left"/>
      <w:pPr>
        <w:ind w:left="5477" w:hanging="360"/>
      </w:pPr>
    </w:lvl>
    <w:lvl w:ilvl="8" w:tplc="042A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2" w15:restartNumberingAfterBreak="0">
    <w:nsid w:val="33CF5BFE"/>
    <w:multiLevelType w:val="hybridMultilevel"/>
    <w:tmpl w:val="4BECEAC8"/>
    <w:lvl w:ilvl="0" w:tplc="042A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DB5AA6"/>
    <w:multiLevelType w:val="hybridMultilevel"/>
    <w:tmpl w:val="773A66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681BE5"/>
    <w:multiLevelType w:val="hybridMultilevel"/>
    <w:tmpl w:val="CFDA78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0E2866"/>
    <w:multiLevelType w:val="hybridMultilevel"/>
    <w:tmpl w:val="13DE98DE"/>
    <w:lvl w:ilvl="0" w:tplc="093A41EA">
      <w:start w:val="3"/>
      <w:numFmt w:val="decimal"/>
      <w:lvlText w:val="%1)"/>
      <w:lvlJc w:val="left"/>
      <w:pPr>
        <w:ind w:left="1352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num w:numId="1" w16cid:durableId="165092519">
    <w:abstractNumId w:val="0"/>
  </w:num>
  <w:num w:numId="2" w16cid:durableId="1046565267">
    <w:abstractNumId w:val="3"/>
  </w:num>
  <w:num w:numId="3" w16cid:durableId="1553618673">
    <w:abstractNumId w:val="4"/>
  </w:num>
  <w:num w:numId="4" w16cid:durableId="283077911">
    <w:abstractNumId w:val="2"/>
  </w:num>
  <w:num w:numId="5" w16cid:durableId="307825718">
    <w:abstractNumId w:val="5"/>
  </w:num>
  <w:num w:numId="6" w16cid:durableId="600068043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attachedTemplate r:id="rId1"/>
  <w:defaultTabStop w:val="720"/>
  <w:characterSpacingControl w:val="doNotCompress"/>
  <w:hdrShapeDefaults>
    <o:shapedefaults v:ext="edit" spidmax="227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0B8"/>
    <w:rsid w:val="000017DE"/>
    <w:rsid w:val="00003500"/>
    <w:rsid w:val="00004956"/>
    <w:rsid w:val="000135B6"/>
    <w:rsid w:val="0002101A"/>
    <w:rsid w:val="0002303D"/>
    <w:rsid w:val="0002353E"/>
    <w:rsid w:val="00025121"/>
    <w:rsid w:val="000260D8"/>
    <w:rsid w:val="00027503"/>
    <w:rsid w:val="00030D73"/>
    <w:rsid w:val="00031358"/>
    <w:rsid w:val="0003287F"/>
    <w:rsid w:val="00034BF5"/>
    <w:rsid w:val="00036BE9"/>
    <w:rsid w:val="0004037C"/>
    <w:rsid w:val="000427F4"/>
    <w:rsid w:val="00043F3A"/>
    <w:rsid w:val="00056CE3"/>
    <w:rsid w:val="00057081"/>
    <w:rsid w:val="00060549"/>
    <w:rsid w:val="00061E8B"/>
    <w:rsid w:val="00075833"/>
    <w:rsid w:val="00076E88"/>
    <w:rsid w:val="00077487"/>
    <w:rsid w:val="00091756"/>
    <w:rsid w:val="00091916"/>
    <w:rsid w:val="00094F73"/>
    <w:rsid w:val="000A638D"/>
    <w:rsid w:val="000B08E2"/>
    <w:rsid w:val="000B14B6"/>
    <w:rsid w:val="000B2152"/>
    <w:rsid w:val="000C7EEA"/>
    <w:rsid w:val="000D0649"/>
    <w:rsid w:val="000D1284"/>
    <w:rsid w:val="000D1B23"/>
    <w:rsid w:val="000D4F29"/>
    <w:rsid w:val="000E264D"/>
    <w:rsid w:val="000F003B"/>
    <w:rsid w:val="000F6466"/>
    <w:rsid w:val="00104A40"/>
    <w:rsid w:val="001119A8"/>
    <w:rsid w:val="00113B49"/>
    <w:rsid w:val="00120D3F"/>
    <w:rsid w:val="001337E3"/>
    <w:rsid w:val="001432F7"/>
    <w:rsid w:val="00144893"/>
    <w:rsid w:val="00151209"/>
    <w:rsid w:val="00152F10"/>
    <w:rsid w:val="00153355"/>
    <w:rsid w:val="0015361A"/>
    <w:rsid w:val="00161AAA"/>
    <w:rsid w:val="00162715"/>
    <w:rsid w:val="00167435"/>
    <w:rsid w:val="001753C9"/>
    <w:rsid w:val="00181973"/>
    <w:rsid w:val="00190101"/>
    <w:rsid w:val="001975B4"/>
    <w:rsid w:val="001A686C"/>
    <w:rsid w:val="001B3EBF"/>
    <w:rsid w:val="001B42CB"/>
    <w:rsid w:val="001B784D"/>
    <w:rsid w:val="001B7D88"/>
    <w:rsid w:val="001D0006"/>
    <w:rsid w:val="001F5CD8"/>
    <w:rsid w:val="00204917"/>
    <w:rsid w:val="00215222"/>
    <w:rsid w:val="00224C58"/>
    <w:rsid w:val="00234D24"/>
    <w:rsid w:val="00242F14"/>
    <w:rsid w:val="002459C2"/>
    <w:rsid w:val="00256C3A"/>
    <w:rsid w:val="002610F0"/>
    <w:rsid w:val="00277704"/>
    <w:rsid w:val="00292934"/>
    <w:rsid w:val="002A20B6"/>
    <w:rsid w:val="002C3D87"/>
    <w:rsid w:val="002D4071"/>
    <w:rsid w:val="002E6891"/>
    <w:rsid w:val="002F3571"/>
    <w:rsid w:val="002F6C9C"/>
    <w:rsid w:val="00301C40"/>
    <w:rsid w:val="0030458E"/>
    <w:rsid w:val="0031036F"/>
    <w:rsid w:val="003109FE"/>
    <w:rsid w:val="00310B43"/>
    <w:rsid w:val="00317BBF"/>
    <w:rsid w:val="00326F2C"/>
    <w:rsid w:val="00341C69"/>
    <w:rsid w:val="00341D0F"/>
    <w:rsid w:val="0034225F"/>
    <w:rsid w:val="0034290D"/>
    <w:rsid w:val="00344528"/>
    <w:rsid w:val="00352A79"/>
    <w:rsid w:val="00374F21"/>
    <w:rsid w:val="00376343"/>
    <w:rsid w:val="003828D6"/>
    <w:rsid w:val="0039099C"/>
    <w:rsid w:val="0039216F"/>
    <w:rsid w:val="00392A4F"/>
    <w:rsid w:val="003946B0"/>
    <w:rsid w:val="003A130C"/>
    <w:rsid w:val="003A18F1"/>
    <w:rsid w:val="003B21AE"/>
    <w:rsid w:val="003B49C0"/>
    <w:rsid w:val="003B6AE7"/>
    <w:rsid w:val="003C3DFF"/>
    <w:rsid w:val="003C5744"/>
    <w:rsid w:val="003D1BE0"/>
    <w:rsid w:val="003D34E9"/>
    <w:rsid w:val="003D34EC"/>
    <w:rsid w:val="003E4D42"/>
    <w:rsid w:val="003F4A1F"/>
    <w:rsid w:val="00402218"/>
    <w:rsid w:val="00404717"/>
    <w:rsid w:val="004077F6"/>
    <w:rsid w:val="00411F63"/>
    <w:rsid w:val="004444A8"/>
    <w:rsid w:val="00446ED7"/>
    <w:rsid w:val="0045470A"/>
    <w:rsid w:val="004568A2"/>
    <w:rsid w:val="00456D2B"/>
    <w:rsid w:val="004573AE"/>
    <w:rsid w:val="004839E4"/>
    <w:rsid w:val="00485196"/>
    <w:rsid w:val="0048583A"/>
    <w:rsid w:val="004A3CE1"/>
    <w:rsid w:val="004A4643"/>
    <w:rsid w:val="004A6142"/>
    <w:rsid w:val="004B0520"/>
    <w:rsid w:val="004D3B8C"/>
    <w:rsid w:val="004D4A35"/>
    <w:rsid w:val="004E09F7"/>
    <w:rsid w:val="004E6E7D"/>
    <w:rsid w:val="004E78B4"/>
    <w:rsid w:val="004F6BCE"/>
    <w:rsid w:val="005060BF"/>
    <w:rsid w:val="005067A7"/>
    <w:rsid w:val="00512252"/>
    <w:rsid w:val="00515C1C"/>
    <w:rsid w:val="0052330D"/>
    <w:rsid w:val="0052546A"/>
    <w:rsid w:val="0053309B"/>
    <w:rsid w:val="00536F83"/>
    <w:rsid w:val="0054291E"/>
    <w:rsid w:val="00543EA6"/>
    <w:rsid w:val="00554D5E"/>
    <w:rsid w:val="005553DF"/>
    <w:rsid w:val="00562452"/>
    <w:rsid w:val="00565233"/>
    <w:rsid w:val="0056754B"/>
    <w:rsid w:val="00574DB2"/>
    <w:rsid w:val="00575EBC"/>
    <w:rsid w:val="00582852"/>
    <w:rsid w:val="00583668"/>
    <w:rsid w:val="0058443D"/>
    <w:rsid w:val="00585BAB"/>
    <w:rsid w:val="0059551B"/>
    <w:rsid w:val="005956BE"/>
    <w:rsid w:val="005A14A9"/>
    <w:rsid w:val="005B019D"/>
    <w:rsid w:val="005B5446"/>
    <w:rsid w:val="005C1CD8"/>
    <w:rsid w:val="005C7C4D"/>
    <w:rsid w:val="005D3AD2"/>
    <w:rsid w:val="005E0949"/>
    <w:rsid w:val="005F00FF"/>
    <w:rsid w:val="005F0F45"/>
    <w:rsid w:val="005F7918"/>
    <w:rsid w:val="006019C9"/>
    <w:rsid w:val="00607C80"/>
    <w:rsid w:val="00616403"/>
    <w:rsid w:val="00621C86"/>
    <w:rsid w:val="00623237"/>
    <w:rsid w:val="00637126"/>
    <w:rsid w:val="006461F7"/>
    <w:rsid w:val="00651FF3"/>
    <w:rsid w:val="00654951"/>
    <w:rsid w:val="00664644"/>
    <w:rsid w:val="006659E2"/>
    <w:rsid w:val="00671A1E"/>
    <w:rsid w:val="006732D0"/>
    <w:rsid w:val="00682D9A"/>
    <w:rsid w:val="00685432"/>
    <w:rsid w:val="006862DC"/>
    <w:rsid w:val="00693258"/>
    <w:rsid w:val="006B120B"/>
    <w:rsid w:val="006B418F"/>
    <w:rsid w:val="006B504B"/>
    <w:rsid w:val="006B7CB2"/>
    <w:rsid w:val="006C40CC"/>
    <w:rsid w:val="006C4370"/>
    <w:rsid w:val="006E0BEC"/>
    <w:rsid w:val="006E38DB"/>
    <w:rsid w:val="006F3873"/>
    <w:rsid w:val="00702D04"/>
    <w:rsid w:val="00710EF0"/>
    <w:rsid w:val="00712091"/>
    <w:rsid w:val="00715198"/>
    <w:rsid w:val="007156B4"/>
    <w:rsid w:val="00720154"/>
    <w:rsid w:val="00721A93"/>
    <w:rsid w:val="00724C3A"/>
    <w:rsid w:val="0073211D"/>
    <w:rsid w:val="00732148"/>
    <w:rsid w:val="00742DFA"/>
    <w:rsid w:val="0074705B"/>
    <w:rsid w:val="00750EF6"/>
    <w:rsid w:val="007536B8"/>
    <w:rsid w:val="00760F9A"/>
    <w:rsid w:val="00767C5A"/>
    <w:rsid w:val="007716EF"/>
    <w:rsid w:val="00780B18"/>
    <w:rsid w:val="00787167"/>
    <w:rsid w:val="0079763D"/>
    <w:rsid w:val="007A007D"/>
    <w:rsid w:val="007A30A8"/>
    <w:rsid w:val="007B0C12"/>
    <w:rsid w:val="007B2D95"/>
    <w:rsid w:val="007B51DE"/>
    <w:rsid w:val="007C10A9"/>
    <w:rsid w:val="007C4C45"/>
    <w:rsid w:val="007D4452"/>
    <w:rsid w:val="007D4527"/>
    <w:rsid w:val="007D7948"/>
    <w:rsid w:val="007E0920"/>
    <w:rsid w:val="007E1133"/>
    <w:rsid w:val="007E2599"/>
    <w:rsid w:val="007E7F7A"/>
    <w:rsid w:val="007F3529"/>
    <w:rsid w:val="007F546A"/>
    <w:rsid w:val="00806CC1"/>
    <w:rsid w:val="00814856"/>
    <w:rsid w:val="008154C7"/>
    <w:rsid w:val="00816341"/>
    <w:rsid w:val="0084155D"/>
    <w:rsid w:val="00843B75"/>
    <w:rsid w:val="008440D6"/>
    <w:rsid w:val="00847EAA"/>
    <w:rsid w:val="008553F0"/>
    <w:rsid w:val="008562AF"/>
    <w:rsid w:val="0086219B"/>
    <w:rsid w:val="00870608"/>
    <w:rsid w:val="00872141"/>
    <w:rsid w:val="00872AF7"/>
    <w:rsid w:val="00880EF1"/>
    <w:rsid w:val="0089119F"/>
    <w:rsid w:val="00894BC8"/>
    <w:rsid w:val="00895C60"/>
    <w:rsid w:val="008975E5"/>
    <w:rsid w:val="008A1FCF"/>
    <w:rsid w:val="008A3697"/>
    <w:rsid w:val="008B0EE5"/>
    <w:rsid w:val="008B5757"/>
    <w:rsid w:val="008C0045"/>
    <w:rsid w:val="008C3753"/>
    <w:rsid w:val="008C5AE0"/>
    <w:rsid w:val="008C6C7C"/>
    <w:rsid w:val="008D3FF2"/>
    <w:rsid w:val="008D769A"/>
    <w:rsid w:val="008D7FA7"/>
    <w:rsid w:val="008F02D3"/>
    <w:rsid w:val="008F1B1D"/>
    <w:rsid w:val="009005C4"/>
    <w:rsid w:val="00901D93"/>
    <w:rsid w:val="00902266"/>
    <w:rsid w:val="00912381"/>
    <w:rsid w:val="00915A6C"/>
    <w:rsid w:val="00917B92"/>
    <w:rsid w:val="009233AA"/>
    <w:rsid w:val="00924505"/>
    <w:rsid w:val="009311E2"/>
    <w:rsid w:val="00931215"/>
    <w:rsid w:val="00931347"/>
    <w:rsid w:val="00931B7F"/>
    <w:rsid w:val="00934CD9"/>
    <w:rsid w:val="00935F2A"/>
    <w:rsid w:val="0095050D"/>
    <w:rsid w:val="00954865"/>
    <w:rsid w:val="0095527F"/>
    <w:rsid w:val="009774F9"/>
    <w:rsid w:val="0099073D"/>
    <w:rsid w:val="00991F1C"/>
    <w:rsid w:val="00992769"/>
    <w:rsid w:val="00997378"/>
    <w:rsid w:val="009975D9"/>
    <w:rsid w:val="0099789B"/>
    <w:rsid w:val="009A2611"/>
    <w:rsid w:val="009A59B3"/>
    <w:rsid w:val="009B20CD"/>
    <w:rsid w:val="009B656B"/>
    <w:rsid w:val="009C6FFF"/>
    <w:rsid w:val="009D2B8C"/>
    <w:rsid w:val="009E779D"/>
    <w:rsid w:val="009F2155"/>
    <w:rsid w:val="009F2695"/>
    <w:rsid w:val="009F32E2"/>
    <w:rsid w:val="009F5821"/>
    <w:rsid w:val="00A04A95"/>
    <w:rsid w:val="00A05085"/>
    <w:rsid w:val="00A11800"/>
    <w:rsid w:val="00A2704A"/>
    <w:rsid w:val="00A325C7"/>
    <w:rsid w:val="00A33FAD"/>
    <w:rsid w:val="00A415AC"/>
    <w:rsid w:val="00A51C61"/>
    <w:rsid w:val="00A53091"/>
    <w:rsid w:val="00A60826"/>
    <w:rsid w:val="00A623D0"/>
    <w:rsid w:val="00A7188D"/>
    <w:rsid w:val="00A74A65"/>
    <w:rsid w:val="00A76AB1"/>
    <w:rsid w:val="00A76FB8"/>
    <w:rsid w:val="00A775C6"/>
    <w:rsid w:val="00A90A72"/>
    <w:rsid w:val="00A975E2"/>
    <w:rsid w:val="00AA0970"/>
    <w:rsid w:val="00AA2333"/>
    <w:rsid w:val="00AA2337"/>
    <w:rsid w:val="00AB0EB6"/>
    <w:rsid w:val="00AD4FD9"/>
    <w:rsid w:val="00AE2A02"/>
    <w:rsid w:val="00AF646C"/>
    <w:rsid w:val="00B011E1"/>
    <w:rsid w:val="00B040A9"/>
    <w:rsid w:val="00B10739"/>
    <w:rsid w:val="00B218B3"/>
    <w:rsid w:val="00B26775"/>
    <w:rsid w:val="00B30FE7"/>
    <w:rsid w:val="00B32F1E"/>
    <w:rsid w:val="00B42E75"/>
    <w:rsid w:val="00B519DA"/>
    <w:rsid w:val="00B51C5F"/>
    <w:rsid w:val="00B52045"/>
    <w:rsid w:val="00B56068"/>
    <w:rsid w:val="00B71B82"/>
    <w:rsid w:val="00B726B8"/>
    <w:rsid w:val="00B75898"/>
    <w:rsid w:val="00B7590B"/>
    <w:rsid w:val="00B84615"/>
    <w:rsid w:val="00B874CE"/>
    <w:rsid w:val="00B9424F"/>
    <w:rsid w:val="00B952A7"/>
    <w:rsid w:val="00BA18FC"/>
    <w:rsid w:val="00BA284A"/>
    <w:rsid w:val="00BA3A7E"/>
    <w:rsid w:val="00BB4D76"/>
    <w:rsid w:val="00BB67CE"/>
    <w:rsid w:val="00BC0CF5"/>
    <w:rsid w:val="00BC1B33"/>
    <w:rsid w:val="00BC775F"/>
    <w:rsid w:val="00BD5E22"/>
    <w:rsid w:val="00BE0016"/>
    <w:rsid w:val="00BE6BDF"/>
    <w:rsid w:val="00BE7DD8"/>
    <w:rsid w:val="00BF522E"/>
    <w:rsid w:val="00BF616A"/>
    <w:rsid w:val="00BF7E51"/>
    <w:rsid w:val="00C01E44"/>
    <w:rsid w:val="00C077CA"/>
    <w:rsid w:val="00C11ED8"/>
    <w:rsid w:val="00C22D76"/>
    <w:rsid w:val="00C41786"/>
    <w:rsid w:val="00C50442"/>
    <w:rsid w:val="00C50AFE"/>
    <w:rsid w:val="00C571FB"/>
    <w:rsid w:val="00C60DD8"/>
    <w:rsid w:val="00C6277C"/>
    <w:rsid w:val="00C67145"/>
    <w:rsid w:val="00C6720F"/>
    <w:rsid w:val="00C72D33"/>
    <w:rsid w:val="00C77D45"/>
    <w:rsid w:val="00C818C3"/>
    <w:rsid w:val="00C82F95"/>
    <w:rsid w:val="00C869D7"/>
    <w:rsid w:val="00C86C9F"/>
    <w:rsid w:val="00C87886"/>
    <w:rsid w:val="00C946CE"/>
    <w:rsid w:val="00C97DAF"/>
    <w:rsid w:val="00CA289B"/>
    <w:rsid w:val="00CA7DC3"/>
    <w:rsid w:val="00CB7713"/>
    <w:rsid w:val="00CC1EF1"/>
    <w:rsid w:val="00CC5500"/>
    <w:rsid w:val="00CD0989"/>
    <w:rsid w:val="00CD18A0"/>
    <w:rsid w:val="00CD1B49"/>
    <w:rsid w:val="00CD3091"/>
    <w:rsid w:val="00CD4E23"/>
    <w:rsid w:val="00CE1452"/>
    <w:rsid w:val="00CF62F5"/>
    <w:rsid w:val="00D020AC"/>
    <w:rsid w:val="00D05048"/>
    <w:rsid w:val="00D30D0D"/>
    <w:rsid w:val="00D35C16"/>
    <w:rsid w:val="00D46831"/>
    <w:rsid w:val="00D5103E"/>
    <w:rsid w:val="00D51FBB"/>
    <w:rsid w:val="00D54292"/>
    <w:rsid w:val="00D6063F"/>
    <w:rsid w:val="00D60F92"/>
    <w:rsid w:val="00D624D0"/>
    <w:rsid w:val="00D64AE5"/>
    <w:rsid w:val="00D749DF"/>
    <w:rsid w:val="00D75DE3"/>
    <w:rsid w:val="00D77BE0"/>
    <w:rsid w:val="00D801DE"/>
    <w:rsid w:val="00D87FCE"/>
    <w:rsid w:val="00D92B59"/>
    <w:rsid w:val="00D92DB1"/>
    <w:rsid w:val="00D96058"/>
    <w:rsid w:val="00DA56C5"/>
    <w:rsid w:val="00DB23D4"/>
    <w:rsid w:val="00DB3D4B"/>
    <w:rsid w:val="00DB64E3"/>
    <w:rsid w:val="00DE0ADE"/>
    <w:rsid w:val="00DF2B24"/>
    <w:rsid w:val="00DF555E"/>
    <w:rsid w:val="00E0438B"/>
    <w:rsid w:val="00E07E8F"/>
    <w:rsid w:val="00E10F50"/>
    <w:rsid w:val="00E1246A"/>
    <w:rsid w:val="00E137CA"/>
    <w:rsid w:val="00E30B01"/>
    <w:rsid w:val="00E353D6"/>
    <w:rsid w:val="00E44091"/>
    <w:rsid w:val="00E44F26"/>
    <w:rsid w:val="00E451B1"/>
    <w:rsid w:val="00E45E34"/>
    <w:rsid w:val="00E45EEE"/>
    <w:rsid w:val="00E506A5"/>
    <w:rsid w:val="00E542D5"/>
    <w:rsid w:val="00E640E2"/>
    <w:rsid w:val="00E65EB4"/>
    <w:rsid w:val="00E824F5"/>
    <w:rsid w:val="00E87D6D"/>
    <w:rsid w:val="00E9296C"/>
    <w:rsid w:val="00EA1118"/>
    <w:rsid w:val="00EC229C"/>
    <w:rsid w:val="00EE45C2"/>
    <w:rsid w:val="00EF6EE9"/>
    <w:rsid w:val="00F1266C"/>
    <w:rsid w:val="00F133C1"/>
    <w:rsid w:val="00F177B8"/>
    <w:rsid w:val="00F217F3"/>
    <w:rsid w:val="00F27FDB"/>
    <w:rsid w:val="00F34A70"/>
    <w:rsid w:val="00F35A93"/>
    <w:rsid w:val="00F440E0"/>
    <w:rsid w:val="00F45890"/>
    <w:rsid w:val="00F50384"/>
    <w:rsid w:val="00F5137B"/>
    <w:rsid w:val="00F65264"/>
    <w:rsid w:val="00F65B79"/>
    <w:rsid w:val="00F65CF6"/>
    <w:rsid w:val="00F767F5"/>
    <w:rsid w:val="00F8789C"/>
    <w:rsid w:val="00FA50B8"/>
    <w:rsid w:val="00FB3075"/>
    <w:rsid w:val="00FB3417"/>
    <w:rsid w:val="00FC1602"/>
    <w:rsid w:val="00FD1AF3"/>
    <w:rsid w:val="00FE09FE"/>
    <w:rsid w:val="00FE1731"/>
    <w:rsid w:val="00FF1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79"/>
    <o:shapelayout v:ext="edit">
      <o:idmap v:ext="edit" data="2"/>
    </o:shapelayout>
  </w:shapeDefaults>
  <w:decimalSymbol w:val=","/>
  <w:listSeparator w:val=","/>
  <w14:docId w14:val="365BBFAA"/>
  <w15:chartTrackingRefBased/>
  <w15:docId w15:val="{6F2047B3-2852-42B6-8773-2C29A8399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16F"/>
    <w:pPr>
      <w:keepNext/>
      <w:keepLines/>
      <w:spacing w:after="12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FF0000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7D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7D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C97D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qFormat/>
    <w:rsid w:val="00C97DAF"/>
    <w:pPr>
      <w:widowControl w:val="0"/>
      <w:autoSpaceDE w:val="0"/>
      <w:autoSpaceDN w:val="0"/>
      <w:adjustRightInd w:val="0"/>
      <w:spacing w:after="0" w:line="240" w:lineRule="auto"/>
      <w:ind w:firstLine="720"/>
      <w:outlineLvl w:val="4"/>
    </w:pPr>
    <w:rPr>
      <w:rFonts w:ascii="Calibri" w:eastAsiaTheme="minorEastAsia" w:hAnsi="Calibri" w:cs="Calibri"/>
      <w:b/>
      <w:bCs/>
      <w:noProof/>
      <w:sz w:val="32"/>
      <w:szCs w:val="32"/>
    </w:rPr>
  </w:style>
  <w:style w:type="paragraph" w:styleId="Heading6">
    <w:name w:val="heading 6"/>
    <w:basedOn w:val="Normal"/>
    <w:next w:val="Normal"/>
    <w:link w:val="Heading6Char"/>
    <w:uiPriority w:val="99"/>
    <w:qFormat/>
    <w:rsid w:val="00C97DAF"/>
    <w:pPr>
      <w:widowControl w:val="0"/>
      <w:autoSpaceDE w:val="0"/>
      <w:autoSpaceDN w:val="0"/>
      <w:adjustRightInd w:val="0"/>
      <w:spacing w:after="0" w:line="240" w:lineRule="auto"/>
      <w:ind w:firstLine="720"/>
      <w:outlineLvl w:val="5"/>
    </w:pPr>
    <w:rPr>
      <w:rFonts w:ascii="Calibri" w:eastAsiaTheme="minorEastAsia" w:hAnsi="Calibri" w:cs="Calibri"/>
      <w:b/>
      <w:bCs/>
      <w:noProof/>
      <w:sz w:val="46"/>
      <w:szCs w:val="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16F"/>
    <w:rPr>
      <w:rFonts w:ascii="Times New Roman" w:eastAsiaTheme="majorEastAsia" w:hAnsi="Times New Roman" w:cstheme="majorBidi"/>
      <w:b/>
      <w:color w:val="FF0000"/>
      <w:sz w:val="28"/>
      <w:szCs w:val="32"/>
    </w:rPr>
  </w:style>
  <w:style w:type="paragraph" w:styleId="Header">
    <w:name w:val="header"/>
    <w:basedOn w:val="Normal"/>
    <w:link w:val="HeaderChar"/>
    <w:uiPriority w:val="99"/>
    <w:unhideWhenUsed/>
    <w:rsid w:val="0039216F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39216F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39216F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39216F"/>
    <w:rPr>
      <w:rFonts w:ascii="Times New Roman" w:hAnsi="Times New Roman"/>
      <w:sz w:val="28"/>
    </w:rPr>
  </w:style>
  <w:style w:type="paragraph" w:customStyle="1" w:styleId="MTDisplayEquation">
    <w:name w:val="MTDisplayEquation"/>
    <w:basedOn w:val="Normal"/>
    <w:next w:val="Normal"/>
    <w:link w:val="MTDisplayEquationChar"/>
    <w:rsid w:val="0039216F"/>
    <w:pPr>
      <w:tabs>
        <w:tab w:val="center" w:pos="4680"/>
        <w:tab w:val="right" w:pos="9360"/>
      </w:tabs>
    </w:pPr>
    <w:rPr>
      <w:rFonts w:ascii="Times New Roman" w:hAnsi="Times New Roman" w:cs="Times New Roman"/>
      <w:b/>
      <w:color w:val="FF0000"/>
      <w:sz w:val="26"/>
    </w:rPr>
  </w:style>
  <w:style w:type="character" w:customStyle="1" w:styleId="MTDisplayEquationChar">
    <w:name w:val="MTDisplayEquation Char"/>
    <w:basedOn w:val="DefaultParagraphFont"/>
    <w:link w:val="MTDisplayEquation"/>
    <w:rsid w:val="0039216F"/>
    <w:rPr>
      <w:rFonts w:ascii="Times New Roman" w:hAnsi="Times New Roman" w:cs="Times New Roman"/>
      <w:b/>
      <w:color w:val="FF0000"/>
      <w:sz w:val="26"/>
    </w:rPr>
  </w:style>
  <w:style w:type="paragraph" w:styleId="ListParagraph">
    <w:name w:val="List Paragraph"/>
    <w:aliases w:val="List Paragraph_FS"/>
    <w:basedOn w:val="Normal"/>
    <w:link w:val="ListParagraphChar"/>
    <w:uiPriority w:val="1"/>
    <w:qFormat/>
    <w:rsid w:val="0039216F"/>
    <w:pPr>
      <w:ind w:left="720"/>
      <w:contextualSpacing/>
    </w:pPr>
  </w:style>
  <w:style w:type="table" w:styleId="TableGrid">
    <w:name w:val="Table Grid"/>
    <w:aliases w:val="tham khao"/>
    <w:basedOn w:val="TableNormal"/>
    <w:uiPriority w:val="59"/>
    <w:qFormat/>
    <w:rsid w:val="003921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C97D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97D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9"/>
    <w:rsid w:val="00C97DA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9"/>
    <w:rsid w:val="00C97DAF"/>
    <w:rPr>
      <w:rFonts w:ascii="Calibri" w:eastAsiaTheme="minorEastAsia" w:hAnsi="Calibri" w:cs="Calibri"/>
      <w:b/>
      <w:bCs/>
      <w:noProof/>
      <w:sz w:val="32"/>
      <w:szCs w:val="32"/>
    </w:rPr>
  </w:style>
  <w:style w:type="character" w:customStyle="1" w:styleId="Heading6Char">
    <w:name w:val="Heading 6 Char"/>
    <w:basedOn w:val="DefaultParagraphFont"/>
    <w:link w:val="Heading6"/>
    <w:uiPriority w:val="99"/>
    <w:rsid w:val="00C97DAF"/>
    <w:rPr>
      <w:rFonts w:ascii="Calibri" w:eastAsiaTheme="minorEastAsia" w:hAnsi="Calibri" w:cs="Calibri"/>
      <w:b/>
      <w:bCs/>
      <w:noProof/>
      <w:sz w:val="46"/>
      <w:szCs w:val="46"/>
    </w:rPr>
  </w:style>
  <w:style w:type="character" w:customStyle="1" w:styleId="MTConvertedEquation">
    <w:name w:val="MTConvertedEquation"/>
    <w:basedOn w:val="DefaultParagraphFont"/>
    <w:rsid w:val="00C97DAF"/>
    <w:rPr>
      <w:b/>
      <w:bCs/>
      <w:noProof/>
      <w:sz w:val="32"/>
      <w:szCs w:val="32"/>
    </w:rPr>
  </w:style>
  <w:style w:type="character" w:customStyle="1" w:styleId="ListParagraphChar">
    <w:name w:val="List Paragraph Char"/>
    <w:aliases w:val="List Paragraph_FS Char"/>
    <w:link w:val="ListParagraph"/>
    <w:uiPriority w:val="34"/>
    <w:qFormat/>
    <w:locked/>
    <w:rsid w:val="00DB64E3"/>
  </w:style>
  <w:style w:type="character" w:customStyle="1" w:styleId="textexposedshow">
    <w:name w:val="text_exposed_show"/>
    <w:basedOn w:val="DefaultParagraphFont"/>
    <w:rsid w:val="00DB64E3"/>
  </w:style>
  <w:style w:type="paragraph" w:styleId="BalloonText">
    <w:name w:val="Balloon Text"/>
    <w:basedOn w:val="Normal"/>
    <w:link w:val="BalloonTextChar"/>
    <w:uiPriority w:val="99"/>
    <w:semiHidden/>
    <w:unhideWhenUsed/>
    <w:rsid w:val="00DB64E3"/>
    <w:pPr>
      <w:spacing w:after="0" w:line="240" w:lineRule="auto"/>
      <w:ind w:left="720" w:hanging="72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64E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B64E3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4E3"/>
    <w:pPr>
      <w:numPr>
        <w:ilvl w:val="1"/>
      </w:numPr>
      <w:spacing w:before="120" w:line="240" w:lineRule="auto"/>
      <w:ind w:left="720" w:hanging="72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64E3"/>
    <w:rPr>
      <w:rFonts w:eastAsiaTheme="minorEastAsia"/>
      <w:color w:val="5A5A5A" w:themeColor="text1" w:themeTint="A5"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DB64E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rsid w:val="00DB6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arChar10">
    <w:name w:val="Char Char10"/>
    <w:basedOn w:val="Normal"/>
    <w:semiHidden/>
    <w:rsid w:val="00DB64E3"/>
    <w:pPr>
      <w:spacing w:line="240" w:lineRule="exact"/>
    </w:pPr>
    <w:rPr>
      <w:rFonts w:ascii="Arial" w:eastAsia="Times New Roman" w:hAnsi="Arial" w:cs="Times New Roman"/>
    </w:rPr>
  </w:style>
  <w:style w:type="character" w:styleId="PlaceholderText">
    <w:name w:val="Placeholder Text"/>
    <w:basedOn w:val="DefaultParagraphFont"/>
    <w:uiPriority w:val="99"/>
    <w:semiHidden/>
    <w:rsid w:val="00DB64E3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DB64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B64E3"/>
    <w:pPr>
      <w:spacing w:before="120" w:after="0" w:line="240" w:lineRule="auto"/>
      <w:ind w:left="720" w:hanging="72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B64E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64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64E3"/>
    <w:rPr>
      <w:b/>
      <w:bCs/>
      <w:sz w:val="20"/>
      <w:szCs w:val="20"/>
    </w:rPr>
  </w:style>
  <w:style w:type="paragraph" w:styleId="NoSpacing">
    <w:name w:val="No Spacing"/>
    <w:uiPriority w:val="1"/>
    <w:qFormat/>
    <w:rsid w:val="00DB64E3"/>
    <w:pPr>
      <w:spacing w:after="0" w:line="240" w:lineRule="auto"/>
      <w:ind w:left="720" w:hanging="72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E779D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qFormat/>
    <w:rsid w:val="009E779D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jxassistivemathml">
    <w:name w:val="mjx_assistive_mathml"/>
    <w:rsid w:val="00C50AFE"/>
  </w:style>
  <w:style w:type="character" w:customStyle="1" w:styleId="mjx-char">
    <w:name w:val="mjx-char"/>
    <w:rsid w:val="00C50AFE"/>
  </w:style>
  <w:style w:type="paragraph" w:customStyle="1" w:styleId="msolistparagraph0">
    <w:name w:val="msolistparagraph"/>
    <w:basedOn w:val="Normal"/>
    <w:rsid w:val="00C50AF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6"/>
    </w:rPr>
  </w:style>
  <w:style w:type="paragraph" w:customStyle="1" w:styleId="Normal1">
    <w:name w:val="Normal_1"/>
    <w:qFormat/>
    <w:rsid w:val="00C50A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03">
    <w:name w:val="Normal_0_3"/>
    <w:rsid w:val="00C50AFE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</w:style>
  <w:style w:type="character" w:customStyle="1" w:styleId="apple-converted-space">
    <w:name w:val="apple-converted-space"/>
    <w:qFormat/>
    <w:rsid w:val="00F217F3"/>
  </w:style>
  <w:style w:type="paragraph" w:styleId="List">
    <w:name w:val="List"/>
    <w:basedOn w:val="Normal"/>
    <w:uiPriority w:val="99"/>
    <w:unhideWhenUsed/>
    <w:rsid w:val="00F217F3"/>
    <w:pPr>
      <w:spacing w:line="256" w:lineRule="auto"/>
      <w:ind w:left="360" w:hanging="360"/>
      <w:contextualSpacing/>
    </w:pPr>
    <w:rPr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72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1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AIOMT\AIOMT%20Premium%20V3.0d%20Official\Data\TemplateNewWord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200">
                <a:latin typeface="Times New Roman" panose="02020603050405020304" pitchFamily="18" charset="0"/>
                <a:cs typeface="Times New Roman" panose="02020603050405020304" pitchFamily="18" charset="0"/>
              </a:rPr>
              <a:t>Bảng</a:t>
            </a:r>
            <a:r>
              <a:rPr lang="en-US" sz="1200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tần số về tuổi thọ của một loại điện thoại</a:t>
            </a:r>
            <a:endParaRPr lang="vi-VN" sz="120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cked"/>
        <c:varyColors val="0"/>
        <c:ser>
          <c:idx val="0"/>
          <c:order val="0"/>
          <c:tx>
            <c:strRef>
              <c:f>Sheet1!$E$6</c:f>
              <c:strCache>
                <c:ptCount val="1"/>
                <c:pt idx="0">
                  <c:v>Tần số tương đối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Sheet1!$F$5:$J$5</c:f>
              <c:strCache>
                <c:ptCount val="5"/>
                <c:pt idx="0">
                  <c:v>[2;2,5)</c:v>
                </c:pt>
                <c:pt idx="1">
                  <c:v>[2,5;3)</c:v>
                </c:pt>
                <c:pt idx="2">
                  <c:v>[3;3,5)</c:v>
                </c:pt>
                <c:pt idx="3">
                  <c:v>[3,5;4)</c:v>
                </c:pt>
                <c:pt idx="4">
                  <c:v>[4;4,5)</c:v>
                </c:pt>
              </c:strCache>
            </c:strRef>
          </c:cat>
          <c:val>
            <c:numRef>
              <c:f>Sheet1!$F$6:$J$6</c:f>
              <c:numCache>
                <c:formatCode>0%</c:formatCode>
                <c:ptCount val="5"/>
                <c:pt idx="0">
                  <c:v>0.25</c:v>
                </c:pt>
                <c:pt idx="1">
                  <c:v>0.3</c:v>
                </c:pt>
                <c:pt idx="2">
                  <c:v>0.15</c:v>
                </c:pt>
                <c:pt idx="3">
                  <c:v>0.2</c:v>
                </c:pt>
                <c:pt idx="4">
                  <c:v>0.1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16E-4836-9C71-CCA44C4007D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53519376"/>
        <c:axId val="253520552"/>
      </c:lineChart>
      <c:catAx>
        <c:axId val="25351937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Tuổi</a:t>
                </a:r>
                <a:r>
                  <a:rPr lang="en-US" sz="1200" baseline="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thọ (năm)</a:t>
                </a:r>
                <a:endParaRPr lang="vi-VN" sz="1200"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53520552"/>
        <c:crosses val="autoZero"/>
        <c:auto val="1"/>
        <c:lblAlgn val="ctr"/>
        <c:lblOffset val="100"/>
        <c:noMultiLvlLbl val="0"/>
      </c:catAx>
      <c:valAx>
        <c:axId val="2535205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Tần</a:t>
                </a:r>
                <a:r>
                  <a:rPr lang="en-US" sz="1200" baseline="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số tương đối</a:t>
                </a:r>
                <a:endParaRPr lang="vi-VN" sz="1200"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5351937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zero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TemplateNewWord.dotx</Template>
  <TotalTime>3</TotalTime>
  <Pages>8</Pages>
  <Words>1627</Words>
  <Characters>9280</Characters>
  <Application>Microsoft Office Word</Application>
  <DocSecurity>0</DocSecurity>
  <Lines>77</Lines>
  <Paragraphs>21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le dat</cp:lastModifiedBy>
  <cp:revision>2</cp:revision>
  <cp:lastPrinted>2022-06-24T02:34:00Z</cp:lastPrinted>
  <dcterms:created xsi:type="dcterms:W3CDTF">2026-05-19T10:12:00Z</dcterms:created>
  <dcterms:modified xsi:type="dcterms:W3CDTF">2026-05-19T10:12:00Z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