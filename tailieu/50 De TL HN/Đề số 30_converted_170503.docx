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AE2545" w:rsidRPr="00FE29E2" w14:paraId="24A04C8E" w14:textId="77777777" w:rsidTr="00AE2545">
        <w:trPr>
          <w:jc w:val="center"/>
        </w:trPr>
        <w:tc>
          <w:tcPr>
            <w:tcW w:w="5490" w:type="dxa"/>
            <w:vAlign w:val="center"/>
          </w:tcPr>
          <w:p w14:paraId="479D493B" w14:textId="77777777" w:rsidR="00AE2545" w:rsidRPr="00FE29E2" w:rsidRDefault="00AE2545" w:rsidP="00281B85">
            <w:pPr>
              <w:pStyle w:val="Heading1"/>
              <w:spacing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FE29E2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780F2530" w14:textId="77777777" w:rsidR="00AE2545" w:rsidRPr="00FE29E2" w:rsidRDefault="00AE2545" w:rsidP="00281B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FE29E2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78128A96" w14:textId="77777777" w:rsidR="00AE2545" w:rsidRPr="00FE29E2" w:rsidRDefault="00AE2545" w:rsidP="00281B85">
            <w:pPr>
              <w:pStyle w:val="Heading1"/>
              <w:spacing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FE29E2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FE29E2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7A5B88E9" w14:textId="77777777" w:rsidR="00AE2545" w:rsidRPr="00FE29E2" w:rsidRDefault="00AE2545" w:rsidP="00281B8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FE29E2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FE29E2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4A5AB71" w14:textId="77777777" w:rsidR="00AE2545" w:rsidRPr="00FE29E2" w:rsidRDefault="00AE2545" w:rsidP="00281B85">
      <w:pPr>
        <w:pStyle w:val="Heading1"/>
        <w:spacing w:line="276" w:lineRule="auto"/>
        <w:rPr>
          <w:rFonts w:cs="Times New Roman"/>
          <w:b w:val="0"/>
          <w:sz w:val="26"/>
          <w:szCs w:val="26"/>
          <w:u w:val="single"/>
          <w:lang w:val="pt-BR"/>
        </w:rPr>
      </w:pPr>
      <w:r w:rsidRPr="00FE29E2">
        <w:rPr>
          <w:rFonts w:cs="Times New Roman"/>
          <w:sz w:val="26"/>
          <w:szCs w:val="26"/>
          <w:u w:val="single"/>
          <w:lang w:val="pt-BR"/>
        </w:rPr>
        <w:t>ĐỀ BÀI</w:t>
      </w:r>
    </w:p>
    <w:p w14:paraId="52AEEF4F" w14:textId="77777777" w:rsidR="00AE2545" w:rsidRPr="00FE29E2" w:rsidRDefault="00AE2545" w:rsidP="00281B85">
      <w:pPr>
        <w:tabs>
          <w:tab w:val="left" w:pos="992"/>
        </w:tabs>
        <w:spacing w:line="276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  <w:lang w:val="pt-BR"/>
        </w:rPr>
        <w:t>Câu I:</w:t>
      </w:r>
      <w:r w:rsidRPr="00FE29E2">
        <w:rPr>
          <w:rFonts w:ascii="Times New Roman" w:hAnsi="Times New Roman" w:cs="Times New Roman"/>
          <w:b/>
          <w:sz w:val="26"/>
          <w:szCs w:val="26"/>
          <w:lang w:val="pt-BR"/>
        </w:rPr>
        <w:t xml:space="preserve">  (1,5 điểm) </w:t>
      </w:r>
    </w:p>
    <w:p w14:paraId="1C1F7AB3" w14:textId="0CCFA8CC" w:rsidR="00AE2545" w:rsidRPr="00FE29E2" w:rsidRDefault="00AE2545" w:rsidP="00281B85">
      <w:pPr>
        <w:tabs>
          <w:tab w:val="left" w:pos="0"/>
          <w:tab w:val="left" w:pos="18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1) Một cửa hàng sách thống kê số tiền (đơn vị: nghìn đồng) mà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$60$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khách hàng mua sách ở cửa hàng đó trong một ngày. Số liệu được ghi lại trong biểu đồ tần số ghép nhóm dưới đây.</w:t>
      </w:r>
    </w:p>
    <w:p w14:paraId="7EB2E610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sz w:val="26"/>
          <w:szCs w:val="26"/>
          <w:lang w:val="pt-BR"/>
        </w:rPr>
        <w:tab/>
      </w:r>
    </w:p>
    <w:p w14:paraId="3030E721" w14:textId="77777777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E5387FE" wp14:editId="2594E11C">
            <wp:extent cx="4678680" cy="2019632"/>
            <wp:effectExtent l="0" t="0" r="7620" b="0"/>
            <wp:docPr id="106463141" name="Picture 10646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999"/>
                    <a:stretch/>
                  </pic:blipFill>
                  <pic:spPr bwMode="auto">
                    <a:xfrm>
                      <a:off x="0" y="0"/>
                      <a:ext cx="4709220" cy="203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FA571" w14:textId="4E7CEAD0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Tìm tần số ghép nhóm và tần số tương đối ghép nhóm của nhóm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$\left[ 40;50 \right)$</w:t>
      </w:r>
    </w:p>
    <w:p w14:paraId="5C1AD2B1" w14:textId="34853CD8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>2)</w:t>
      </w:r>
      <w:r w:rsidRPr="00FE29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hộp có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$12$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tấm thẻ cùng loại, mỗi thẻ được ghi một trong các số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$1;2;3;...;12$</w:t>
      </w:r>
      <w:r w:rsidRPr="00FE29E2">
        <w:rPr>
          <w:rFonts w:ascii="Times New Roman" w:hAnsi="Times New Roman" w:cs="Times New Roman"/>
          <w:sz w:val="26"/>
          <w:szCs w:val="26"/>
        </w:rPr>
        <w:t>;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hai thẻ khác nhau thì ghi hai số khác nhau. Xét phép thử “Rút ngẫu nhiên một thẻ trong hộp” và biến cố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”. Tính xác suất của biến cố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0C11A6B2" w14:textId="7EC8BD8A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FE29E2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$A=\frac{3}{\sqrt{x}-2}-\frac{\sqrt{x}+10}{x-4}$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$B=\frac{\sqrt{x}+2}{\sqrt{x}-2}$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với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$x\ge 0;x\ne 4$</w:t>
      </w:r>
    </w:p>
    <w:p w14:paraId="1C34BEB4" w14:textId="5535ADEA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1) Tính giá trị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$x=9$</w:t>
      </w:r>
    </w:p>
    <w:p w14:paraId="2E84B02C" w14:textId="0347752E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Rút gọn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$A$</w:t>
      </w:r>
    </w:p>
    <w:p w14:paraId="336744FA" w14:textId="5795FBAE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3) Đặt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$P=A.B$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Tìm số nguyên tố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FE29E2">
        <w:rPr>
          <w:rFonts w:ascii="Times New Roman" w:hAnsi="Times New Roman" w:cs="Times New Roman"/>
          <w:sz w:val="26"/>
          <w:szCs w:val="26"/>
        </w:rPr>
        <w:t xml:space="preserve"> để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$P\le -1$</w:t>
      </w:r>
    </w:p>
    <w:p w14:paraId="1BCDFF1E" w14:textId="77777777" w:rsidR="00AE2545" w:rsidRPr="00FE29E2" w:rsidRDefault="00AE2545" w:rsidP="00281B85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48C0E2A3" w14:textId="6AB4C672" w:rsidR="00AE2545" w:rsidRPr="00FE29E2" w:rsidRDefault="00AE2545" w:rsidP="00281B85">
      <w:pPr>
        <w:tabs>
          <w:tab w:val="left" w:pos="540"/>
          <w:tab w:val="left" w:pos="98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Bình muốn tạo ra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$500$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$gam$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dung dịch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$16%$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từ hai loại dung dịch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$10%$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và HCl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$25%$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Hỏi Bình cần dùng bao nhiêu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$gam$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cho mỗi loại dung dịch đó?</w:t>
      </w:r>
    </w:p>
    <w:p w14:paraId="2AC35EA8" w14:textId="531BE4AA" w:rsidR="00AE2545" w:rsidRPr="00FE29E2" w:rsidRDefault="00AE2545" w:rsidP="00281B85">
      <w:pPr>
        <w:pStyle w:val="NormalWeb"/>
        <w:spacing w:before="0" w:beforeAutospacing="0" w:after="0" w:afterAutospacing="0" w:line="276" w:lineRule="auto"/>
        <w:jc w:val="both"/>
        <w:rPr>
          <w:color w:val="000000" w:themeColor="text1"/>
          <w:sz w:val="26"/>
          <w:szCs w:val="26"/>
          <w:lang w:val="da-DK"/>
        </w:rPr>
      </w:pPr>
      <w:r w:rsidRPr="00FE29E2">
        <w:rPr>
          <w:sz w:val="26"/>
          <w:szCs w:val="26"/>
          <w:lang w:val="da-DK"/>
        </w:rPr>
        <w:t xml:space="preserve">2) </w:t>
      </w:r>
      <w:r w:rsidRPr="00FE29E2">
        <w:rPr>
          <w:color w:val="000000" w:themeColor="text1"/>
          <w:sz w:val="26"/>
          <w:szCs w:val="26"/>
          <w:lang w:val="da-DK"/>
        </w:rPr>
        <w:t xml:space="preserve">Một nhóm bạn trẻ cùng tham gia khởi nghiệp và dự định góp vốn là </w:t>
      </w:r>
      <w:r w:rsidR="00FE29E2" w:rsidRPr="00FE29E2">
        <w:rPr>
          <w:color w:val="000000"/>
          <w:sz w:val="26"/>
          <w:szCs w:val="26"/>
          <w:lang w:val="da-DK"/>
        </w:rPr>
        <w:t>$180$</w:t>
      </w:r>
      <w:r w:rsidRPr="00FE29E2">
        <w:rPr>
          <w:sz w:val="26"/>
          <w:szCs w:val="26"/>
          <w:lang w:val="da-DK"/>
        </w:rPr>
        <w:t xml:space="preserve"> </w:t>
      </w:r>
      <w:r w:rsidRPr="00FE29E2">
        <w:rPr>
          <w:color w:val="000000" w:themeColor="text1"/>
          <w:sz w:val="26"/>
          <w:szCs w:val="26"/>
          <w:lang w:val="da-DK"/>
        </w:rPr>
        <w:t xml:space="preserve">triệu đồng, số tiền góp mỗi người là như nhau. Nếu có thêm </w:t>
      </w:r>
      <w:r w:rsidR="00FE29E2" w:rsidRPr="00FE29E2">
        <w:rPr>
          <w:color w:val="000000"/>
          <w:sz w:val="26"/>
          <w:szCs w:val="26"/>
          <w:lang w:val="da-DK"/>
        </w:rPr>
        <w:t>$3$</w:t>
      </w:r>
      <w:r w:rsidRPr="00FE29E2">
        <w:rPr>
          <w:color w:val="000000" w:themeColor="text1"/>
          <w:sz w:val="26"/>
          <w:szCs w:val="26"/>
          <w:lang w:val="da-DK"/>
        </w:rPr>
        <w:t xml:space="preserve"> người tham gia cùng thì số tiền mỗi người góp giảm đi </w:t>
      </w:r>
      <w:r w:rsidR="00FE29E2" w:rsidRPr="00FE29E2">
        <w:rPr>
          <w:color w:val="000000"/>
          <w:sz w:val="26"/>
          <w:szCs w:val="26"/>
          <w:lang w:val="da-DK"/>
        </w:rPr>
        <w:t>$3$</w:t>
      </w:r>
      <w:r w:rsidRPr="00FE29E2">
        <w:rPr>
          <w:color w:val="000000" w:themeColor="text1"/>
          <w:sz w:val="26"/>
          <w:szCs w:val="26"/>
          <w:lang w:val="da-DK"/>
        </w:rPr>
        <w:t xml:space="preserve"> triệu đồng. Hỏi ban đầu nhóm bạn trẻ đó có bao nhiêu người?</w:t>
      </w:r>
    </w:p>
    <w:p w14:paraId="24132BE6" w14:textId="3396559C" w:rsidR="00AE2545" w:rsidRPr="00FE29E2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3)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Cho phương trình: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${{x}^2}-2x+m-1=0 (1)$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với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là tham số. Tìm tất cả các giá trị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để phương trình có hai nghiệm phân biệt thỏa mãn: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${{x}_1}{{x}_2}-1=\frac{1}{{{x}_1}}+\frac{1}{{{x}_2}}$</w:t>
      </w:r>
    </w:p>
    <w:p w14:paraId="0E87DA5E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p w14:paraId="0CD10A63" w14:textId="77777777" w:rsidR="00AE2545" w:rsidRPr="00FE29E2" w:rsidRDefault="00AE2545" w:rsidP="00281B85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-95" w:type="dxa"/>
        <w:tblLook w:val="04A0" w:firstRow="1" w:lastRow="0" w:firstColumn="1" w:lastColumn="0" w:noHBand="0" w:noVBand="1"/>
      </w:tblPr>
      <w:tblGrid>
        <w:gridCol w:w="5843"/>
        <w:gridCol w:w="4173"/>
      </w:tblGrid>
      <w:tr w:rsidR="00AE2545" w:rsidRPr="00FE29E2" w14:paraId="09F4D805" w14:textId="77777777" w:rsidTr="00A37196">
        <w:tc>
          <w:tcPr>
            <w:tcW w:w="6033" w:type="dxa"/>
            <w:shd w:val="clear" w:color="auto" w:fill="auto"/>
          </w:tcPr>
          <w:p w14:paraId="4A884152" w14:textId="7DAF1BF4" w:rsidR="00AE2545" w:rsidRPr="00FE29E2" w:rsidRDefault="00AE2545" w:rsidP="00281B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29E2">
              <w:rPr>
                <w:rFonts w:ascii="Times New Roman" w:hAnsi="Times New Roman" w:cs="Times New Roman"/>
                <w:sz w:val="26"/>
                <w:szCs w:val="26"/>
              </w:rPr>
              <w:t xml:space="preserve">1) Người ta đổ đầy nước vào một bình đong với các kích thước như hình vẽ. Hãy tính thể tích của phần nước trong bình, lấy </w:t>
            </w:r>
            <w:r w:rsidR="00FE29E2" w:rsidRPr="00FE29E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$\pi \approx 3,14$</w:t>
            </w:r>
            <w:r w:rsidRPr="00FE29E2">
              <w:rPr>
                <w:rFonts w:ascii="Times New Roman" w:hAnsi="Times New Roman" w:cs="Times New Roman"/>
                <w:sz w:val="26"/>
                <w:szCs w:val="26"/>
              </w:rPr>
              <w:t xml:space="preserve">(giả sử bề dày của bình đong không đáng kể, kết quả làm tròn đến chữ số thập phân thứ hai). </w:t>
            </w:r>
          </w:p>
          <w:p w14:paraId="683EB9F5" w14:textId="77777777" w:rsidR="00AE2545" w:rsidRPr="00FE29E2" w:rsidRDefault="00AE2545" w:rsidP="00281B85">
            <w:pPr>
              <w:pStyle w:val="msolistparagraph0"/>
              <w:tabs>
                <w:tab w:val="left" w:pos="360"/>
                <w:tab w:val="left" w:pos="720"/>
                <w:tab w:val="left" w:pos="900"/>
                <w:tab w:val="left" w:pos="992"/>
                <w:tab w:val="left" w:pos="2880"/>
                <w:tab w:val="left" w:pos="5400"/>
                <w:tab w:val="left" w:pos="7920"/>
              </w:tabs>
              <w:spacing w:line="276" w:lineRule="auto"/>
              <w:ind w:left="0"/>
              <w:jc w:val="both"/>
              <w:rPr>
                <w:sz w:val="26"/>
              </w:rPr>
            </w:pPr>
          </w:p>
        </w:tc>
        <w:tc>
          <w:tcPr>
            <w:tcW w:w="4257" w:type="dxa"/>
            <w:shd w:val="clear" w:color="auto" w:fill="auto"/>
          </w:tcPr>
          <w:p w14:paraId="4970DDAB" w14:textId="77777777" w:rsidR="00AE2545" w:rsidRPr="00FE29E2" w:rsidRDefault="00AE2545" w:rsidP="00281B85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E29E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B8CADBC" wp14:editId="2D2FB6E1">
                  <wp:extent cx="1213485" cy="1961909"/>
                  <wp:effectExtent l="0" t="0" r="5715" b="635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4389"/>
                          <a:stretch/>
                        </pic:blipFill>
                        <pic:spPr bwMode="auto">
                          <a:xfrm>
                            <a:off x="0" y="0"/>
                            <a:ext cx="1214998" cy="1964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FE4B4" w14:textId="77777777" w:rsidR="00AE2545" w:rsidRPr="00FE29E2" w:rsidRDefault="00AE2545" w:rsidP="00281B85">
      <w:pPr>
        <w:pStyle w:val="ListParagraph"/>
        <w:tabs>
          <w:tab w:val="left" w:pos="992"/>
        </w:tabs>
        <w:spacing w:line="276" w:lineRule="auto"/>
        <w:ind w:left="992"/>
        <w:rPr>
          <w:rFonts w:ascii="Times New Roman" w:hAnsi="Times New Roman" w:cs="Times New Roman"/>
          <w:sz w:val="26"/>
          <w:szCs w:val="26"/>
        </w:rPr>
      </w:pPr>
    </w:p>
    <w:p w14:paraId="29C5794D" w14:textId="49EE02E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Cho đường tròn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$(O;R)$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và dây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cố định không đi qua tâm. Gọi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FE29E2">
        <w:rPr>
          <w:rFonts w:ascii="Times New Roman" w:hAnsi="Times New Roman" w:cs="Times New Roman"/>
          <w:sz w:val="26"/>
          <w:szCs w:val="26"/>
        </w:rPr>
        <w:t xml:space="preserve"> là một điểm bất kì trên cung lớn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sao cho tam giác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nhọn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$(AB&lt;AC)$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Kẻ các đường cao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$AD,BE$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của tam giác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FE29E2">
        <w:rPr>
          <w:rFonts w:ascii="Times New Roman" w:hAnsi="Times New Roman" w:cs="Times New Roman"/>
          <w:sz w:val="26"/>
          <w:szCs w:val="26"/>
        </w:rPr>
        <w:t>.</w:t>
      </w:r>
    </w:p>
    <w:p w14:paraId="17CB4363" w14:textId="450890C3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a) 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Chứng minh: Bốn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$A,E,D,B$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cùng nằm trên một đường tròn.</w:t>
      </w:r>
    </w:p>
    <w:p w14:paraId="6BE4DA38" w14:textId="3439BE94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</w:rPr>
        <w:t>b) K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ẻ đường kính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$AK$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của</w:t>
      </w:r>
      <w:r w:rsidRPr="00FE29E2">
        <w:rPr>
          <w:rFonts w:ascii="Times New Roman" w:hAnsi="Times New Roman" w:cs="Times New Roman"/>
          <w:sz w:val="26"/>
          <w:szCs w:val="26"/>
        </w:rPr>
        <w:t xml:space="preserve"> đường tròn tâm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Gọi F là hình chiếu của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trên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$AK$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. Chứng minh</w:t>
      </w:r>
      <w:r w:rsidRPr="00FE29E2">
        <w:rPr>
          <w:rFonts w:ascii="Times New Roman" w:hAnsi="Times New Roman" w:cs="Times New Roman"/>
          <w:sz w:val="26"/>
          <w:szCs w:val="26"/>
        </w:rPr>
        <w:t xml:space="preserve"> rằng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$AB.AC=AK.AD$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$DF\bot AC$</w:t>
      </w:r>
    </w:p>
    <w:p w14:paraId="45948B75" w14:textId="7B6C873C" w:rsidR="00AE2545" w:rsidRPr="00FE29E2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c) Gọi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là trung điểm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. Chứng minh: ba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$E;F;M$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thẳng hàng. </w:t>
      </w:r>
    </w:p>
    <w:p w14:paraId="6EB6DDBE" w14:textId="515AEE26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V:</w:t>
      </w:r>
      <w:r w:rsidRPr="00FE29E2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Pr="00FE29E2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(0,5 điểm)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một tấm nhôm hình tam giác đều có cạnh bằng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$20(cm)$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Người ta cắt ở ba góc của tấm nhôm đó ba tam giác như hình vẽ dưới đây để được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độ dài đoạn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$MB$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diện tích lớn nhất?</w:t>
      </w:r>
    </w:p>
    <w:p w14:paraId="7865C4D8" w14:textId="77777777" w:rsidR="00AE2545" w:rsidRPr="00FE29E2" w:rsidRDefault="00AE2545" w:rsidP="00281B85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33D985D" w14:textId="77777777" w:rsidR="00AE2545" w:rsidRPr="00FE29E2" w:rsidRDefault="00AE2545" w:rsidP="00281B85">
      <w:pPr>
        <w:spacing w:line="276" w:lineRule="auto"/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3E40707" wp14:editId="3DEE76DA">
            <wp:extent cx="4662535" cy="1979039"/>
            <wp:effectExtent l="0" t="0" r="5080" b="2540"/>
            <wp:docPr id="805292608" name="Picture 4" descr="C:\Users\Lenovo\Desktop\ẢN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C:\Users\Lenovo\Desktop\ẢNH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9" cy="197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B1868" w14:textId="45B650B9" w:rsidR="00AE2545" w:rsidRPr="00FE29E2" w:rsidRDefault="00AE2545" w:rsidP="00AE2545">
      <w:pPr>
        <w:tabs>
          <w:tab w:val="left" w:pos="4338"/>
        </w:tabs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  <w:r w:rsidRPr="00FE29E2">
        <w:rPr>
          <w:rFonts w:ascii="Times New Roman" w:hAnsi="Times New Roman" w:cs="Times New Roman"/>
          <w:b/>
          <w:sz w:val="26"/>
          <w:szCs w:val="26"/>
        </w:rPr>
        <w:t>HẾT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  <w:r w:rsidRPr="00FE29E2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306EEB42" w14:textId="71C4A96E" w:rsidR="00AE2545" w:rsidRPr="00FE29E2" w:rsidRDefault="00AE2545" w:rsidP="00AE2545">
      <w:pPr>
        <w:pStyle w:val="Heading1"/>
        <w:spacing w:line="276" w:lineRule="auto"/>
        <w:ind w:left="851" w:hanging="851"/>
        <w:rPr>
          <w:rFonts w:cs="Times New Roman"/>
          <w:b w:val="0"/>
          <w:sz w:val="26"/>
          <w:szCs w:val="26"/>
        </w:rPr>
      </w:pPr>
      <w:r w:rsidRPr="00FE29E2">
        <w:rPr>
          <w:rFonts w:cs="Times New Roman"/>
          <w:sz w:val="26"/>
          <w:szCs w:val="26"/>
        </w:rPr>
        <w:br w:type="column"/>
      </w:r>
      <w:r w:rsidRPr="00FE29E2">
        <w:rPr>
          <w:rFonts w:cs="Times New Roman"/>
          <w:sz w:val="26"/>
          <w:szCs w:val="26"/>
        </w:rPr>
        <w:lastRenderedPageBreak/>
        <w:t>LỜI GIẢI CHI TIẾT</w:t>
      </w:r>
    </w:p>
    <w:p w14:paraId="2A4412B4" w14:textId="77777777" w:rsidR="00AE2545" w:rsidRPr="00FE29E2" w:rsidRDefault="00AE2545" w:rsidP="00281B85">
      <w:pPr>
        <w:tabs>
          <w:tab w:val="left" w:pos="992"/>
        </w:tabs>
        <w:spacing w:line="276" w:lineRule="auto"/>
        <w:ind w:left="1080" w:hanging="1080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</w:p>
    <w:p w14:paraId="108E410F" w14:textId="4B5026F4" w:rsidR="00AE2545" w:rsidRPr="00FE29E2" w:rsidRDefault="00AE2545" w:rsidP="00281B85">
      <w:pPr>
        <w:tabs>
          <w:tab w:val="left" w:pos="0"/>
          <w:tab w:val="left" w:pos="18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1) Một cửa hàng sách thống kê số tiền (đơn vị: nghìn đồng) mà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$60$</w:t>
      </w:r>
      <w:r w:rsidRPr="00FE29E2">
        <w:rPr>
          <w:rFonts w:ascii="Times New Roman" w:hAnsi="Times New Roman" w:cs="Times New Roman"/>
          <w:sz w:val="26"/>
          <w:szCs w:val="26"/>
        </w:rPr>
        <w:t xml:space="preserve"> khách hàng mua sách ở cửa hàng đó trong một ngày. Số liệu được ghi lại trong biểu đồ tần số ghép nhóm dưới đây.</w:t>
      </w:r>
    </w:p>
    <w:p w14:paraId="3C62A2BC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</w:p>
    <w:p w14:paraId="2F09C84F" w14:textId="77777777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5264D6" wp14:editId="73F31ED6">
            <wp:extent cx="4678680" cy="2003728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731"/>
                    <a:stretch/>
                  </pic:blipFill>
                  <pic:spPr bwMode="auto">
                    <a:xfrm>
                      <a:off x="0" y="0"/>
                      <a:ext cx="4709220" cy="201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65984" w14:textId="5B6F8A7D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Tìm tần số ghép nhóm và tần số tương đối ghép nhóm của nhóm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$\left[ 40;50 \right)$</w:t>
      </w:r>
    </w:p>
    <w:p w14:paraId="7CB4D61F" w14:textId="3AAA4C35" w:rsidR="00AE2545" w:rsidRPr="00FE29E2" w:rsidRDefault="00AE2545" w:rsidP="00281B85">
      <w:pPr>
        <w:tabs>
          <w:tab w:val="left" w:pos="992"/>
          <w:tab w:val="left" w:pos="3402"/>
          <w:tab w:val="left" w:pos="5669"/>
          <w:tab w:val="left" w:pos="7920"/>
        </w:tabs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>2)</w:t>
      </w:r>
      <w:r w:rsidRPr="00FE29E2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hộp có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$12$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tấm thẻ cùng loại, mỗi thẻ được ghi một trong các số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$1;2;3;...;12$</w:t>
      </w:r>
      <w:r w:rsidRPr="00FE29E2">
        <w:rPr>
          <w:rFonts w:ascii="Times New Roman" w:hAnsi="Times New Roman" w:cs="Times New Roman"/>
          <w:sz w:val="26"/>
          <w:szCs w:val="26"/>
        </w:rPr>
        <w:t>;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hai thẻ khác nhau thì ghi hai số khác nhau. Xét phép thử “Rút ngẫu nhiên một thẻ trong hộp” và biến cố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”. Tính xác suất của biến cố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?</w:t>
      </w:r>
    </w:p>
    <w:p w14:paraId="408753CE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22A6D915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1)</w:t>
      </w:r>
    </w:p>
    <w:p w14:paraId="75E2CCE6" w14:textId="1F11BF64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Tần số ghép nhóm của nhóm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$\left[ 40;50 \right)$</w:t>
      </w:r>
      <w:r w:rsidRPr="00FE29E2">
        <w:rPr>
          <w:rFonts w:ascii="Times New Roman" w:hAnsi="Times New Roman" w:cs="Times New Roman"/>
          <w:sz w:val="26"/>
          <w:szCs w:val="26"/>
        </w:rPr>
        <w:t xml:space="preserve">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hAnsi="Times New Roman" w:cs="Times New Roman"/>
          <w:sz w:val="26"/>
          <w:szCs w:val="26"/>
        </w:rPr>
        <w:t>.</w:t>
      </w:r>
    </w:p>
    <w:p w14:paraId="18DB7E55" w14:textId="3FB1D2DC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Tần số tương đối ghép nhóm của nhóm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$\left[ 40;50 \right)$</w:t>
      </w:r>
      <w:r w:rsidRPr="00FE29E2">
        <w:rPr>
          <w:rFonts w:ascii="Times New Roman" w:hAnsi="Times New Roman" w:cs="Times New Roman"/>
          <w:sz w:val="26"/>
          <w:szCs w:val="26"/>
        </w:rPr>
        <w:t xml:space="preserve">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$\frac{3}{60}.100%=5%$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78A3036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2) </w:t>
      </w:r>
    </w:p>
    <w:p w14:paraId="4B685D56" w14:textId="0DC4B006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Tập hợp các kết quả có thể xảy ra khi thực hiện phép thử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“Rút ngẫu nhiên một thẻ trong hộp”  là: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$\left\{ 1;2;3;...;12 \right\}$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; có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$12$</w:t>
      </w:r>
      <w:r w:rsidRPr="00FE29E2">
        <w:rPr>
          <w:rFonts w:ascii="Times New Roman" w:hAnsi="Times New Roman" w:cs="Times New Roman"/>
          <w:sz w:val="26"/>
          <w:szCs w:val="26"/>
        </w:rPr>
        <w:t xml:space="preserve"> kết quả</w:t>
      </w:r>
    </w:p>
    <w:p w14:paraId="7DD17E49" w14:textId="2DE662B8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Các kết quả thuận lợi cho biến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cố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: “thẻ được rút ra ghi số chia hết cho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” là: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</w:rPr>
        <w:t>$\left\{ 3;6;9;12 \right\}$</w:t>
      </w:r>
    </w:p>
    <w:p w14:paraId="68E6B2C0" w14:textId="28E93DDD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Xác suất của biến cố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hAnsi="Times New Roman" w:cs="Times New Roman"/>
          <w:sz w:val="26"/>
          <w:szCs w:val="26"/>
        </w:rPr>
        <w:t xml:space="preserve">là: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$\frac{4}{12}=\frac{1}{3}$</w:t>
      </w:r>
    </w:p>
    <w:p w14:paraId="75644FE1" w14:textId="772E96A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</w:rPr>
        <w:t>Câu II: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FE29E2">
        <w:rPr>
          <w:rFonts w:ascii="Times New Roman" w:hAnsi="Times New Roman" w:cs="Times New Roman"/>
          <w:sz w:val="26"/>
          <w:szCs w:val="26"/>
        </w:rPr>
        <w:t xml:space="preserve">Cho hai biểu thức: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$A=\frac{3}{\sqrt{x}-2}-\frac{\sqrt{x}+10}{x-4}$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$B=\frac{\sqrt{x}+2}{\sqrt{x}-2}$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với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$x\ge 0;x\ne 4$</w:t>
      </w:r>
    </w:p>
    <w:p w14:paraId="24596CAA" w14:textId="61988422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1) Tính giá trị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$x=9$</w:t>
      </w:r>
    </w:p>
    <w:p w14:paraId="15AA8E67" w14:textId="3761F2B5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Rút gọn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$A$</w:t>
      </w:r>
    </w:p>
    <w:p w14:paraId="4B25B453" w14:textId="724B57C8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3) Đặt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$P=A.B$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Tìm số nguyên tố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FE29E2">
        <w:rPr>
          <w:rFonts w:ascii="Times New Roman" w:hAnsi="Times New Roman" w:cs="Times New Roman"/>
          <w:sz w:val="26"/>
          <w:szCs w:val="26"/>
        </w:rPr>
        <w:t xml:space="preserve"> để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$P\le -1$</w:t>
      </w:r>
    </w:p>
    <w:p w14:paraId="0083A2C2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5078E58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ECA3B5" w14:textId="662162AE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lastRenderedPageBreak/>
        <w:t xml:space="preserve">1) Thay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$x=9$</w:t>
      </w:r>
      <w:r w:rsidRPr="00FE29E2">
        <w:rPr>
          <w:rFonts w:ascii="Times New Roman" w:hAnsi="Times New Roman" w:cs="Times New Roman"/>
          <w:sz w:val="26"/>
          <w:szCs w:val="26"/>
        </w:rPr>
        <w:t xml:space="preserve"> (thỏa mãn điều kiện) vào biểu thức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ta có:</w:t>
      </w:r>
    </w:p>
    <w:p w14:paraId="1A511E9D" w14:textId="0BE33A16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$B=\frac{\sqrt{9}+2}{\sqrt{9}-2}=\frac{3+2}{1}=5$</w:t>
      </w:r>
    </w:p>
    <w:p w14:paraId="351027EE" w14:textId="3FC95199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Vậy giá trị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$x=9$</w:t>
      </w:r>
      <w:r w:rsidRPr="00FE29E2">
        <w:rPr>
          <w:rFonts w:ascii="Times New Roman" w:hAnsi="Times New Roman" w:cs="Times New Roman"/>
          <w:sz w:val="26"/>
          <w:szCs w:val="26"/>
        </w:rPr>
        <w:t xml:space="preserve">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$5$</w:t>
      </w:r>
      <w:r w:rsidRPr="00FE29E2">
        <w:rPr>
          <w:rFonts w:ascii="Times New Roman" w:hAnsi="Times New Roman" w:cs="Times New Roman"/>
          <w:sz w:val="26"/>
          <w:szCs w:val="26"/>
        </w:rPr>
        <w:t>.</w:t>
      </w:r>
    </w:p>
    <w:p w14:paraId="47D8A675" w14:textId="50734CB1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$A=\frac{3}{\sqrt{x}-2}-\frac{\sqrt{x}+10}{x-4}$</w:t>
      </w:r>
    </w:p>
    <w:p w14:paraId="5D76BDE7" w14:textId="0B6F0403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$A=\frac{3\left( \sqrt{x}+2 \right)}{\left( \sqrt{x}-2 \right)\left( \sqrt{x}+2 \right)}-\frac{\sqrt{x}+10}{\left( \sqrt{x}-2 \right)\left( \sqrt{x}+2 \right)}$</w:t>
      </w:r>
    </w:p>
    <w:p w14:paraId="2F603A3C" w14:textId="4BEA7322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$A=\frac{3\left( \sqrt{x}+2 \right)-\sqrt{x}-10}{\left( \sqrt{x}-2 \right)\left( \sqrt{x}+2 \right)}$</w:t>
      </w:r>
    </w:p>
    <w:p w14:paraId="19A6D82E" w14:textId="797AB745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$A=\frac{2\sqrt{x}-4}{\left( \sqrt{x}-2 \right)\left( \sqrt{x}+2 \right)}=\frac{2\left( \sqrt{x}-2 \right)}{\left( \sqrt{x}-2 \right)\left( \sqrt{x}+2 \right)}$</w:t>
      </w:r>
    </w:p>
    <w:p w14:paraId="30C02205" w14:textId="5EB8D0CB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$A=\frac{2}{\sqrt{x}+2}$</w:t>
      </w:r>
    </w:p>
    <w:p w14:paraId="55E5F454" w14:textId="57DC5B90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3)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$P=A.B=\frac{2}{\sqrt{x}+2}.\frac{\sqrt{x}+2}{\sqrt{x}-2}=\frac{2}{\sqrt{x}-2}$</w:t>
      </w:r>
    </w:p>
    <w:p w14:paraId="71DB2489" w14:textId="1361454B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$P\le -1\Leftrightarrow \frac{2}{\sqrt{x}-2}\le -1\Leftrightarrow \frac{2}{\sqrt{x}-2}+1\le 0\Leftrightarrow \frac{\sqrt{x}}{\sqrt{x}-2}\le 0$</w:t>
      </w:r>
    </w:p>
    <w:p w14:paraId="7F159CCB" w14:textId="4769EE8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* Nếu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$\frac{\sqrt{x}}{\sqrt{x}-2}=0$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thì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$\sqrt{x}=0\Leftrightarrow x=0$</w:t>
      </w:r>
      <w:r w:rsidRPr="00FE29E2">
        <w:rPr>
          <w:rFonts w:ascii="Times New Roman" w:hAnsi="Times New Roman" w:cs="Times New Roman"/>
          <w:sz w:val="26"/>
          <w:szCs w:val="26"/>
        </w:rPr>
        <w:t xml:space="preserve"> (không thỏa mãn đk x là số nguyên tố) </w:t>
      </w:r>
    </w:p>
    <w:p w14:paraId="7B2D0FDA" w14:textId="08E0D820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* Nếu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$\frac{\sqrt{x}}{\sqrt{x}-2}&lt;0$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thì ta có hai trường hợp sau:</w:t>
      </w:r>
    </w:p>
    <w:p w14:paraId="0AC624FF" w14:textId="7132B97B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$TH1:\left\{ \begin{align} &amp; \sqrt{x}&gt;0 \ &amp; \sqrt{x}-20 \ &amp; x&lt;4 \ \end{align} \Leftrightarrow 0&lt;x&lt;4$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(thỏa mãn đk </w:t>
      </w:r>
      <w:r w:rsidRPr="00FE29E2">
        <w:rPr>
          <w:rFonts w:ascii="Times New Roman" w:hAnsi="Times New Roman" w:cs="Times New Roman"/>
          <w:color w:val="000000"/>
          <w:sz w:val="26"/>
          <w:szCs w:val="26"/>
        </w:rPr>
        <w:t>$x\ge 0;x\ne 4$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)  mà </w:t>
      </w:r>
      <w:r w:rsidRPr="00FE29E2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 là số nguyên tố nên </w:t>
      </w:r>
      <w:r w:rsidRPr="00FE29E2">
        <w:rPr>
          <w:rFonts w:ascii="Times New Roman" w:hAnsi="Times New Roman" w:cs="Times New Roman"/>
          <w:color w:val="000000"/>
          <w:sz w:val="26"/>
          <w:szCs w:val="26"/>
        </w:rPr>
        <w:t>$x=2;x=3$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85F56B" w14:textId="6B72F52C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$TH2:\left\{ \begin{align} &amp; \sqrt{x}0 \ \end{align} \Leftrightarrow x\in \varnothing$</w:t>
      </w:r>
    </w:p>
    <w:p w14:paraId="2424FF36" w14:textId="5FFAAB4B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Vậy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$x=2;x=3$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thì thỏa mãn đề bài</w:t>
      </w:r>
    </w:p>
    <w:p w14:paraId="3A5F7F7A" w14:textId="77777777" w:rsidR="00AE2545" w:rsidRPr="00FE29E2" w:rsidRDefault="00AE2545" w:rsidP="00281B85">
      <w:pPr>
        <w:pStyle w:val="ListParagraph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</w:rPr>
        <w:t>Câu III: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 (2,5 điểm) </w:t>
      </w:r>
    </w:p>
    <w:p w14:paraId="7CAA4262" w14:textId="193C61DD" w:rsidR="00AE2545" w:rsidRPr="00FE29E2" w:rsidRDefault="00AE2545" w:rsidP="00281B85">
      <w:pPr>
        <w:tabs>
          <w:tab w:val="left" w:pos="540"/>
          <w:tab w:val="left" w:pos="980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1)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Bình muốn tạo ra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$500$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$gam$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dung dịch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$16%$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từ hai loại dung dịch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$10%$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và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$25%$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Hỏi Bình cần dùng bao nhiêu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$gam$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>cho mỗi loại dung dịch đó?</w:t>
      </w:r>
    </w:p>
    <w:p w14:paraId="2AC1AC5A" w14:textId="2E352430" w:rsidR="00AE2545" w:rsidRPr="00FE29E2" w:rsidRDefault="00AE2545" w:rsidP="00281B85">
      <w:pPr>
        <w:pStyle w:val="NormalWeb"/>
        <w:spacing w:before="0" w:beforeAutospacing="0" w:after="0" w:afterAutospacing="0" w:line="276" w:lineRule="auto"/>
        <w:jc w:val="both"/>
        <w:rPr>
          <w:color w:val="000000" w:themeColor="text1"/>
          <w:sz w:val="26"/>
          <w:szCs w:val="26"/>
          <w:lang w:val="da-DK"/>
        </w:rPr>
      </w:pPr>
      <w:r w:rsidRPr="00FE29E2">
        <w:rPr>
          <w:sz w:val="26"/>
          <w:szCs w:val="26"/>
          <w:lang w:val="da-DK"/>
        </w:rPr>
        <w:t xml:space="preserve">2) </w:t>
      </w:r>
      <w:r w:rsidRPr="00FE29E2">
        <w:rPr>
          <w:color w:val="000000" w:themeColor="text1"/>
          <w:sz w:val="26"/>
          <w:szCs w:val="26"/>
          <w:lang w:val="da-DK"/>
        </w:rPr>
        <w:t xml:space="preserve">Một nhóm bạn trẻ cùng tham gia khởi nghiệp và dự định góp vốn là </w:t>
      </w:r>
      <w:r w:rsidR="00FE29E2" w:rsidRPr="00FE29E2">
        <w:rPr>
          <w:color w:val="000000"/>
          <w:sz w:val="26"/>
          <w:szCs w:val="26"/>
          <w:lang w:val="da-DK"/>
        </w:rPr>
        <w:t>$180$</w:t>
      </w:r>
      <w:r w:rsidRPr="00FE29E2">
        <w:rPr>
          <w:sz w:val="26"/>
          <w:szCs w:val="26"/>
          <w:lang w:val="da-DK"/>
        </w:rPr>
        <w:t xml:space="preserve"> </w:t>
      </w:r>
      <w:r w:rsidRPr="00FE29E2">
        <w:rPr>
          <w:color w:val="000000" w:themeColor="text1"/>
          <w:sz w:val="26"/>
          <w:szCs w:val="26"/>
          <w:lang w:val="da-DK"/>
        </w:rPr>
        <w:t xml:space="preserve">triệu đồng, số tiền góp mỗi người là như nhau. Nếu có thêm </w:t>
      </w:r>
      <w:r w:rsidR="00FE29E2" w:rsidRPr="00FE29E2">
        <w:rPr>
          <w:color w:val="000000"/>
          <w:sz w:val="26"/>
          <w:szCs w:val="26"/>
          <w:lang w:val="da-DK"/>
        </w:rPr>
        <w:t>$3$</w:t>
      </w:r>
      <w:r w:rsidRPr="00FE29E2">
        <w:rPr>
          <w:color w:val="000000" w:themeColor="text1"/>
          <w:sz w:val="26"/>
          <w:szCs w:val="26"/>
          <w:lang w:val="da-DK"/>
        </w:rPr>
        <w:t xml:space="preserve"> người tham gia cùng thì số tiền mỗi người góp giảm đi </w:t>
      </w:r>
      <w:r w:rsidR="00FE29E2" w:rsidRPr="00FE29E2">
        <w:rPr>
          <w:color w:val="000000"/>
          <w:sz w:val="26"/>
          <w:szCs w:val="26"/>
          <w:lang w:val="da-DK"/>
        </w:rPr>
        <w:t>$3$</w:t>
      </w:r>
      <w:r w:rsidRPr="00FE29E2">
        <w:rPr>
          <w:color w:val="000000" w:themeColor="text1"/>
          <w:sz w:val="26"/>
          <w:szCs w:val="26"/>
          <w:lang w:val="da-DK"/>
        </w:rPr>
        <w:t xml:space="preserve"> triệu đồng. Hỏi ban đầu nhóm bạn trẻ đó có bao nhiêu người?</w:t>
      </w:r>
    </w:p>
    <w:p w14:paraId="62FDD12F" w14:textId="03A5A072" w:rsidR="00AE2545" w:rsidRPr="00FE29E2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3)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Cho phương trình: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${{x}^2}-2x+m-1=0 (1)$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với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là tham số. Tìm tất cả các giá trị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để phương trình có hai nghiệm phân biệt thỏa mãn: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${{x}_1}{{x}_2}-1=\frac{1}{{{x}_1}}+\frac{1}{{{x}_2}}$</w:t>
      </w:r>
    </w:p>
    <w:p w14:paraId="3E4EE5C5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  <w:lang w:val="da-DK"/>
        </w:rPr>
        <w:t>Lời giải</w:t>
      </w:r>
    </w:p>
    <w:p w14:paraId="73D18D68" w14:textId="042C85FA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1) Gọi khối lượng dung dịch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$10%$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$x (gam,x&gt;0)$</w:t>
      </w: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 </w:t>
      </w:r>
    </w:p>
    <w:p w14:paraId="492ABCA0" w14:textId="127887A6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Gọi khối lượng dung dịch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$25%$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$y (gam,y&gt;0)$</w:t>
      </w: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 </w:t>
      </w:r>
    </w:p>
    <w:p w14:paraId="07932B0F" w14:textId="0017332C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</w:pPr>
      <w:r w:rsidRPr="00FE29E2">
        <w:rPr>
          <w:rFonts w:ascii="Times New Roman" w:hAnsi="Times New Roman" w:cs="Times New Roman"/>
          <w:sz w:val="26"/>
          <w:szCs w:val="26"/>
          <w:lang w:val="da-DK"/>
        </w:rPr>
        <w:t xml:space="preserve">Vì tổng khối lượng hai dung dịch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$500$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da-DK"/>
        </w:rPr>
        <w:t>$gam$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da-DK"/>
        </w:rPr>
        <w:t xml:space="preserve"> nên ta có phương trình:</w:t>
      </w:r>
    </w:p>
    <w:p w14:paraId="33E78543" w14:textId="5A2489DC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lastRenderedPageBreak/>
        <w:t>$x+y=500 (1)$</w:t>
      </w:r>
    </w:p>
    <w:p w14:paraId="53F038A0" w14:textId="19BBAF43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Vì dung dịch tạo thành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$HCl$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$16%$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nên ta có phương trình:</w:t>
      </w:r>
    </w:p>
    <w:p w14:paraId="41B9316F" w14:textId="3C6F0410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$10%x+25%y=16%.500 (2)$</w:t>
      </w:r>
    </w:p>
    <w:p w14:paraId="78AA4AF5" w14:textId="250D8F57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Từ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$(1); (2)$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 có hệ phương trình: </w:t>
      </w:r>
    </w:p>
    <w:p w14:paraId="380A9ED4" w14:textId="4D7B5120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x+y=500 \ &amp; 10%x+25%y=16%.500 \ \end{align}$</w:t>
      </w:r>
    </w:p>
    <w:p w14:paraId="0A7BEE61" w14:textId="343C703D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x+y=500 \ &amp; 0,1x+0,25y=80 \ \end{align}$</w:t>
      </w:r>
    </w:p>
    <w:p w14:paraId="4F74BE07" w14:textId="19EC675D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x+y=500 \ &amp; x+2,5y=800 \ \end{align}$</w:t>
      </w:r>
    </w:p>
    <w:p w14:paraId="4CAAF4A0" w14:textId="1DFB9C4E" w:rsidR="00AE2545" w:rsidRPr="00FE29E2" w:rsidRDefault="00FE29E2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x+y=500 \ &amp; -1,5y=-300 \ \end{align}$</w:t>
      </w:r>
    </w:p>
    <w:p w14:paraId="55776F0C" w14:textId="157E9915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x=300 (tm) \ &amp; y=200 (tm) \ \end{align}$</w:t>
      </w:r>
    </w:p>
    <w:p w14:paraId="61EBFFCA" w14:textId="7C7358FF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Bình cần dùng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$300$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$gam$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dịch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$HCl$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$10%$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E29E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da-DK"/>
        </w:rPr>
        <w:t xml:space="preserve">và </w:t>
      </w:r>
      <w:r w:rsidR="00FE29E2" w:rsidRPr="00FE29E2">
        <w:rPr>
          <w:rFonts w:ascii="Times New Roman" w:eastAsia="Times New Roman" w:hAnsi="Times New Roman" w:cs="Times New Roman"/>
          <w:color w:val="000000"/>
          <w:sz w:val="26"/>
          <w:szCs w:val="26"/>
          <w:lang w:val="da-DK"/>
        </w:rPr>
        <w:t>$200$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$gam$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dung dịch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$HCl$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$25%$</w:t>
      </w:r>
    </w:p>
    <w:p w14:paraId="35C0DFD2" w14:textId="46DE3DC1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Gọi số người ban đầu có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(người,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$x\in N*$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4357434C" w14:textId="149AD27E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Số tiền mỗi người góp lúc đầu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$\frac{180}{x}$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(triệu đồng)</w:t>
      </w:r>
    </w:p>
    <w:p w14:paraId="05BD8372" w14:textId="2F9D2966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Số người khi tăng thêm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$x+3$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(người)</w:t>
      </w:r>
    </w:p>
    <w:p w14:paraId="52684ECE" w14:textId="6C7E8C2A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Số tiền mỗi người góp khi tăng thêm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$\frac{180}{x+3}$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(triệu đồng)</w:t>
      </w:r>
    </w:p>
    <w:p w14:paraId="06A41CFD" w14:textId="017E28E2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Vì số tiền mỗi người góp giảm đi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triệu nên ta có phương trình:</w:t>
      </w:r>
    </w:p>
    <w:p w14:paraId="60F8DBD1" w14:textId="3D8EA448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$\frac{180}{x}-\frac{180}{x+3}=3$</w:t>
      </w:r>
    </w:p>
    <w:p w14:paraId="4615CCD3" w14:textId="462C810D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$\frac{60}{x}-\frac{60}{x+3}=1$</w:t>
      </w:r>
    </w:p>
    <w:p w14:paraId="4D5F83B5" w14:textId="0F14264E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$60\left( x+3 \right)-60x=x(x+3)$</w:t>
      </w:r>
    </w:p>
    <w:p w14:paraId="644C946A" w14:textId="6B4F7CF6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${{x}^2}+3x-180=0$</w:t>
      </w:r>
    </w:p>
    <w:p w14:paraId="68E6824B" w14:textId="41D85754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$(x-12)(x+15)=0$</w:t>
      </w:r>
    </w:p>
    <w:p w14:paraId="6E2164A4" w14:textId="7B225233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$x=12(TM);x=-15(KTM)$</w:t>
      </w:r>
    </w:p>
    <w:p w14:paraId="121EC8EA" w14:textId="5732D5C3" w:rsidR="00AE2545" w:rsidRPr="00FE29E2" w:rsidRDefault="00AE2545" w:rsidP="00281B85">
      <w:pPr>
        <w:tabs>
          <w:tab w:val="left" w:pos="990"/>
          <w:tab w:val="left" w:pos="3402"/>
          <w:tab w:val="left" w:pos="5670"/>
          <w:tab w:val="left" w:pos="793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ban đầu nhóm bạn đó có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$12$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người</w:t>
      </w:r>
    </w:p>
    <w:p w14:paraId="420E6AAF" w14:textId="552FF234" w:rsidR="00AE2545" w:rsidRPr="00FE29E2" w:rsidRDefault="00AE2545" w:rsidP="00281B85">
      <w:pP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3)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Cho phương trình: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${{x}^2}-2x+m-1=0 (1)$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 tham số. </w:t>
      </w:r>
    </w:p>
    <w:p w14:paraId="3E1FA5D3" w14:textId="7C337D52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$\Delta '=1-m+1=2-m$</w:t>
      </w:r>
    </w:p>
    <w:p w14:paraId="5F2958DB" w14:textId="7336B224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Phương trình có hai nghiệm phân biệt khi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$\Delta '&gt;0\Leftrightarrow 2-m&gt;0\Leftrightarrow m&lt;2$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42B528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sz w:val="26"/>
          <w:szCs w:val="26"/>
          <w:lang w:val="fr-FR"/>
        </w:rPr>
        <w:t>Áp dụng Định lý Vi-et ta có:</w:t>
      </w:r>
    </w:p>
    <w:p w14:paraId="2A2C9314" w14:textId="7384E7F4" w:rsidR="00AE2545" w:rsidRPr="00FE29E2" w:rsidRDefault="00FE29E2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$\left\{ \begin{align} &amp; {{x}_1}+{{x}_2}=2 \ &amp; {{x}_1}.{{x}_2}=m-1 \ \end{align}$</w:t>
      </w:r>
    </w:p>
    <w:p w14:paraId="0B132E0D" w14:textId="02DB0713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Có: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${{x}_1}{{x}_2}-1=\frac{1}{{{x}_1}}+\frac{1}{{{x}_2}}$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DA5CA5" w14:textId="583B82CB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${{x}_1}{{x}_2}-1=\frac{{{x}_1}+{{x}_2}}{{{x}_1}{{x}_2}}$</w:t>
      </w:r>
    </w:p>
    <w:p w14:paraId="4921216C" w14:textId="0C9689EA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lastRenderedPageBreak/>
        <w:t xml:space="preserve">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$m-1-1=\frac{2}{m-1}$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      (Điều kiện: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$m\ne 1$</w:t>
      </w:r>
      <w:r w:rsidRPr="00FE29E2">
        <w:rPr>
          <w:rFonts w:ascii="Times New Roman" w:hAnsi="Times New Roman" w:cs="Times New Roman"/>
          <w:sz w:val="26"/>
          <w:szCs w:val="26"/>
        </w:rPr>
        <w:t>)</w:t>
      </w:r>
    </w:p>
    <w:p w14:paraId="170C1343" w14:textId="17E95044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$(m-2)(m-1)=2$</w:t>
      </w:r>
    </w:p>
    <w:p w14:paraId="454BC1D0" w14:textId="6F2DE752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${{m}^2}-3m=0$</w:t>
      </w:r>
    </w:p>
    <w:p w14:paraId="0657258D" w14:textId="3734E404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$m=0(TM);m=3(KTM)$</w:t>
      </w:r>
    </w:p>
    <w:p w14:paraId="584855A8" w14:textId="7DD69EDD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Vậy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$m=0$</w:t>
      </w:r>
    </w:p>
    <w:p w14:paraId="6A0AFA27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FE29E2">
        <w:rPr>
          <w:rFonts w:ascii="Times New Roman" w:hAnsi="Times New Roman" w:cs="Times New Roman"/>
          <w:b/>
          <w:sz w:val="26"/>
          <w:szCs w:val="26"/>
        </w:rPr>
        <w:t xml:space="preserve">    (4,0 điểm) </w:t>
      </w:r>
    </w:p>
    <w:tbl>
      <w:tblPr>
        <w:tblW w:w="0" w:type="auto"/>
        <w:tblInd w:w="-95" w:type="dxa"/>
        <w:tblLook w:val="04A0" w:firstRow="1" w:lastRow="0" w:firstColumn="1" w:lastColumn="0" w:noHBand="0" w:noVBand="1"/>
      </w:tblPr>
      <w:tblGrid>
        <w:gridCol w:w="5843"/>
        <w:gridCol w:w="4173"/>
      </w:tblGrid>
      <w:tr w:rsidR="00AE2545" w:rsidRPr="00FE29E2" w14:paraId="3B339ACB" w14:textId="77777777" w:rsidTr="009A7414">
        <w:tc>
          <w:tcPr>
            <w:tcW w:w="6033" w:type="dxa"/>
            <w:shd w:val="clear" w:color="auto" w:fill="auto"/>
          </w:tcPr>
          <w:p w14:paraId="422B8821" w14:textId="239E88A9" w:rsidR="00AE2545" w:rsidRPr="00FE29E2" w:rsidRDefault="00AE2545" w:rsidP="00281B85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FE29E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1) Người ta đổ đầy nước vào một bình đong với các kích thước như hình vẽ. Hãy tính thể tích của phần nước trong bình, lấy </w:t>
            </w:r>
            <w:r w:rsidR="00FE29E2" w:rsidRPr="00FE29E2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$\pi \approx 3,14$</w:t>
            </w:r>
            <w:r w:rsidRPr="00FE29E2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(giả sử bề dày của bình đong không đáng kể, kết quả làm tròn đến chữ số thập phân thứ hai). </w:t>
            </w:r>
          </w:p>
          <w:p w14:paraId="1B122B4A" w14:textId="77777777" w:rsidR="00AE2545" w:rsidRPr="00FE29E2" w:rsidRDefault="00AE2545" w:rsidP="00281B85">
            <w:pPr>
              <w:pStyle w:val="msolistparagraph0"/>
              <w:tabs>
                <w:tab w:val="left" w:pos="360"/>
                <w:tab w:val="left" w:pos="720"/>
                <w:tab w:val="left" w:pos="900"/>
                <w:tab w:val="left" w:pos="992"/>
                <w:tab w:val="left" w:pos="2880"/>
                <w:tab w:val="left" w:pos="5400"/>
                <w:tab w:val="left" w:pos="7920"/>
              </w:tabs>
              <w:spacing w:line="276" w:lineRule="auto"/>
              <w:ind w:left="0"/>
              <w:jc w:val="both"/>
              <w:rPr>
                <w:sz w:val="26"/>
                <w:lang w:val="fr-FR"/>
              </w:rPr>
            </w:pPr>
          </w:p>
        </w:tc>
        <w:tc>
          <w:tcPr>
            <w:tcW w:w="4257" w:type="dxa"/>
            <w:shd w:val="clear" w:color="auto" w:fill="auto"/>
          </w:tcPr>
          <w:p w14:paraId="23136C6F" w14:textId="77777777" w:rsidR="00AE2545" w:rsidRPr="00FE29E2" w:rsidRDefault="00AE2545" w:rsidP="00281B85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FE29E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0F2E151" wp14:editId="10BAC61B">
                  <wp:extent cx="1214101" cy="2449759"/>
                  <wp:effectExtent l="0" t="0" r="5715" b="825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4389"/>
                          <a:stretch/>
                        </pic:blipFill>
                        <pic:spPr bwMode="auto">
                          <a:xfrm>
                            <a:off x="0" y="0"/>
                            <a:ext cx="1214125" cy="2449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627A0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</w:rPr>
        <w:t>Lời giải</w:t>
      </w:r>
    </w:p>
    <w:p w14:paraId="5DEB02B5" w14:textId="6937DF9C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Bán kính đáy phần hình trụ là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$2:1=2(cm)$</w:t>
      </w:r>
    </w:p>
    <w:p w14:paraId="1BD3D4F0" w14:textId="1021E37E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của phần bình hình trụ là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${{V}_1}=\pi .{{r}_1}^2.h={{3,14.1}^2}.8=25,12(c{{m}^3})$</w:t>
      </w:r>
    </w:p>
    <w:p w14:paraId="289CC658" w14:textId="2898358C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phần bình hình cầu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${{V}_2}=\frac{4}{3}\pi .{{r}_2}^3=\frac{4}{3}{{.3,14.4,25}^3}\approx 321,39(c{{m}^3})$</w:t>
      </w:r>
    </w:p>
    <w:p w14:paraId="2171D891" w14:textId="13E81B4E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Thể tích nước trong bình là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$V=25,12+321,39=346,51(c{{m}^3})$</w:t>
      </w:r>
    </w:p>
    <w:p w14:paraId="278DE7CD" w14:textId="6CD4F042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color w:val="0000FF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Vậy thể tích nước trong bình khoảng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$346,51(c{{m}^3})$</w:t>
      </w:r>
    </w:p>
    <w:p w14:paraId="0A027500" w14:textId="35FE9936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2) Cho đường tròn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$(O;R)$</w:t>
      </w:r>
      <w:r w:rsidRPr="00FE29E2">
        <w:rPr>
          <w:rFonts w:ascii="Times New Roman" w:hAnsi="Times New Roman" w:cs="Times New Roman"/>
          <w:sz w:val="26"/>
          <w:szCs w:val="26"/>
        </w:rPr>
        <w:t xml:space="preserve"> và dây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cố định không đi qua tâm. Gọi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$A$</w:t>
      </w:r>
      <w:r w:rsidRPr="00FE29E2">
        <w:rPr>
          <w:rFonts w:ascii="Times New Roman" w:hAnsi="Times New Roman" w:cs="Times New Roman"/>
          <w:sz w:val="26"/>
          <w:szCs w:val="26"/>
        </w:rPr>
        <w:t xml:space="preserve"> là một điểm bất kì trên cung lớn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sao cho tam giác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nhọn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$(AB&lt;AC)$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Kẻ các đường cao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$AD,BE$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của tam giác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$ABC$</w:t>
      </w:r>
      <w:r w:rsidRPr="00FE29E2">
        <w:rPr>
          <w:rFonts w:ascii="Times New Roman" w:hAnsi="Times New Roman" w:cs="Times New Roman"/>
          <w:sz w:val="26"/>
          <w:szCs w:val="26"/>
        </w:rPr>
        <w:t>.</w:t>
      </w:r>
    </w:p>
    <w:p w14:paraId="1B4F2618" w14:textId="5AEB145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a) 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Chứng minh: Bốn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$A,E,D,B$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cùng nằm trên một đường tròn.</w:t>
      </w:r>
    </w:p>
    <w:p w14:paraId="467516D3" w14:textId="41F1C260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</w:rPr>
        <w:t>b) K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ẻ đường kính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$AK$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của</w:t>
      </w:r>
      <w:r w:rsidRPr="00FE29E2">
        <w:rPr>
          <w:rFonts w:ascii="Times New Roman" w:hAnsi="Times New Roman" w:cs="Times New Roman"/>
          <w:sz w:val="26"/>
          <w:szCs w:val="26"/>
        </w:rPr>
        <w:t xml:space="preserve"> đường tròn tâm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$O$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Gọi F là hình chiếu của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$B$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trên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$AK$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. Chứng minh</w:t>
      </w:r>
      <w:r w:rsidRPr="00FE29E2">
        <w:rPr>
          <w:rFonts w:ascii="Times New Roman" w:hAnsi="Times New Roman" w:cs="Times New Roman"/>
          <w:sz w:val="26"/>
          <w:szCs w:val="26"/>
        </w:rPr>
        <w:t xml:space="preserve"> rằng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$AB.AC=AK.AD$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và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$DF\bot AC$</w:t>
      </w:r>
    </w:p>
    <w:p w14:paraId="14F967A9" w14:textId="440CD99C" w:rsidR="00AE2545" w:rsidRPr="00FE29E2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c) Gọi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là trung điểm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$BC$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FE29E2">
        <w:rPr>
          <w:rFonts w:ascii="Times New Roman" w:hAnsi="Times New Roman" w:cs="Times New Roman"/>
          <w:sz w:val="26"/>
          <w:szCs w:val="26"/>
        </w:rPr>
        <w:t xml:space="preserve">Chứng minh: ba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$E;F;M$</w:t>
      </w:r>
      <w:r w:rsidRPr="00FE29E2">
        <w:rPr>
          <w:rFonts w:ascii="Times New Roman" w:hAnsi="Times New Roman" w:cs="Times New Roman"/>
          <w:sz w:val="26"/>
          <w:szCs w:val="26"/>
        </w:rPr>
        <w:t xml:space="preserve"> thẳng hàng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3F0A6B0D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0DB9B575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84EBFF0" wp14:editId="30265AFE">
            <wp:extent cx="2919047" cy="29712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047" cy="29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F3EA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a) </w:t>
      </w:r>
    </w:p>
    <w:p w14:paraId="5D042A81" w14:textId="4157EA19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+ Có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$AD$</w:t>
      </w:r>
      <w:r w:rsidRPr="00FE29E2">
        <w:rPr>
          <w:rFonts w:ascii="Times New Roman" w:hAnsi="Times New Roman" w:cs="Times New Roman"/>
          <w:kern w:val="2"/>
          <w:sz w:val="26"/>
          <w:szCs w:val="26"/>
          <w:lang w:val="pt-BR"/>
          <w14:ligatures w14:val="standardContextual"/>
        </w:rPr>
        <w:t xml:space="preserve"> là đường cao của tam giác </w:t>
      </w:r>
      <w:r w:rsidR="00FE29E2" w:rsidRPr="00FE29E2">
        <w:rPr>
          <w:rFonts w:ascii="Times New Roman" w:hAnsi="Times New Roman" w:cs="Times New Roman"/>
          <w:color w:val="000000"/>
          <w:kern w:val="2"/>
          <w:sz w:val="26"/>
          <w:szCs w:val="26"/>
          <w:lang w:val="pt-BR"/>
          <w14:ligatures w14:val="standardContextual"/>
        </w:rPr>
        <w:t>$ABC$</w:t>
      </w:r>
    </w:p>
    <w:p w14:paraId="03DF702F" w14:textId="1DD1FE3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$AD\bot BC$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$\Rightarrow \widehat{ADB}={{90}^0}$</w:t>
      </w:r>
    </w:p>
    <w:p w14:paraId="2DDF5BF8" w14:textId="63186DD1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+ Có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$BE$</w:t>
      </w:r>
      <w:r w:rsidRPr="00FE29E2">
        <w:rPr>
          <w:rFonts w:ascii="Times New Roman" w:hAnsi="Times New Roman" w:cs="Times New Roman"/>
          <w:kern w:val="2"/>
          <w:sz w:val="26"/>
          <w:szCs w:val="26"/>
          <w:lang w:val="pt-BR"/>
          <w14:ligatures w14:val="standardContextual"/>
        </w:rPr>
        <w:t xml:space="preserve"> là đường cao của tam giác </w:t>
      </w:r>
      <w:r w:rsidR="00FE29E2" w:rsidRPr="00FE29E2">
        <w:rPr>
          <w:rFonts w:ascii="Times New Roman" w:hAnsi="Times New Roman" w:cs="Times New Roman"/>
          <w:color w:val="000000"/>
          <w:kern w:val="2"/>
          <w:sz w:val="26"/>
          <w:szCs w:val="26"/>
          <w:lang w:val="pt-BR"/>
          <w14:ligatures w14:val="standardContextual"/>
        </w:rPr>
        <w:t>$ABC$</w:t>
      </w:r>
    </w:p>
    <w:p w14:paraId="6CD808F7" w14:textId="4467F300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nên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$BE\bot AC$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$\Rightarrow \widehat{AEB}={{90}^0}$</w:t>
      </w:r>
    </w:p>
    <w:p w14:paraId="36DCDDB3" w14:textId="2C63C594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+ Gọi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$I$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là trung điểm của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$AB$</w:t>
      </w:r>
    </w:p>
    <w:p w14:paraId="5231DA24" w14:textId="020552CB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ABD$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vuông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$D\Rightarrow IA=IB=ID=\frac{AB}{2}$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$(1)$</w:t>
      </w:r>
    </w:p>
    <w:p w14:paraId="5D8A872B" w14:textId="3074008A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$\Delta ABE$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vuông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$E\Rightarrow IA=IB=IE=\frac{AB}{2}$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$(2)$</w:t>
      </w:r>
    </w:p>
    <w:p w14:paraId="267072A3" w14:textId="3AD54AF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pt-BR"/>
        </w:rPr>
        <w:t xml:space="preserve">Từ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$(1);(2)$</w:t>
      </w:r>
      <w:r w:rsidRPr="00FE29E2">
        <w:rPr>
          <w:rFonts w:ascii="Times New Roman" w:hAnsi="Times New Roman" w:cs="Times New Roman"/>
          <w:sz w:val="26"/>
          <w:szCs w:val="26"/>
          <w:lang w:val="pt-BR"/>
        </w:rPr>
        <w:t xml:space="preserve"> suy ra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pt-BR"/>
        </w:rPr>
        <w:t>$IA=IB=IE=ID\left( =\frac{AB}{2} \right)$</w:t>
      </w:r>
    </w:p>
    <w:p w14:paraId="42EA8DEA" w14:textId="56A5C2E5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Nên 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bốn điểm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$A,B,E,D$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cùng nằm trên một đường tròn .</w:t>
      </w:r>
    </w:p>
    <w:p w14:paraId="3B53146A" w14:textId="5EEF3BBF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b) Chứng minh: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$\widehat{ADB}=\widehat{ACK=} {{90}^0}$</w:t>
      </w:r>
    </w:p>
    <w:p w14:paraId="7D42E824" w14:textId="76D52E5F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+ Chỉ ra: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$\widehat{ABD}=\widehat{AKC}$</w:t>
      </w:r>
    </w:p>
    <w:p w14:paraId="0AD0B1C8" w14:textId="5DDBEB7A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Chứng minh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$\Delta$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FE29E2">
        <w:rPr>
          <w:rFonts w:ascii="Times New Roman" w:hAnsi="Times New Roman" w:cs="Times New Roman"/>
          <w:sz w:val="26"/>
          <w:szCs w:val="26"/>
        </w:rPr>
        <w:t>BD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đồng dạng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FE29E2">
        <w:rPr>
          <w:rFonts w:ascii="Times New Roman" w:hAnsi="Times New Roman" w:cs="Times New Roman"/>
          <w:sz w:val="26"/>
          <w:szCs w:val="26"/>
        </w:rPr>
        <w:t>KC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E29E2">
        <w:rPr>
          <w:rFonts w:ascii="Times New Roman" w:hAnsi="Times New Roman" w:cs="Times New Roman"/>
          <w:sz w:val="26"/>
          <w:szCs w:val="26"/>
        </w:rPr>
        <w:t>(g.g)</w:t>
      </w:r>
    </w:p>
    <w:p w14:paraId="0340ED26" w14:textId="77777777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>và AB.AC = AK.AD</w:t>
      </w:r>
    </w:p>
    <w:p w14:paraId="6CD673B7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FE29E2">
        <w:rPr>
          <w:rFonts w:ascii="Times New Roman" w:hAnsi="Times New Roman" w:cs="Times New Roman"/>
          <w:sz w:val="26"/>
          <w:szCs w:val="26"/>
        </w:rPr>
        <w:t>+ Chứng minh tứ giác AFDB nội tiếp</w:t>
      </w:r>
    </w:p>
    <w:p w14:paraId="7A221410" w14:textId="4B440AC2" w:rsidR="00AE2545" w:rsidRPr="00FE29E2" w:rsidRDefault="00FE29E2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$\Rightarrow \widehat{BFD}=\widehat{BAD}$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 (1)</w:t>
      </w:r>
    </w:p>
    <w:p w14:paraId="08689FD4" w14:textId="5C813EA2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Vì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$\Delta$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FE29E2">
        <w:rPr>
          <w:rFonts w:ascii="Times New Roman" w:hAnsi="Times New Roman" w:cs="Times New Roman"/>
          <w:sz w:val="26"/>
          <w:szCs w:val="26"/>
        </w:rPr>
        <w:t>BD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đồng dạng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$\Delta$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>A</w:t>
      </w:r>
      <w:r w:rsidRPr="00FE29E2">
        <w:rPr>
          <w:rFonts w:ascii="Times New Roman" w:hAnsi="Times New Roman" w:cs="Times New Roman"/>
          <w:sz w:val="26"/>
          <w:szCs w:val="26"/>
        </w:rPr>
        <w:t>KC</w:t>
      </w:r>
    </w:p>
    <w:p w14:paraId="30C83ECA" w14:textId="029A008F" w:rsidR="00AE2545" w:rsidRPr="00FE29E2" w:rsidRDefault="00FE29E2" w:rsidP="00281B85">
      <w:pPr>
        <w:spacing w:line="276" w:lineRule="auto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$\Rightarrow \widehat{BAD}=\widehat{KAC}$</w:t>
      </w:r>
      <w:r w:rsidR="00AE2545" w:rsidRPr="00FE29E2">
        <w:rPr>
          <w:rFonts w:ascii="Times New Roman" w:hAnsi="Times New Roman" w:cs="Times New Roman"/>
          <w:sz w:val="26"/>
          <w:szCs w:val="26"/>
        </w:rPr>
        <w:t xml:space="preserve"> (2)</w:t>
      </w:r>
    </w:p>
    <w:p w14:paraId="0D1D9CC2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</w:t>
      </w:r>
      <w:r w:rsidRPr="00FE29E2">
        <w:rPr>
          <w:rFonts w:ascii="Times New Roman" w:hAnsi="Times New Roman" w:cs="Times New Roman"/>
          <w:sz w:val="26"/>
          <w:szCs w:val="26"/>
        </w:rPr>
        <w:t>Chứng minh tứ giác AEFB nội tiếp</w:t>
      </w:r>
    </w:p>
    <w:p w14:paraId="44137BFE" w14:textId="26F412DA" w:rsidR="00AE2545" w:rsidRPr="00FE29E2" w:rsidRDefault="00FE29E2" w:rsidP="00281B85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/>
          <w:sz w:val="26"/>
          <w:szCs w:val="26"/>
        </w:rPr>
        <w:t>$\Rightarrow \widehat{EAF}=\widehat{EBF}$</w:t>
      </w:r>
    </w:p>
    <w:p w14:paraId="3A889DFC" w14:textId="4373ECC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Hay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$\widehat{CAK}=\widehat{EBF}$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(3)</w:t>
      </w:r>
    </w:p>
    <w:p w14:paraId="262196CD" w14:textId="16FBBC0D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Từ (1); (2); (3) suy ra: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$\widehat{EBF}=\widehat{BFD}$</w:t>
      </w:r>
    </w:p>
    <w:p w14:paraId="71A31089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Mà hai góc này ở vị trí so le trong nên BE // DF </w:t>
      </w:r>
    </w:p>
    <w:p w14:paraId="17BE3E59" w14:textId="759B66C9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Lại có BE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$\bot AC$</w:t>
      </w:r>
      <w:r w:rsidRPr="00FE29E2">
        <w:rPr>
          <w:rFonts w:ascii="Times New Roman" w:hAnsi="Times New Roman" w:cs="Times New Roman"/>
          <w:sz w:val="26"/>
          <w:szCs w:val="26"/>
        </w:rPr>
        <w:t xml:space="preserve"> (GT)</w:t>
      </w:r>
    </w:p>
    <w:p w14:paraId="786AA96E" w14:textId="0B3F5FEE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>Vậy DF</w:t>
      </w:r>
      <w:r w:rsidRPr="00FE29E2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$\bot AC$</w:t>
      </w:r>
    </w:p>
    <w:p w14:paraId="2EF2DDA5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kern w:val="2"/>
          <w:sz w:val="26"/>
          <w:szCs w:val="26"/>
          <w14:ligatures w14:val="standardContextual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c) Gọi M là trung điểm của BC </w:t>
      </w:r>
    </w:p>
    <w:p w14:paraId="362DC002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Suy ra M cố định và OM vuông góc BC (quan hệ giữa đường kính và dây) </w:t>
      </w:r>
    </w:p>
    <w:p w14:paraId="142BE7FE" w14:textId="7777777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+ Chứng minh tứ giác OMBF nội tiếp </w:t>
      </w:r>
    </w:p>
    <w:p w14:paraId="736FB7E3" w14:textId="39D71EAD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Suy ra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$\widehat{OFM}=\widehat{OBM}$</w:t>
      </w:r>
    </w:p>
    <w:p w14:paraId="1FEE7DA5" w14:textId="6689C1BD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+ Chứng minh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$\widehat{OBM}=\frac{{{180}^0}-\widehat{BOC}}{2} ={{90}^0}-\widehat{BAC}=\widehat{ABE}$</w:t>
      </w:r>
    </w:p>
    <w:p w14:paraId="1B56F84A" w14:textId="527F2935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Mà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$\widehat{ABE}=\widehat{AFE}$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7FDE16" w14:textId="3D5909CF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nên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$\widehat{AFE}=\widehat{OFM}$</w:t>
      </w:r>
    </w:p>
    <w:p w14:paraId="2E77DC77" w14:textId="5E388142" w:rsidR="00AE2545" w:rsidRPr="00FE29E2" w:rsidRDefault="00AE2545" w:rsidP="00281B85">
      <w:pPr>
        <w:tabs>
          <w:tab w:val="left" w:pos="2268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Từ đó chứng minh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$\widehat{EFM}={{180}^0}$</w:t>
      </w:r>
      <w:r w:rsidRPr="00FE29E2">
        <w:rPr>
          <w:rFonts w:ascii="Times New Roman" w:hAnsi="Times New Roman" w:cs="Times New Roman"/>
          <w:sz w:val="26"/>
          <w:szCs w:val="26"/>
        </w:rPr>
        <w:t xml:space="preserve">.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>Suy ra ba điểm E, F, M thẳng hàng</w:t>
      </w:r>
    </w:p>
    <w:p w14:paraId="47519F6A" w14:textId="77777777" w:rsidR="00AE2545" w:rsidRPr="00FE29E2" w:rsidRDefault="00AE2545" w:rsidP="00281B85">
      <w:pPr>
        <w:spacing w:line="276" w:lineRule="auto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215D8BB6" w14:textId="4E37045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FE29E2"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  <w:t>Câu V:</w:t>
      </w:r>
      <w:r w:rsidRPr="00FE29E2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</w:t>
      </w:r>
      <w:r w:rsidRPr="00FE29E2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(0,5 điểm) 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một tấm nhôm hình tam giác đều có cạnh bằng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$20(cm)$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Người ta cắt ở ba góc của tấm nhôm đó ba tam giác như hình vẽ dưới đây để được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Tìm độ dài đoạn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$MB$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để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vi-VN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diện tích lớn nhất?</w:t>
      </w:r>
    </w:p>
    <w:p w14:paraId="1CC595AB" w14:textId="77777777" w:rsidR="00AE2545" w:rsidRPr="00FE29E2" w:rsidRDefault="00AE2545" w:rsidP="00F209B8">
      <w:pPr>
        <w:tabs>
          <w:tab w:val="left" w:pos="992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A7D7EF7" wp14:editId="4B7CA884">
            <wp:extent cx="4662535" cy="1979039"/>
            <wp:effectExtent l="0" t="0" r="5080" b="2540"/>
            <wp:docPr id="73978215" name="Picture 6" descr="C:\Users\Lenovo\Desktop\ẢN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C:\Users\Lenovo\Desktop\ẢNH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49" cy="197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B7EB6" w14:textId="77777777" w:rsidR="00AE2545" w:rsidRPr="00FE29E2" w:rsidRDefault="00AE2545" w:rsidP="00281B85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B08F1CB" w14:textId="0979D355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Gọi độ dài đoạn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$MB$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$x(cm)$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, ta có:</w:t>
      </w:r>
    </w:p>
    <w:p w14:paraId="3130E53E" w14:textId="22CB6DBD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Độ dài đoạn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$NC$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$x(cm)$</w:t>
      </w:r>
    </w:p>
    <w:p w14:paraId="3BD755F6" w14:textId="05AFD1C4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Độ dài đoạn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$MN$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là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$20-x-x=20-2x(cm)$</w:t>
      </w:r>
    </w:p>
    <w:p w14:paraId="4F09A16C" w14:textId="788B57B0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Tam giác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$BQM$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vuông tại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có:</w:t>
      </w:r>
    </w:p>
    <w:p w14:paraId="3F828B05" w14:textId="49A3234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           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  <w:lang w:val="fr-FR"/>
        </w:rPr>
        <w:t>$\tan B=\tan {{60}^0}=\frac{QM}{BM}=\frac{QM}{x}$</w:t>
      </w:r>
    </w:p>
    <w:p w14:paraId="0E1C100B" w14:textId="1C54E69F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$QM=x.\tan {{60}^0}=x.\sqrt{3}$</w:t>
      </w:r>
    </w:p>
    <w:p w14:paraId="65A02593" w14:textId="14FA849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Diện tích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là: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$S=MN.QM=(20-2x).x\sqrt{3}$</w:t>
      </w:r>
    </w:p>
    <w:p w14:paraId="4BCE5F5A" w14:textId="1A921650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Áp dụng bất đẳng thức Cauchy ta có: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$S=(20-2x).x\sqrt{3}=2\sqrt{3}(10-x).x\le 2\sqrt{3}\left( \frac{10-x+x}{2} \right)^2$</w:t>
      </w:r>
    </w:p>
    <w:p w14:paraId="472CEF90" w14:textId="3A424E47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tab/>
      </w:r>
      <w:r w:rsidRPr="00FE29E2">
        <w:rPr>
          <w:rFonts w:ascii="Times New Roman" w:hAnsi="Times New Roman" w:cs="Times New Roman"/>
          <w:sz w:val="26"/>
          <w:szCs w:val="26"/>
        </w:rPr>
        <w:tab/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$S\le 2\sqrt{3}.25=50\sqrt{3}$</w:t>
      </w:r>
    </w:p>
    <w:p w14:paraId="21EF486C" w14:textId="7DB0BB64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Dấu bằng xảy ra khi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$10-x=x$</w:t>
      </w:r>
    </w:p>
    <w:p w14:paraId="73BA1A4B" w14:textId="75AB37EC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                           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$x=5$</w:t>
      </w:r>
    </w:p>
    <w:p w14:paraId="458F9EE4" w14:textId="754D99DF" w:rsidR="00AE2545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Vậy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$MB=5cm$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để hình chữ nhật </w:t>
      </w:r>
      <w:r w:rsidR="00FE29E2" w:rsidRPr="00FE29E2">
        <w:rPr>
          <w:rFonts w:ascii="Times New Roman" w:hAnsi="Times New Roman" w:cs="Times New Roman"/>
          <w:color w:val="000000"/>
          <w:sz w:val="26"/>
          <w:szCs w:val="26"/>
        </w:rPr>
        <w:t>$MNPQ$</w:t>
      </w:r>
      <w:r w:rsidRPr="00FE29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diện tích lớn nhất.</w:t>
      </w:r>
    </w:p>
    <w:p w14:paraId="31CF5D2E" w14:textId="77777777" w:rsidR="00AE2545" w:rsidRPr="00FE29E2" w:rsidRDefault="00AE2545" w:rsidP="00281B8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B368B11" w14:textId="77777777" w:rsidR="00AE2545" w:rsidRPr="00FE29E2" w:rsidRDefault="00AE2545" w:rsidP="00281B85">
      <w:pPr>
        <w:tabs>
          <w:tab w:val="left" w:pos="990"/>
        </w:tabs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sym w:font="Wingdings" w:char="F096"/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  <w:r w:rsidRPr="00FE29E2">
        <w:rPr>
          <w:rFonts w:ascii="Times New Roman" w:hAnsi="Times New Roman" w:cs="Times New Roman"/>
          <w:b/>
          <w:sz w:val="26"/>
          <w:szCs w:val="26"/>
        </w:rPr>
        <w:t>HẾT</w:t>
      </w: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  <w:r w:rsidRPr="00FE29E2">
        <w:rPr>
          <w:rFonts w:ascii="Times New Roman" w:hAnsi="Times New Roman" w:cs="Times New Roman"/>
          <w:sz w:val="26"/>
          <w:szCs w:val="26"/>
        </w:rPr>
        <w:sym w:font="Wingdings" w:char="F097"/>
      </w:r>
    </w:p>
    <w:p w14:paraId="768217D0" w14:textId="77777777" w:rsidR="00AE2545" w:rsidRPr="00FE29E2" w:rsidRDefault="00AE2545" w:rsidP="00281B85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7D88484" w14:textId="162CBA44" w:rsidR="00B47340" w:rsidRPr="00FE29E2" w:rsidRDefault="00AE2545" w:rsidP="00281B85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29E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0F5B8B" w14:textId="4207E845" w:rsidR="00FA50B8" w:rsidRPr="00FE29E2" w:rsidRDefault="00FA50B8" w:rsidP="00B64702">
      <w:pPr>
        <w:rPr>
          <w:rFonts w:ascii="Times New Roman" w:hAnsi="Times New Roman" w:cs="Times New Roman"/>
          <w:sz w:val="26"/>
          <w:szCs w:val="26"/>
        </w:rPr>
      </w:pPr>
    </w:p>
    <w:sectPr w:rsidR="00FA50B8" w:rsidRPr="00FE29E2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26AFB" w14:textId="77777777" w:rsidR="00030C9E" w:rsidRDefault="00030C9E" w:rsidP="0039216F">
      <w:pPr>
        <w:spacing w:after="0" w:line="240" w:lineRule="auto"/>
      </w:pPr>
      <w:r>
        <w:separator/>
      </w:r>
    </w:p>
  </w:endnote>
  <w:endnote w:type="continuationSeparator" w:id="0">
    <w:p w14:paraId="3ACC3521" w14:textId="77777777" w:rsidR="00030C9E" w:rsidRDefault="00030C9E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A7727" w14:textId="77777777" w:rsidR="00030C9E" w:rsidRDefault="00030C9E" w:rsidP="0039216F">
      <w:pPr>
        <w:spacing w:after="0" w:line="240" w:lineRule="auto"/>
      </w:pPr>
      <w:r>
        <w:separator/>
      </w:r>
    </w:p>
  </w:footnote>
  <w:footnote w:type="continuationSeparator" w:id="0">
    <w:p w14:paraId="2F190CDE" w14:textId="77777777" w:rsidR="00030C9E" w:rsidRDefault="00030C9E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BE0BD7"/>
    <w:multiLevelType w:val="singleLevel"/>
    <w:tmpl w:val="BDBE0BD7"/>
    <w:lvl w:ilvl="0">
      <w:start w:val="1"/>
      <w:numFmt w:val="lowerLetter"/>
      <w:suff w:val="space"/>
      <w:lvlText w:val="%1)"/>
      <w:lvlJc w:val="left"/>
      <w:pPr>
        <w:ind w:left="1440" w:firstLine="0"/>
      </w:pPr>
    </w:lvl>
  </w:abstractNum>
  <w:abstractNum w:abstractNumId="1" w15:restartNumberingAfterBreak="0">
    <w:nsid w:val="00D239C3"/>
    <w:multiLevelType w:val="multilevel"/>
    <w:tmpl w:val="00D239C3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8083E"/>
    <w:multiLevelType w:val="hybridMultilevel"/>
    <w:tmpl w:val="AEE8A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72F9"/>
    <w:multiLevelType w:val="hybridMultilevel"/>
    <w:tmpl w:val="75DE4AE6"/>
    <w:lvl w:ilvl="0" w:tplc="C224820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51632"/>
    <w:multiLevelType w:val="multilevel"/>
    <w:tmpl w:val="0EE516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59B067"/>
    <w:multiLevelType w:val="singleLevel"/>
    <w:tmpl w:val="1159B067"/>
    <w:lvl w:ilvl="0">
      <w:start w:val="1"/>
      <w:numFmt w:val="decimal"/>
      <w:suff w:val="space"/>
      <w:lvlText w:val="%1)"/>
      <w:lvlJc w:val="left"/>
      <w:pPr>
        <w:ind w:left="992" w:firstLine="0"/>
      </w:pPr>
      <w:rPr>
        <w:rFonts w:hint="default"/>
        <w:b w:val="0"/>
        <w:bCs w:val="0"/>
        <w:sz w:val="24"/>
        <w:szCs w:val="24"/>
      </w:rPr>
    </w:lvl>
  </w:abstractNum>
  <w:abstractNum w:abstractNumId="8" w15:restartNumberingAfterBreak="0">
    <w:nsid w:val="117610B7"/>
    <w:multiLevelType w:val="hybridMultilevel"/>
    <w:tmpl w:val="D7289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A86EA8"/>
    <w:multiLevelType w:val="multilevel"/>
    <w:tmpl w:val="12A86EA8"/>
    <w:lvl w:ilvl="0">
      <w:start w:val="1"/>
      <w:numFmt w:val="lowerLetter"/>
      <w:lvlText w:val="%1)"/>
      <w:lvlJc w:val="left"/>
      <w:pPr>
        <w:ind w:left="1713" w:hanging="360"/>
      </w:pPr>
      <w:rPr>
        <w:rFonts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873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.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CA17E81"/>
    <w:multiLevelType w:val="hybridMultilevel"/>
    <w:tmpl w:val="C5FE28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E3C9D"/>
    <w:multiLevelType w:val="hybridMultilevel"/>
    <w:tmpl w:val="71368672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1127E"/>
    <w:multiLevelType w:val="multilevel"/>
    <w:tmpl w:val="25C1127E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24953AA"/>
    <w:multiLevelType w:val="hybridMultilevel"/>
    <w:tmpl w:val="609A723E"/>
    <w:lvl w:ilvl="0" w:tplc="41361A1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160603"/>
    <w:multiLevelType w:val="multilevel"/>
    <w:tmpl w:val="33160603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35262F25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AD5727"/>
    <w:multiLevelType w:val="multilevel"/>
    <w:tmpl w:val="36AD5727"/>
    <w:lvl w:ilvl="0">
      <w:start w:val="1"/>
      <w:numFmt w:val="decimal"/>
      <w:lvlText w:val="%1)"/>
      <w:lvlJc w:val="left"/>
      <w:pPr>
        <w:ind w:left="1350" w:hanging="360"/>
      </w:pPr>
      <w:rPr>
        <w:rFonts w:eastAsia="Calibri" w:hint="default"/>
        <w:b w:val="0"/>
        <w:bCs/>
        <w:color w:val="auto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8013CB8"/>
    <w:multiLevelType w:val="hybridMultilevel"/>
    <w:tmpl w:val="D99E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85BB4"/>
    <w:multiLevelType w:val="hybridMultilevel"/>
    <w:tmpl w:val="F9745ADA"/>
    <w:lvl w:ilvl="0" w:tplc="F7CA968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E4729"/>
    <w:multiLevelType w:val="multilevel"/>
    <w:tmpl w:val="421E4729"/>
    <w:lvl w:ilvl="0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B13F5"/>
    <w:multiLevelType w:val="multilevel"/>
    <w:tmpl w:val="53FB13F5"/>
    <w:lvl w:ilvl="0">
      <w:start w:val="1"/>
      <w:numFmt w:val="decimal"/>
      <w:lvlText w:val="%1)"/>
      <w:lvlJc w:val="left"/>
      <w:pPr>
        <w:ind w:left="1354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2074" w:hanging="360"/>
      </w:pPr>
    </w:lvl>
    <w:lvl w:ilvl="2">
      <w:start w:val="1"/>
      <w:numFmt w:val="lowerRoman"/>
      <w:lvlText w:val="%3."/>
      <w:lvlJc w:val="right"/>
      <w:pPr>
        <w:ind w:left="2794" w:hanging="180"/>
      </w:pPr>
    </w:lvl>
    <w:lvl w:ilvl="3">
      <w:start w:val="1"/>
      <w:numFmt w:val="decimal"/>
      <w:lvlText w:val="%4."/>
      <w:lvlJc w:val="left"/>
      <w:pPr>
        <w:ind w:left="3514" w:hanging="360"/>
      </w:pPr>
    </w:lvl>
    <w:lvl w:ilvl="4">
      <w:start w:val="1"/>
      <w:numFmt w:val="lowerLetter"/>
      <w:lvlText w:val="%5."/>
      <w:lvlJc w:val="left"/>
      <w:pPr>
        <w:ind w:left="4234" w:hanging="360"/>
      </w:pPr>
    </w:lvl>
    <w:lvl w:ilvl="5">
      <w:start w:val="1"/>
      <w:numFmt w:val="lowerRoman"/>
      <w:lvlText w:val="%6."/>
      <w:lvlJc w:val="right"/>
      <w:pPr>
        <w:ind w:left="4954" w:hanging="180"/>
      </w:pPr>
    </w:lvl>
    <w:lvl w:ilvl="6">
      <w:start w:val="1"/>
      <w:numFmt w:val="decimal"/>
      <w:lvlText w:val="%7."/>
      <w:lvlJc w:val="left"/>
      <w:pPr>
        <w:ind w:left="5674" w:hanging="360"/>
      </w:pPr>
    </w:lvl>
    <w:lvl w:ilvl="7">
      <w:start w:val="1"/>
      <w:numFmt w:val="lowerLetter"/>
      <w:lvlText w:val="%8."/>
      <w:lvlJc w:val="left"/>
      <w:pPr>
        <w:ind w:left="6394" w:hanging="360"/>
      </w:pPr>
    </w:lvl>
    <w:lvl w:ilvl="8">
      <w:start w:val="1"/>
      <w:numFmt w:val="lowerRoman"/>
      <w:lvlText w:val="%9."/>
      <w:lvlJc w:val="right"/>
      <w:pPr>
        <w:ind w:left="7114" w:hanging="180"/>
      </w:pPr>
    </w:lvl>
  </w:abstractNum>
  <w:abstractNum w:abstractNumId="26" w15:restartNumberingAfterBreak="0">
    <w:nsid w:val="5A083BFE"/>
    <w:multiLevelType w:val="hybridMultilevel"/>
    <w:tmpl w:val="91AC09D6"/>
    <w:lvl w:ilvl="0" w:tplc="CDACFD26">
      <w:start w:val="1"/>
      <w:numFmt w:val="decimal"/>
      <w:lvlText w:val="Câu %1."/>
      <w:lvlJc w:val="left"/>
      <w:pPr>
        <w:ind w:left="502" w:hanging="360"/>
      </w:pPr>
      <w:rPr>
        <w:rFonts w:hint="default"/>
        <w:b/>
        <w:i w:val="0"/>
        <w:color w:val="0000FF"/>
        <w:sz w:val="23"/>
        <w:szCs w:val="23"/>
        <w:u w:val="none"/>
      </w:rPr>
    </w:lvl>
    <w:lvl w:ilvl="1" w:tplc="04090017">
      <w:start w:val="1"/>
      <w:numFmt w:val="lowerLetter"/>
      <w:lvlText w:val="%2)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5A54E1"/>
    <w:multiLevelType w:val="multilevel"/>
    <w:tmpl w:val="5F5A54E1"/>
    <w:lvl w:ilvl="0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5F9E04A8"/>
    <w:multiLevelType w:val="hybridMultilevel"/>
    <w:tmpl w:val="5DEEF460"/>
    <w:lvl w:ilvl="0" w:tplc="541406B2">
      <w:start w:val="1"/>
      <w:numFmt w:val="lowerLetter"/>
      <w:lvlText w:val="%1)"/>
      <w:lvlJc w:val="left"/>
      <w:pPr>
        <w:ind w:left="1353" w:hanging="360"/>
      </w:p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B61EF7"/>
    <w:multiLevelType w:val="hybridMultilevel"/>
    <w:tmpl w:val="50BC8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66204C"/>
    <w:multiLevelType w:val="hybridMultilevel"/>
    <w:tmpl w:val="3DFECA4E"/>
    <w:lvl w:ilvl="0" w:tplc="ED50DA1E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8170E2"/>
    <w:multiLevelType w:val="hybridMultilevel"/>
    <w:tmpl w:val="D5DCEF84"/>
    <w:lvl w:ilvl="0" w:tplc="63CAB588">
      <w:start w:val="1"/>
      <w:numFmt w:val="decimal"/>
      <w:lvlText w:val="Bài %1."/>
      <w:lvlJc w:val="left"/>
      <w:pPr>
        <w:tabs>
          <w:tab w:val="num" w:pos="792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FF"/>
        <w:sz w:val="24"/>
        <w:szCs w:val="24"/>
        <w:u w:val="none"/>
        <w:effect w:val="none"/>
        <w:vertAlign w:val="baseli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3CC2839"/>
    <w:multiLevelType w:val="hybridMultilevel"/>
    <w:tmpl w:val="B29C9BB4"/>
    <w:lvl w:ilvl="0" w:tplc="DEACF62E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6" w15:restartNumberingAfterBreak="0">
    <w:nsid w:val="75604643"/>
    <w:multiLevelType w:val="multilevel"/>
    <w:tmpl w:val="75604643"/>
    <w:lvl w:ilvl="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A637BE1"/>
    <w:multiLevelType w:val="hybridMultilevel"/>
    <w:tmpl w:val="A3A6C378"/>
    <w:lvl w:ilvl="0" w:tplc="83F6E1FA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B66685"/>
    <w:multiLevelType w:val="hybridMultilevel"/>
    <w:tmpl w:val="3EF0F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82176E"/>
    <w:multiLevelType w:val="hybridMultilevel"/>
    <w:tmpl w:val="D7289E8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313444">
    <w:abstractNumId w:val="32"/>
  </w:num>
  <w:num w:numId="2" w16cid:durableId="948390871">
    <w:abstractNumId w:val="12"/>
  </w:num>
  <w:num w:numId="3" w16cid:durableId="1810247550">
    <w:abstractNumId w:val="20"/>
  </w:num>
  <w:num w:numId="4" w16cid:durableId="1231185740">
    <w:abstractNumId w:val="38"/>
  </w:num>
  <w:num w:numId="5" w16cid:durableId="666253224">
    <w:abstractNumId w:val="21"/>
  </w:num>
  <w:num w:numId="6" w16cid:durableId="1685743954">
    <w:abstractNumId w:val="3"/>
  </w:num>
  <w:num w:numId="7" w16cid:durableId="637565428">
    <w:abstractNumId w:val="17"/>
  </w:num>
  <w:num w:numId="8" w16cid:durableId="953514322">
    <w:abstractNumId w:val="1"/>
  </w:num>
  <w:num w:numId="9" w16cid:durableId="195778870">
    <w:abstractNumId w:val="7"/>
  </w:num>
  <w:num w:numId="10" w16cid:durableId="983119525">
    <w:abstractNumId w:val="0"/>
  </w:num>
  <w:num w:numId="11" w16cid:durableId="802696806">
    <w:abstractNumId w:val="19"/>
  </w:num>
  <w:num w:numId="12" w16cid:durableId="2118744197">
    <w:abstractNumId w:val="22"/>
  </w:num>
  <w:num w:numId="13" w16cid:durableId="521749656">
    <w:abstractNumId w:val="25"/>
  </w:num>
  <w:num w:numId="14" w16cid:durableId="1141537412">
    <w:abstractNumId w:val="14"/>
  </w:num>
  <w:num w:numId="15" w16cid:durableId="837042983">
    <w:abstractNumId w:val="29"/>
  </w:num>
  <w:num w:numId="16" w16cid:durableId="1250503934">
    <w:abstractNumId w:val="36"/>
  </w:num>
  <w:num w:numId="17" w16cid:durableId="1620985292">
    <w:abstractNumId w:val="9"/>
  </w:num>
  <w:num w:numId="18" w16cid:durableId="306250316">
    <w:abstractNumId w:val="6"/>
  </w:num>
  <w:num w:numId="19" w16cid:durableId="1439569132">
    <w:abstractNumId w:val="18"/>
  </w:num>
  <w:num w:numId="20" w16cid:durableId="6022980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98445179">
    <w:abstractNumId w:val="16"/>
  </w:num>
  <w:num w:numId="22" w16cid:durableId="121581183">
    <w:abstractNumId w:val="10"/>
  </w:num>
  <w:num w:numId="23" w16cid:durableId="1930504183">
    <w:abstractNumId w:val="24"/>
  </w:num>
  <w:num w:numId="24" w16cid:durableId="1035159532">
    <w:abstractNumId w:val="5"/>
  </w:num>
  <w:num w:numId="25" w16cid:durableId="1936938074">
    <w:abstractNumId w:val="11"/>
  </w:num>
  <w:num w:numId="26" w16cid:durableId="1834373171">
    <w:abstractNumId w:val="15"/>
  </w:num>
  <w:num w:numId="27" w16cid:durableId="1978607672">
    <w:abstractNumId w:val="28"/>
  </w:num>
  <w:num w:numId="28" w16cid:durableId="9527907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99964178">
    <w:abstractNumId w:val="13"/>
  </w:num>
  <w:num w:numId="30" w16cid:durableId="548496259">
    <w:abstractNumId w:val="2"/>
  </w:num>
  <w:num w:numId="31" w16cid:durableId="78799669">
    <w:abstractNumId w:val="27"/>
  </w:num>
  <w:num w:numId="32" w16cid:durableId="1654406676">
    <w:abstractNumId w:val="23"/>
  </w:num>
  <w:num w:numId="33" w16cid:durableId="1146901036">
    <w:abstractNumId w:val="33"/>
  </w:num>
  <w:num w:numId="34" w16cid:durableId="643895389">
    <w:abstractNumId w:val="35"/>
  </w:num>
  <w:num w:numId="35" w16cid:durableId="1144664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966981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63456895">
    <w:abstractNumId w:val="8"/>
  </w:num>
  <w:num w:numId="38" w16cid:durableId="1502621814">
    <w:abstractNumId w:val="39"/>
  </w:num>
  <w:num w:numId="39" w16cid:durableId="525484851">
    <w:abstractNumId w:val="26"/>
  </w:num>
  <w:num w:numId="40" w16cid:durableId="151580004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attachedTemplate r:id="rId1"/>
  <w:defaultTabStop w:val="720"/>
  <w:characterSpacingControl w:val="doNotCompress"/>
  <w:hdrShapeDefaults>
    <o:shapedefaults v:ext="edit" spidmax="230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C9E"/>
    <w:rsid w:val="00030D73"/>
    <w:rsid w:val="00031358"/>
    <w:rsid w:val="0003287F"/>
    <w:rsid w:val="00034BF5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3355"/>
    <w:rsid w:val="0015361A"/>
    <w:rsid w:val="00162715"/>
    <w:rsid w:val="00167435"/>
    <w:rsid w:val="001753C9"/>
    <w:rsid w:val="00175503"/>
    <w:rsid w:val="00181973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0FA2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A4B72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3B8C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5736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665C3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6F38C4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328E5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02A45"/>
    <w:rsid w:val="0081054C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C7DB5"/>
    <w:rsid w:val="008D3FF2"/>
    <w:rsid w:val="008D769A"/>
    <w:rsid w:val="008F02D3"/>
    <w:rsid w:val="008F1B1D"/>
    <w:rsid w:val="008F7608"/>
    <w:rsid w:val="009005C4"/>
    <w:rsid w:val="00901D93"/>
    <w:rsid w:val="00902266"/>
    <w:rsid w:val="00912381"/>
    <w:rsid w:val="00915A6C"/>
    <w:rsid w:val="00916989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545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37206"/>
    <w:rsid w:val="00B42E75"/>
    <w:rsid w:val="00B47340"/>
    <w:rsid w:val="00B519DA"/>
    <w:rsid w:val="00B51C5F"/>
    <w:rsid w:val="00B52045"/>
    <w:rsid w:val="00B56068"/>
    <w:rsid w:val="00B64702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3515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2651B"/>
    <w:rsid w:val="00C41786"/>
    <w:rsid w:val="00C50442"/>
    <w:rsid w:val="00C571FB"/>
    <w:rsid w:val="00C60DD8"/>
    <w:rsid w:val="00C6277C"/>
    <w:rsid w:val="00C67145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56C7"/>
    <w:rsid w:val="00D46831"/>
    <w:rsid w:val="00D5103E"/>
    <w:rsid w:val="00D51FBB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0D7D"/>
    <w:rsid w:val="00D92B59"/>
    <w:rsid w:val="00D92DB1"/>
    <w:rsid w:val="00D96058"/>
    <w:rsid w:val="00DA56C5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23A2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55D9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2424"/>
    <w:rsid w:val="00F8789C"/>
    <w:rsid w:val="00FA50B8"/>
    <w:rsid w:val="00FB3075"/>
    <w:rsid w:val="00FB3417"/>
    <w:rsid w:val="00FC1602"/>
    <w:rsid w:val="00FD1AF3"/>
    <w:rsid w:val="00FE09FE"/>
    <w:rsid w:val="00FE1731"/>
    <w:rsid w:val="00FE29E2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06"/>
    <o:shapelayout v:ext="edit">
      <o:idmap v:ext="edit" data="2"/>
    </o:shapelayout>
  </w:shapeDefaults>
  <w:decimalSymbol w:val=",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link w:val="NormalWebChar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91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16989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fontstyle01">
    <w:name w:val="fontstyle01"/>
    <w:basedOn w:val="DefaultParagraphFont"/>
    <w:rsid w:val="008C7DB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270FA2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qFormat/>
    <w:rsid w:val="00270FA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locked/>
    <w:rsid w:val="00C2651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35736"/>
    <w:pPr>
      <w:widowControl w:val="0"/>
      <w:autoSpaceDE w:val="0"/>
      <w:autoSpaceDN w:val="0"/>
      <w:spacing w:after="0" w:line="266" w:lineRule="exact"/>
      <w:ind w:left="178" w:right="443"/>
      <w:jc w:val="center"/>
    </w:pPr>
    <w:rPr>
      <w:rFonts w:ascii="Times New Roman" w:eastAsia="Times New Roman" w:hAnsi="Times New Roman" w:cs="Times New Roman"/>
      <w:bCs/>
      <w:color w:val="000000" w:themeColor="text1"/>
      <w:lang w:bidi="en-US"/>
    </w:rPr>
  </w:style>
  <w:style w:type="paragraph" w:customStyle="1" w:styleId="msolistparagraph0">
    <w:name w:val="msolistparagraph"/>
    <w:basedOn w:val="Normal"/>
    <w:rsid w:val="00AE25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9</Pages>
  <Words>1672</Words>
  <Characters>9534</Characters>
  <Application>Microsoft Office Word</Application>
  <DocSecurity>0</DocSecurity>
  <Lines>79</Lines>
  <Paragraphs>22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 dat</cp:lastModifiedBy>
  <cp:revision>2</cp:revision>
  <cp:lastPrinted>2022-06-24T02:34:00Z</cp:lastPrinted>
  <dcterms:created xsi:type="dcterms:W3CDTF">2026-05-19T10:05:00Z</dcterms:created>
  <dcterms:modified xsi:type="dcterms:W3CDTF">2026-05-19T10:05:00Z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