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76" w:type="dxa"/>
        <w:jc w:val="center"/>
        <w:tblLook w:val="04A0" w:firstRow="1" w:lastRow="0" w:firstColumn="1" w:lastColumn="0" w:noHBand="0" w:noVBand="1"/>
      </w:tblPr>
      <w:tblGrid>
        <w:gridCol w:w="9699"/>
        <w:gridCol w:w="222"/>
      </w:tblGrid>
      <w:tr w:rsidR="00B37206" w:rsidRPr="00BF5ECE" w14:paraId="6979A94E" w14:textId="77777777">
        <w:trPr>
          <w:jc w:val="center"/>
        </w:trPr>
        <w:tc>
          <w:tcPr>
            <w:tcW w:w="2920" w:type="dxa"/>
          </w:tcPr>
          <w:tbl>
            <w:tblPr>
              <w:tblStyle w:val="TableGrid"/>
              <w:tblpPr w:leftFromText="180" w:rightFromText="180" w:vertAnchor="text" w:horzAnchor="page" w:tblpX="-199" w:tblpY="9"/>
              <w:tblOverlap w:val="never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98"/>
            </w:tblGrid>
            <w:tr w:rsidR="00B37206" w:rsidRPr="00BF5ECE" w14:paraId="6E720241" w14:textId="77777777" w:rsidTr="00B37206">
              <w:tc>
                <w:tcPr>
                  <w:tcW w:w="9498" w:type="dxa"/>
                  <w:vAlign w:val="center"/>
                </w:tcPr>
                <w:p w14:paraId="4ED786BB" w14:textId="77777777" w:rsidR="00B37206" w:rsidRPr="00BF5ECE" w:rsidRDefault="00B37206" w:rsidP="00B37206">
                  <w:pPr>
                    <w:pStyle w:val="Heading1"/>
                    <w:spacing w:before="120" w:line="276" w:lineRule="auto"/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</w:pPr>
                  <w:r w:rsidRPr="00BF5ECE"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  <w:t>KỲ THI TUYỂN SINH LỚP 10</w:t>
                  </w:r>
                </w:p>
                <w:p w14:paraId="3D58829C" w14:textId="77777777" w:rsidR="00B37206" w:rsidRPr="00BF5ECE" w:rsidRDefault="00B37206" w:rsidP="00B37206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FF"/>
                      <w:sz w:val="26"/>
                      <w:szCs w:val="26"/>
                    </w:rPr>
                  </w:pPr>
                  <w:r w:rsidRPr="00BF5ECE">
                    <w:rPr>
                      <w:rFonts w:ascii="Times New Roman" w:hAnsi="Times New Roman" w:cs="Times New Roman"/>
                      <w:b/>
                      <w:color w:val="0000FF"/>
                      <w:sz w:val="26"/>
                      <w:szCs w:val="26"/>
                    </w:rPr>
                    <w:t>THEO CHƯƠNG TRÌNH GDPT 2018</w:t>
                  </w:r>
                </w:p>
                <w:p w14:paraId="079769E0" w14:textId="77777777" w:rsidR="00B37206" w:rsidRPr="00BF5ECE" w:rsidRDefault="00B37206" w:rsidP="00B37206">
                  <w:pPr>
                    <w:pStyle w:val="Heading1"/>
                    <w:spacing w:before="120" w:line="276" w:lineRule="auto"/>
                    <w:rPr>
                      <w:rFonts w:cs="Times New Roman"/>
                      <w:color w:val="0000FF"/>
                      <w:sz w:val="26"/>
                      <w:szCs w:val="26"/>
                    </w:rPr>
                  </w:pPr>
                  <w:r w:rsidRPr="00BF5ECE"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  <w:t>M</w:t>
                  </w:r>
                  <w:r w:rsidRPr="00BF5ECE">
                    <w:rPr>
                      <w:rFonts w:cs="Times New Roman"/>
                      <w:color w:val="0000FF"/>
                      <w:sz w:val="26"/>
                      <w:szCs w:val="26"/>
                    </w:rPr>
                    <w:t>ÔN: TOÁN 9</w:t>
                  </w:r>
                </w:p>
                <w:p w14:paraId="56C569A0" w14:textId="77777777" w:rsidR="00B37206" w:rsidRPr="00BF5ECE" w:rsidRDefault="00B37206" w:rsidP="00B37206">
                  <w:pPr>
                    <w:jc w:val="center"/>
                    <w:rPr>
                      <w:rFonts w:ascii="Times New Roman" w:hAnsi="Times New Roman" w:cs="Times New Roman"/>
                      <w:i/>
                      <w:color w:val="0000FF"/>
                      <w:sz w:val="26"/>
                      <w:szCs w:val="26"/>
                    </w:rPr>
                  </w:pPr>
                  <w:r w:rsidRPr="00BF5ECE">
                    <w:rPr>
                      <w:rFonts w:ascii="Times New Roman" w:hAnsi="Times New Roman" w:cs="Times New Roman"/>
                      <w:bCs/>
                      <w:i/>
                      <w:color w:val="0000FF"/>
                      <w:sz w:val="26"/>
                      <w:szCs w:val="26"/>
                    </w:rPr>
                    <w:t>Thời gian</w:t>
                  </w:r>
                  <w:r w:rsidRPr="00BF5ECE">
                    <w:rPr>
                      <w:rFonts w:ascii="Times New Roman" w:hAnsi="Times New Roman" w:cs="Times New Roman"/>
                      <w:i/>
                      <w:color w:val="0000FF"/>
                      <w:sz w:val="26"/>
                      <w:szCs w:val="26"/>
                    </w:rPr>
                    <w:t>: 120 phút, không kể thời gian giao đề.</w:t>
                  </w:r>
                </w:p>
              </w:tc>
            </w:tr>
          </w:tbl>
          <w:p w14:paraId="26CD5D5E" w14:textId="77777777" w:rsidR="00B37206" w:rsidRPr="00BF5ECE" w:rsidRDefault="00B37206" w:rsidP="00B37206">
            <w:pPr>
              <w:pStyle w:val="Heading1"/>
              <w:spacing w:before="120" w:line="276" w:lineRule="auto"/>
              <w:jc w:val="both"/>
              <w:rPr>
                <w:rFonts w:cs="Times New Roman"/>
                <w:b w:val="0"/>
                <w:i/>
                <w:sz w:val="26"/>
                <w:szCs w:val="26"/>
              </w:rPr>
            </w:pPr>
          </w:p>
        </w:tc>
        <w:tc>
          <w:tcPr>
            <w:tcW w:w="6056" w:type="dxa"/>
          </w:tcPr>
          <w:p w14:paraId="2F83AC67" w14:textId="77777777" w:rsidR="00B37206" w:rsidRPr="00BF5ECE" w:rsidRDefault="00B37206" w:rsidP="00B37206">
            <w:pPr>
              <w:pStyle w:val="Heading1"/>
              <w:spacing w:before="120" w:line="276" w:lineRule="auto"/>
              <w:rPr>
                <w:rFonts w:cs="Times New Roman"/>
                <w:b w:val="0"/>
                <w:i/>
                <w:sz w:val="26"/>
                <w:szCs w:val="26"/>
              </w:rPr>
            </w:pPr>
          </w:p>
        </w:tc>
      </w:tr>
    </w:tbl>
    <w:p w14:paraId="7B6116E2" w14:textId="77777777" w:rsidR="00B37206" w:rsidRPr="00BF5ECE" w:rsidRDefault="00B37206" w:rsidP="00B37206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BF5ECE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6B7DE7A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bookmarkStart w:id="0" w:name="_Hlk176637518"/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BF5ECE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66DECA41" w14:textId="66034A5E" w:rsidR="00B37206" w:rsidRPr="00BF5ECE" w:rsidRDefault="00B37206" w:rsidP="00B37206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eastAsia="Aptos" w:hAnsi="Times New Roman" w:cs="Times New Roman"/>
          <w:kern w:val="2"/>
          <w:sz w:val="26"/>
          <w:szCs w:val="26"/>
          <w:lang w:val="pt-BR"/>
        </w:rPr>
        <w:t xml:space="preserve">Biểu đồ bên biểu diễn tỉ lệ đại biểu tham dự hội nghị theo độ tuổi. 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Biết rằng có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$54$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 đại biểu</w:t>
      </w:r>
    </w:p>
    <w:p w14:paraId="0C021AF3" w14:textId="0C10A501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từ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$25$</w:t>
      </w:r>
      <w:r w:rsidRPr="00BF5E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đến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$35$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>tuổi.</w:t>
      </w:r>
    </w:p>
    <w:p w14:paraId="47D08F01" w14:textId="77777777" w:rsidR="00B37206" w:rsidRPr="00BF5ECE" w:rsidRDefault="00B37206" w:rsidP="00B37206">
      <w:pPr>
        <w:tabs>
          <w:tab w:val="left" w:pos="426"/>
          <w:tab w:val="left" w:pos="851"/>
        </w:tabs>
        <w:jc w:val="center"/>
        <w:rPr>
          <w:rFonts w:ascii="Times New Roman" w:eastAsia="Aptos" w:hAnsi="Times New Roman" w:cs="Times New Roman"/>
          <w:b/>
          <w:bCs/>
          <w:kern w:val="2"/>
          <w:sz w:val="26"/>
          <w:szCs w:val="26"/>
        </w:rPr>
      </w:pPr>
      <w:r w:rsidRPr="00BF5ECE">
        <w:rPr>
          <w:rFonts w:ascii="Times New Roman" w:eastAsia="Aptos" w:hAnsi="Times New Roman" w:cs="Times New Roman"/>
          <w:b/>
          <w:bCs/>
          <w:noProof/>
          <w:kern w:val="2"/>
          <w:sz w:val="26"/>
          <w:szCs w:val="26"/>
        </w:rPr>
        <w:drawing>
          <wp:inline distT="0" distB="0" distL="0" distR="0" wp14:anchorId="3C676FCF" wp14:editId="6739352F">
            <wp:extent cx="3872230" cy="3373755"/>
            <wp:effectExtent l="0" t="0" r="0" b="0"/>
            <wp:docPr id="873104731" name="Picture 873104731" descr="Hi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4731" name="Picture 873104731" descr="Hinh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F215" w14:textId="4F01302C" w:rsidR="00B37206" w:rsidRPr="00BF5ECE" w:rsidRDefault="00B37206" w:rsidP="00B37206">
      <w:pPr>
        <w:tabs>
          <w:tab w:val="left" w:pos="426"/>
          <w:tab w:val="left" w:pos="851"/>
        </w:tabs>
        <w:jc w:val="both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>Có bao nhiêu đại biểu tham dự hội nghị? Lập bảng tần số ghép nhóm tương ứng.</w:t>
      </w:r>
    </w:p>
    <w:p w14:paraId="69F5C580" w14:textId="77777777" w:rsidR="00B37206" w:rsidRPr="00BF5ECE" w:rsidRDefault="00B37206" w:rsidP="00B37206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Cs/>
          <w:sz w:val="26"/>
          <w:szCs w:val="26"/>
        </w:rPr>
        <w:t xml:space="preserve"> Xét phép thử quay bánh xe và quan sát xem khi nó dừng thì mũi kim (được gắn cố định) </w:t>
      </w:r>
    </w:p>
    <w:p w14:paraId="14A6B058" w14:textId="77777777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Cs/>
          <w:sz w:val="26"/>
          <w:szCs w:val="26"/>
        </w:rPr>
        <w:t>chỉ vào ô số mấy. Tính xác suất của các biến cố A: “Kim chỉ vào ô có số là bội của 3”.</w:t>
      </w:r>
    </w:p>
    <w:p w14:paraId="59C7E893" w14:textId="77777777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532299D" w14:textId="77777777" w:rsidR="00B37206" w:rsidRPr="00BF5ECE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114300" distR="114300" wp14:anchorId="18BA35E0" wp14:editId="3AB19822">
            <wp:extent cx="1835150" cy="1764665"/>
            <wp:effectExtent l="0" t="0" r="6350" b="635"/>
            <wp:docPr id="213035072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073608C" w14:textId="18BEAEFA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II:</w:t>
      </w:r>
      <w:r w:rsidRPr="00BF5ECE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F5ECE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$A=\frac{3x+12}{\sqrt{x}+3}$</w:t>
      </w:r>
      <w:r w:rsidRPr="00BF5ECE">
        <w:rPr>
          <w:rFonts w:ascii="Times New Roman" w:hAnsi="Times New Roman" w:cs="Times New Roman"/>
          <w:sz w:val="26"/>
          <w:szCs w:val="26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$B=\frac{\sqrt{x}+1}{\sqrt{x}-3}+\frac{2\sqrt{x}}{\sqrt{x}+3}-\frac{7\sqrt{x}+3}{x-9}$</w:t>
      </w:r>
      <w:r w:rsidRPr="00BF5ECE">
        <w:rPr>
          <w:rFonts w:ascii="Times New Roman" w:hAnsi="Times New Roman" w:cs="Times New Roman"/>
          <w:sz w:val="26"/>
          <w:szCs w:val="26"/>
        </w:rPr>
        <w:t xml:space="preserve">  (với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$x&gt;0;x\ne 9$</w:t>
      </w:r>
      <w:r w:rsidRPr="00BF5ECE">
        <w:rPr>
          <w:rFonts w:ascii="Times New Roman" w:hAnsi="Times New Roman" w:cs="Times New Roman"/>
          <w:sz w:val="26"/>
          <w:szCs w:val="26"/>
        </w:rPr>
        <w:t>) .</w:t>
      </w:r>
    </w:p>
    <w:p w14:paraId="754BC601" w14:textId="0622C3B0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1) Tính giá trị của biểu thức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BF5ECE">
        <w:rPr>
          <w:rFonts w:ascii="Times New Roman" w:hAnsi="Times New Roman" w:cs="Times New Roman"/>
          <w:sz w:val="26"/>
          <w:szCs w:val="26"/>
        </w:rPr>
        <w:t xml:space="preserve">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$x=4$</w:t>
      </w:r>
      <w:r w:rsidRPr="00BF5ECE">
        <w:rPr>
          <w:rFonts w:ascii="Times New Roman" w:hAnsi="Times New Roman" w:cs="Times New Roman"/>
          <w:sz w:val="26"/>
          <w:szCs w:val="26"/>
        </w:rPr>
        <w:t>.</w:t>
      </w:r>
    </w:p>
    <w:p w14:paraId="76F80AD2" w14:textId="3ECC7A38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2) Chứng minh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$B=\frac{3\sqrt{x}}{\sqrt{x}+3}$</w:t>
      </w:r>
      <w:r w:rsidRPr="00BF5ECE">
        <w:rPr>
          <w:rFonts w:ascii="Times New Roman" w:hAnsi="Times New Roman" w:cs="Times New Roman"/>
          <w:sz w:val="26"/>
          <w:szCs w:val="26"/>
        </w:rPr>
        <w:t>.</w:t>
      </w:r>
    </w:p>
    <w:p w14:paraId="24C4213D" w14:textId="27598B20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3) Tìm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>giá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>trị nhỏ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 xml:space="preserve">nhất của biểu </w:t>
      </w:r>
      <w:r w:rsidRPr="00BF5ECE">
        <w:rPr>
          <w:rFonts w:ascii="Times New Roman" w:hAnsi="Times New Roman" w:cs="Times New Roman"/>
          <w:spacing w:val="-4"/>
          <w:sz w:val="26"/>
          <w:szCs w:val="26"/>
        </w:rPr>
        <w:t xml:space="preserve">thức </w:t>
      </w:r>
      <w:r w:rsidR="00BF5ECE" w:rsidRPr="00BF5ECE">
        <w:rPr>
          <w:rFonts w:ascii="Times New Roman" w:hAnsi="Times New Roman" w:cs="Times New Roman"/>
          <w:color w:val="000000"/>
          <w:spacing w:val="-4"/>
          <w:sz w:val="26"/>
          <w:szCs w:val="26"/>
        </w:rPr>
        <w:t>$P=\frac{A}{B}$</w:t>
      </w:r>
      <w:r w:rsidRPr="00BF5ECE">
        <w:rPr>
          <w:rFonts w:ascii="Times New Roman" w:hAnsi="Times New Roman" w:cs="Times New Roman"/>
          <w:sz w:val="26"/>
          <w:szCs w:val="26"/>
        </w:rPr>
        <w:t>.</w:t>
      </w:r>
    </w:p>
    <w:p w14:paraId="133BD9E2" w14:textId="77777777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F5ECE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A2279D5" w14:textId="77777777" w:rsidR="00B37206" w:rsidRPr="00BF5ECE" w:rsidRDefault="00B37206" w:rsidP="00B37206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Hưởng ứng phong trào của hội đồng đội làm tấm kính chắn giọt bắn gửi các y bác sĩ chống</w:t>
      </w:r>
    </w:p>
    <w:p w14:paraId="17A8CC34" w14:textId="1D03CD3E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dịch. Hai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trong đợt 1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$1500$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chiếc tấm kính chắn giọt bắn. Để đáp ứng nhu cầu </w:t>
      </w:r>
    </w:p>
    <w:p w14:paraId="41AEA90D" w14:textId="690960D6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với tình hình dịch bệnh, nên trong đợt 2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$70%$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và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$68%$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nên cả hai lớp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$2583$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Hỏi trong đợt 1 mỗi lớp làm được bao nhiêu tấm kính chắn giọt bắn?</w:t>
      </w:r>
    </w:p>
    <w:p w14:paraId="64984078" w14:textId="5689C06A" w:rsidR="00B37206" w:rsidRPr="00BF5ECE" w:rsidRDefault="00B37206" w:rsidP="00B37206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Theo kê hoạch, một công nhân phải hoàn thành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$60$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sản phẩm trong một thời gian nhất định.</w:t>
      </w:r>
    </w:p>
    <w:p w14:paraId="3FEE3940" w14:textId="7CE1F025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pacing w:val="-4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Nhưng do cải tiến kĩ thuật nên mỗi giờ người công nhân đó đã làm thêm </w:t>
      </w:r>
      <w:r w:rsidR="00BF5ECE" w:rsidRPr="00BF5ECE">
        <w:rPr>
          <w:rFonts w:ascii="Times New Roman" w:hAnsi="Times New Roman" w:cs="Times New Roman"/>
          <w:color w:val="000000"/>
          <w:spacing w:val="-4"/>
          <w:sz w:val="26"/>
          <w:szCs w:val="26"/>
          <w:lang w:val="fr-FR"/>
        </w:rPr>
        <w:t>$2$</w:t>
      </w:r>
      <w:r w:rsidRPr="00BF5ECE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 sản phẩm. Vì vậy, chẳng những đã</w:t>
      </w:r>
    </w:p>
    <w:p w14:paraId="3117172E" w14:textId="6644EC1E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hoàn thành kế hoạch sớm hơn dự định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$30$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phút mà còn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$3$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sản phẩm. Hỏi theo kế hoạch, mỗi giờ người đó phải làm bao nhiêu sản phẩm?</w:t>
      </w:r>
    </w:p>
    <w:p w14:paraId="5DE10BC3" w14:textId="3CFCCC0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A262E50" wp14:editId="35CB845C">
            <wp:simplePos x="0" y="0"/>
            <wp:positionH relativeFrom="margin">
              <wp:posOffset>5295900</wp:posOffset>
            </wp:positionH>
            <wp:positionV relativeFrom="paragraph">
              <wp:posOffset>698500</wp:posOffset>
            </wp:positionV>
            <wp:extent cx="1092200" cy="1538605"/>
            <wp:effectExtent l="0" t="0" r="0" b="4445"/>
            <wp:wrapSquare wrapText="bothSides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rcRect l="21953" t="11588" r="20743" b="12219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3) </w:t>
      </w:r>
      <w:r w:rsidRPr="00BF5ECE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Gọi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${{x}_1},{{x}_2}$</w:t>
      </w:r>
      <w:r w:rsidRPr="00BF5ECE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 hai nghiệm của phương trình: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${{x}^2}-x-1=0.$</w:t>
      </w:r>
      <w:r w:rsidRPr="00BF5ECE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Lập phương trình bậc hai có hai nghiệm là</w:t>
      </w:r>
      <w:r w:rsidRPr="00BF5ECE">
        <w:rPr>
          <w:rFonts w:ascii="Times New Roman" w:eastAsia="Calibri" w:hAnsi="Times New Roman" w:cs="Times New Roman"/>
          <w:sz w:val="26"/>
          <w:szCs w:val="26"/>
          <w:lang w:val="fr-FR"/>
        </w:rPr>
        <w:tab/>
        <w:t xml:space="preserve">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$\frac{{{x}_2}+1}{{{x}_1}};\frac{{{x}_1}+1}{{{x}_2}}$</w:t>
      </w:r>
      <w:r w:rsidRPr="00BF5ECE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        </w:t>
      </w:r>
    </w:p>
    <w:p w14:paraId="1D8D1FB1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F5ECE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4A0599B3" w14:textId="2DB2F599" w:rsidR="00B37206" w:rsidRPr="00BF5ECE" w:rsidRDefault="00B37206" w:rsidP="00B37206">
      <w:pPr>
        <w:numPr>
          <w:ilvl w:val="0"/>
          <w:numId w:val="9"/>
        </w:numPr>
        <w:tabs>
          <w:tab w:val="left" w:pos="992"/>
        </w:tabs>
        <w:spacing w:before="120" w:after="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 Một hộp bóng hình trụ chứa vừa khít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BF5ECE">
        <w:rPr>
          <w:rFonts w:ascii="Times New Roman" w:hAnsi="Times New Roman" w:cs="Times New Roman"/>
          <w:sz w:val="26"/>
          <w:szCs w:val="26"/>
        </w:rPr>
        <w:t xml:space="preserve"> quả bóng tennis có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$6,5 cm$</w:t>
      </w:r>
      <w:r w:rsidRPr="00BF5ECE">
        <w:rPr>
          <w:rFonts w:ascii="Times New Roman" w:hAnsi="Times New Roman" w:cs="Times New Roman"/>
          <w:sz w:val="26"/>
          <w:szCs w:val="26"/>
        </w:rPr>
        <w:t xml:space="preserve"> như hình.</w:t>
      </w:r>
    </w:p>
    <w:p w14:paraId="53E63E0B" w14:textId="77777777" w:rsidR="00B37206" w:rsidRPr="00BF5ECE" w:rsidRDefault="00B37206" w:rsidP="00B37206">
      <w:pPr>
        <w:pStyle w:val="NoSpacing"/>
        <w:numPr>
          <w:ilvl w:val="0"/>
          <w:numId w:val="10"/>
        </w:numPr>
        <w:spacing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Tính diện tích bề mặt và thể tích của mỗi quả bóng</w:t>
      </w:r>
    </w:p>
    <w:p w14:paraId="42E719EB" w14:textId="77777777" w:rsidR="00B37206" w:rsidRPr="00BF5ECE" w:rsidRDefault="00B37206" w:rsidP="00B37206">
      <w:pPr>
        <w:pStyle w:val="NoSpacing"/>
        <w:numPr>
          <w:ilvl w:val="0"/>
          <w:numId w:val="10"/>
        </w:numPr>
        <w:spacing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Tính diện tích xung quanh và thể tích của hộp bóng.</w:t>
      </w:r>
    </w:p>
    <w:p w14:paraId="36DA11C1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6E7FA98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C857F1E" w14:textId="338ECD8C" w:rsidR="00B37206" w:rsidRPr="00BF5ECE" w:rsidRDefault="00B37206" w:rsidP="00B37206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ind w:left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Cho đường tròn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$\left( O \right)$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, từ điểm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ở ngoài đường tròn vẽ hai tiếp tuyến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và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$B, C$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là các tiếp điểm).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$OA$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cắt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tại E.</w:t>
      </w:r>
    </w:p>
    <w:p w14:paraId="586AA34C" w14:textId="7FED6174" w:rsidR="00B37206" w:rsidRPr="00BF5ECE" w:rsidRDefault="00B37206" w:rsidP="00B37206">
      <w:pPr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) Chứng minh tứ giác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$ABOC$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nội tiếp. </w:t>
      </w:r>
    </w:p>
    <w:p w14:paraId="0E078F20" w14:textId="412FF634" w:rsidR="00B37206" w:rsidRPr="00BF5ECE" w:rsidRDefault="00B37206" w:rsidP="00B37206">
      <w:pPr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b)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vuông góc với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$BA.BE=AE.BO$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30A8369" w14:textId="0038028E" w:rsidR="00B37206" w:rsidRPr="00BF5ECE" w:rsidRDefault="00B37206" w:rsidP="00B37206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c) Gọi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là trung điểm của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$BE$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, đường thẳng qua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vuông góc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cắt các tia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$AB, 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theo thứ tự tại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.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là trung điểm của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560233E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  <w:lang w:val="nl-NL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Câu V: </w:t>
      </w:r>
      <w:r w:rsidRPr="00BF5ECE">
        <w:rPr>
          <w:rFonts w:ascii="Times New Roman" w:hAnsi="Times New Roman" w:cs="Times New Roman"/>
          <w:b/>
          <w:sz w:val="26"/>
          <w:szCs w:val="26"/>
          <w:lang w:val="nl-NL"/>
        </w:rPr>
        <w:t xml:space="preserve"> (0,5 điểm) </w:t>
      </w:r>
    </w:p>
    <w:p w14:paraId="6434E207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>Một học sinh được giao thiết kế một cái hộp dạng hình hộp chữ nhật thỏa mãn: Tổng của chiều dài và</w:t>
      </w:r>
    </w:p>
    <w:p w14:paraId="5BD024F2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Cs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lastRenderedPageBreak/>
        <w:t>chiều b</w:t>
      </w:r>
      <w:r w:rsidRPr="00BF5ECE">
        <w:rPr>
          <w:rFonts w:ascii="Times New Roman" w:eastAsia="Calibri" w:hAnsi="Times New Roman" w:cs="Times New Roman"/>
          <w:bCs/>
          <w:sz w:val="26"/>
          <w:szCs w:val="26"/>
          <w:lang w:val="nl-NL"/>
        </w:rPr>
        <w:t xml:space="preserve">ằng 12cm; tổng của của rộng và chiều cao là 24cm. Giáo viên yêu cầu học sinh ấy phải thiết kế sao </w:t>
      </w:r>
    </w:p>
    <w:p w14:paraId="5B264229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eastAsia="Calibri" w:hAnsi="Times New Roman" w:cs="Times New Roman"/>
          <w:bCs/>
          <w:sz w:val="26"/>
          <w:szCs w:val="26"/>
          <w:lang w:val="nl-NL"/>
        </w:rPr>
        <w:t>cho thể tích cái hộp lớn nhất, giá trị lớn nhất ấy bằng bao nhiêu ?</w:t>
      </w:r>
    </w:p>
    <w:p w14:paraId="65C50E76" w14:textId="7660BB6F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noProof/>
          <w:sz w:val="26"/>
          <w:szCs w:val="26"/>
          <w:lang w:val="fr-FR"/>
        </w:rPr>
        <w:drawing>
          <wp:anchor distT="0" distB="0" distL="114300" distR="114300" simplePos="0" relativeHeight="251662336" behindDoc="1" locked="0" layoutInCell="1" allowOverlap="1" wp14:anchorId="5BA19A55" wp14:editId="21B9DCE1">
            <wp:simplePos x="0" y="0"/>
            <wp:positionH relativeFrom="column">
              <wp:posOffset>1959908</wp:posOffset>
            </wp:positionH>
            <wp:positionV relativeFrom="paragraph">
              <wp:posOffset>9558</wp:posOffset>
            </wp:positionV>
            <wp:extent cx="2706370" cy="1273810"/>
            <wp:effectExtent l="0" t="0" r="0" b="0"/>
            <wp:wrapNone/>
            <wp:docPr id="1001079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8B077" w14:textId="61C8FB62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</w:p>
    <w:p w14:paraId="552698C6" w14:textId="77777777" w:rsidR="00B37206" w:rsidRPr="00BF5ECE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</w:p>
    <w:p w14:paraId="44BFD213" w14:textId="77777777" w:rsidR="00B37206" w:rsidRPr="00BF5ECE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</w:p>
    <w:p w14:paraId="1D55BF66" w14:textId="77777777" w:rsidR="00B37206" w:rsidRPr="00BF5ECE" w:rsidRDefault="00B37206" w:rsidP="00B37206">
      <w:pPr>
        <w:pStyle w:val="Heading2"/>
        <w:spacing w:before="120" w:line="276" w:lineRule="auto"/>
        <w:rPr>
          <w:rFonts w:ascii="Times New Roman" w:hAnsi="Times New Roman" w:cs="Times New Roman"/>
          <w:lang w:val="nl-NL"/>
        </w:rPr>
      </w:pPr>
    </w:p>
    <w:p w14:paraId="7D9C7C86" w14:textId="77777777" w:rsidR="00B37206" w:rsidRPr="00BF5ECE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  <w:r w:rsidRPr="00BF5ECE">
        <w:rPr>
          <w:rFonts w:ascii="Times New Roman" w:hAnsi="Times New Roman" w:cs="Times New Roman"/>
        </w:rPr>
        <w:sym w:font="Wingdings" w:char="F096"/>
      </w:r>
      <w:r w:rsidRPr="00BF5ECE">
        <w:rPr>
          <w:rFonts w:ascii="Times New Roman" w:hAnsi="Times New Roman" w:cs="Times New Roman"/>
          <w:lang w:val="nl-NL"/>
        </w:rPr>
        <w:t xml:space="preserve"> </w:t>
      </w:r>
      <w:r w:rsidRPr="00BF5ECE">
        <w:rPr>
          <w:rFonts w:ascii="Times New Roman" w:hAnsi="Times New Roman" w:cs="Times New Roman"/>
          <w:b/>
          <w:lang w:val="nl-NL"/>
        </w:rPr>
        <w:t>HẾT</w:t>
      </w:r>
      <w:r w:rsidRPr="00BF5ECE">
        <w:rPr>
          <w:rFonts w:ascii="Times New Roman" w:hAnsi="Times New Roman" w:cs="Times New Roman"/>
          <w:lang w:val="nl-NL"/>
        </w:rPr>
        <w:t xml:space="preserve"> </w:t>
      </w:r>
      <w:r w:rsidRPr="00BF5ECE">
        <w:rPr>
          <w:rFonts w:ascii="Times New Roman" w:hAnsi="Times New Roman" w:cs="Times New Roman"/>
        </w:rPr>
        <w:sym w:font="Wingdings" w:char="F097"/>
      </w:r>
    </w:p>
    <w:p w14:paraId="77622407" w14:textId="77777777" w:rsidR="00B37206" w:rsidRPr="00BF5ECE" w:rsidRDefault="00B37206" w:rsidP="00B37206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</w:p>
    <w:p w14:paraId="0B0D0A6C" w14:textId="77777777" w:rsidR="00B37206" w:rsidRPr="00BF5ECE" w:rsidRDefault="00B37206" w:rsidP="00B37206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  <w:lang w:val="nl-NL"/>
        </w:rPr>
      </w:pPr>
      <w:r w:rsidRPr="00BF5ECE">
        <w:rPr>
          <w:rFonts w:cs="Times New Roman"/>
          <w:sz w:val="26"/>
          <w:szCs w:val="26"/>
          <w:lang w:val="nl-NL"/>
        </w:rPr>
        <w:br w:type="column"/>
      </w:r>
      <w:r w:rsidRPr="00BF5ECE">
        <w:rPr>
          <w:rFonts w:cs="Times New Roman"/>
          <w:color w:val="0000FF"/>
          <w:sz w:val="26"/>
          <w:szCs w:val="26"/>
          <w:lang w:val="nl-NL"/>
        </w:rPr>
        <w:lastRenderedPageBreak/>
        <w:t>HƯỚNG DẪN</w:t>
      </w:r>
    </w:p>
    <w:p w14:paraId="7FDCE24A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F5ECE">
        <w:rPr>
          <w:rFonts w:ascii="Times New Roman" w:hAnsi="Times New Roman" w:cs="Times New Roman"/>
          <w:b/>
          <w:sz w:val="26"/>
          <w:szCs w:val="26"/>
          <w:lang w:val="nl-NL"/>
        </w:rPr>
        <w:t xml:space="preserve">  (1,5 điểm) </w:t>
      </w:r>
    </w:p>
    <w:p w14:paraId="19AA7FF3" w14:textId="08DE4B9B" w:rsidR="00B37206" w:rsidRPr="00BF5ECE" w:rsidRDefault="00B37206" w:rsidP="00B37206">
      <w:pPr>
        <w:pStyle w:val="ListParagraph"/>
        <w:numPr>
          <w:ilvl w:val="0"/>
          <w:numId w:val="11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eastAsia="Aptos" w:hAnsi="Times New Roman" w:cs="Times New Roman"/>
          <w:kern w:val="2"/>
          <w:sz w:val="26"/>
          <w:szCs w:val="26"/>
          <w:lang w:val="fr-FR"/>
        </w:rPr>
        <w:t xml:space="preserve">Biểu đồ bên biểu diễn tỉ lệ đại biểu tham dự hội nghị theo độ tuổi. 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Biết rằng có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$54$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 đại biểu từ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$25$</w:t>
      </w:r>
      <w:r w:rsidRPr="00BF5E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 xml:space="preserve">đến </w:t>
      </w:r>
      <w:r w:rsidR="00BF5ECE" w:rsidRPr="00BF5ECE">
        <w:rPr>
          <w:rFonts w:ascii="Times New Roman" w:eastAsia="Aptos" w:hAnsi="Times New Roman" w:cs="Times New Roman"/>
          <w:color w:val="000000"/>
          <w:kern w:val="2"/>
          <w:sz w:val="26"/>
          <w:szCs w:val="26"/>
        </w:rPr>
        <w:t>$35$</w:t>
      </w: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>tuổi.</w:t>
      </w:r>
    </w:p>
    <w:p w14:paraId="3CFB5EF3" w14:textId="77777777" w:rsidR="00B37206" w:rsidRPr="00BF5ECE" w:rsidRDefault="00B37206" w:rsidP="00B37206">
      <w:pPr>
        <w:tabs>
          <w:tab w:val="left" w:pos="426"/>
          <w:tab w:val="left" w:pos="851"/>
        </w:tabs>
        <w:jc w:val="center"/>
        <w:rPr>
          <w:rFonts w:ascii="Times New Roman" w:eastAsia="Aptos" w:hAnsi="Times New Roman" w:cs="Times New Roman"/>
          <w:b/>
          <w:bCs/>
          <w:kern w:val="2"/>
          <w:sz w:val="26"/>
          <w:szCs w:val="26"/>
        </w:rPr>
      </w:pPr>
      <w:r w:rsidRPr="00BF5ECE">
        <w:rPr>
          <w:rFonts w:ascii="Times New Roman" w:eastAsia="Aptos" w:hAnsi="Times New Roman" w:cs="Times New Roman"/>
          <w:b/>
          <w:bCs/>
          <w:noProof/>
          <w:kern w:val="2"/>
          <w:sz w:val="26"/>
          <w:szCs w:val="26"/>
        </w:rPr>
        <w:drawing>
          <wp:inline distT="0" distB="0" distL="0" distR="0" wp14:anchorId="67A4BCFF" wp14:editId="63C02065">
            <wp:extent cx="3872230" cy="3136740"/>
            <wp:effectExtent l="0" t="0" r="0" b="6985"/>
            <wp:docPr id="441967946" name="Picture 441967946" descr="Hi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67946" name="Picture 441967946" descr="Hinh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939" cy="313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69AB" w14:textId="547CB8E3" w:rsidR="00B37206" w:rsidRPr="00BF5ECE" w:rsidRDefault="00B37206" w:rsidP="00B37206">
      <w:pPr>
        <w:tabs>
          <w:tab w:val="left" w:pos="426"/>
          <w:tab w:val="left" w:pos="851"/>
        </w:tabs>
        <w:jc w:val="both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F5ECE">
        <w:rPr>
          <w:rFonts w:ascii="Times New Roman" w:eastAsia="Aptos" w:hAnsi="Times New Roman" w:cs="Times New Roman"/>
          <w:kern w:val="2"/>
          <w:sz w:val="26"/>
          <w:szCs w:val="26"/>
        </w:rPr>
        <w:t>Có bao nhiêu đại biểu tham dự hội nghị? Lập bảng tần số ghép nhóm tương ứng.</w:t>
      </w:r>
    </w:p>
    <w:p w14:paraId="6DE18915" w14:textId="719499F4" w:rsidR="00B37206" w:rsidRPr="00BF5ECE" w:rsidRDefault="00B37206" w:rsidP="00B37206">
      <w:pPr>
        <w:pStyle w:val="ListParagraph"/>
        <w:numPr>
          <w:ilvl w:val="0"/>
          <w:numId w:val="11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Cs/>
          <w:sz w:val="26"/>
          <w:szCs w:val="26"/>
        </w:rPr>
        <w:t xml:space="preserve"> Xét phép thử quay bánh xe và quan sát xem khi nó dừng thì mũi kim (được gắn cố định) chỉ vào ô số mấy. Tính xác suất của các biến cố A: “Kim chỉ vào ô có số là bội của 3”</w:t>
      </w:r>
    </w:p>
    <w:p w14:paraId="0054DCF9" w14:textId="77777777" w:rsidR="00B37206" w:rsidRPr="00BF5ECE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Cs/>
          <w:sz w:val="26"/>
          <w:szCs w:val="26"/>
        </w:rPr>
        <w:t>Chứng minh</w:t>
      </w:r>
    </w:p>
    <w:p w14:paraId="52ADF720" w14:textId="77777777" w:rsidR="00B37206" w:rsidRPr="00BF5ECE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F5ECE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114300" distR="114300" wp14:anchorId="54BF3F86" wp14:editId="47F4E932">
            <wp:extent cx="1835150" cy="1764665"/>
            <wp:effectExtent l="0" t="0" r="6350" b="635"/>
            <wp:docPr id="3309317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170" name="Picture 1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6914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EA6155F" w14:textId="77777777" w:rsidR="00B37206" w:rsidRPr="00BF5ECE" w:rsidRDefault="00B37206" w:rsidP="00B37206">
      <w:pPr>
        <w:pStyle w:val="ListParagraph"/>
        <w:numPr>
          <w:ilvl w:val="0"/>
          <w:numId w:val="12"/>
        </w:numPr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3342266B" w14:textId="5D8910D8" w:rsidR="00B37206" w:rsidRPr="00BF5ECE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- Số đại biểu tham dự hội nghị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$54:33,75%=160$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(đại biểu)</w:t>
      </w:r>
    </w:p>
    <w:p w14:paraId="0BC89DFB" w14:textId="77777777" w:rsidR="00B37206" w:rsidRPr="00BF5ECE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- Lập bảng tần số ghép nhóm tương ứng:</w:t>
      </w:r>
    </w:p>
    <w:tbl>
      <w:tblPr>
        <w:tblStyle w:val="TableGrid"/>
        <w:tblW w:w="0" w:type="auto"/>
        <w:tblInd w:w="1794" w:type="dxa"/>
        <w:tblLook w:val="04A0" w:firstRow="1" w:lastRow="0" w:firstColumn="1" w:lastColumn="0" w:noHBand="0" w:noVBand="1"/>
      </w:tblPr>
      <w:tblGrid>
        <w:gridCol w:w="2004"/>
        <w:gridCol w:w="1459"/>
        <w:gridCol w:w="1459"/>
        <w:gridCol w:w="1459"/>
        <w:gridCol w:w="1459"/>
      </w:tblGrid>
      <w:tr w:rsidR="00B37206" w:rsidRPr="00BF5ECE" w14:paraId="62D7572F" w14:textId="77777777">
        <w:tc>
          <w:tcPr>
            <w:tcW w:w="2004" w:type="dxa"/>
          </w:tcPr>
          <w:p w14:paraId="2A61681F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Độ tuổi</w:t>
            </w:r>
          </w:p>
        </w:tc>
        <w:tc>
          <w:tcPr>
            <w:tcW w:w="1459" w:type="dxa"/>
          </w:tcPr>
          <w:p w14:paraId="75E4411A" w14:textId="15C3ADB4" w:rsidR="00B37206" w:rsidRPr="00BF5ECE" w:rsidRDefault="00BF5ECE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$\left[ 25;35 \right]$</w:t>
            </w:r>
          </w:p>
        </w:tc>
        <w:tc>
          <w:tcPr>
            <w:tcW w:w="1459" w:type="dxa"/>
          </w:tcPr>
          <w:p w14:paraId="50A28C76" w14:textId="6DAD2D8D" w:rsidR="00B37206" w:rsidRPr="00BF5ECE" w:rsidRDefault="00BF5ECE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$\left[ 35;45 \right]$</w:t>
            </w:r>
          </w:p>
        </w:tc>
        <w:tc>
          <w:tcPr>
            <w:tcW w:w="1459" w:type="dxa"/>
          </w:tcPr>
          <w:p w14:paraId="06F37B30" w14:textId="64AC58DF" w:rsidR="00B37206" w:rsidRPr="00BF5ECE" w:rsidRDefault="00BF5ECE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$\left[ 45;55 \right]$</w:t>
            </w:r>
          </w:p>
        </w:tc>
        <w:tc>
          <w:tcPr>
            <w:tcW w:w="1459" w:type="dxa"/>
          </w:tcPr>
          <w:p w14:paraId="45C99EA1" w14:textId="6747115B" w:rsidR="00B37206" w:rsidRPr="00BF5ECE" w:rsidRDefault="00BF5ECE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$\left[ 55;65 \right]$</w:t>
            </w:r>
          </w:p>
        </w:tc>
      </w:tr>
      <w:tr w:rsidR="00B37206" w:rsidRPr="00BF5ECE" w14:paraId="282C6DCF" w14:textId="77777777">
        <w:tc>
          <w:tcPr>
            <w:tcW w:w="2004" w:type="dxa"/>
          </w:tcPr>
          <w:p w14:paraId="7A3897F6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Tần số tương ứng</w:t>
            </w:r>
          </w:p>
        </w:tc>
        <w:tc>
          <w:tcPr>
            <w:tcW w:w="1459" w:type="dxa"/>
          </w:tcPr>
          <w:p w14:paraId="682ABC2A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33,75%</w:t>
            </w:r>
          </w:p>
        </w:tc>
        <w:tc>
          <w:tcPr>
            <w:tcW w:w="1459" w:type="dxa"/>
          </w:tcPr>
          <w:p w14:paraId="4A818494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28,75%</w:t>
            </w:r>
          </w:p>
        </w:tc>
        <w:tc>
          <w:tcPr>
            <w:tcW w:w="1459" w:type="dxa"/>
          </w:tcPr>
          <w:p w14:paraId="65C7FC21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26,25%</w:t>
            </w:r>
          </w:p>
        </w:tc>
        <w:tc>
          <w:tcPr>
            <w:tcW w:w="1459" w:type="dxa"/>
          </w:tcPr>
          <w:p w14:paraId="44205A13" w14:textId="77777777" w:rsidR="00B37206" w:rsidRPr="00BF5ECE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ECE">
              <w:rPr>
                <w:rFonts w:ascii="Times New Roman" w:hAnsi="Times New Roman" w:cs="Times New Roman"/>
                <w:sz w:val="26"/>
                <w:szCs w:val="26"/>
              </w:rPr>
              <w:t>11,25%</w:t>
            </w:r>
          </w:p>
        </w:tc>
      </w:tr>
    </w:tbl>
    <w:p w14:paraId="124AC74D" w14:textId="77777777" w:rsidR="00B37206" w:rsidRPr="00BF5ECE" w:rsidRDefault="00B37206" w:rsidP="00B37206">
      <w:pPr>
        <w:pStyle w:val="ListParagraph"/>
        <w:numPr>
          <w:ilvl w:val="0"/>
          <w:numId w:val="12"/>
        </w:numPr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4B7D6F0C" w14:textId="248EB88D" w:rsidR="00B37206" w:rsidRPr="00BF5ECE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lastRenderedPageBreak/>
        <w:t>Không gian mẫu thử có 20 phần tử</w:t>
      </w:r>
    </w:p>
    <w:p w14:paraId="2619F8D3" w14:textId="77777777" w:rsidR="00B37206" w:rsidRPr="00BF5ECE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Số kết quả thuận lợi cho biến cố A: “kim chỉ vào ô có số là bội của 3” là 6.</w:t>
      </w:r>
    </w:p>
    <w:p w14:paraId="4D6B8BD8" w14:textId="2F0F26A3" w:rsidR="00B37206" w:rsidRPr="00BF5ECE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Xác suất của biến cố A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$\frac{6}{20}=\frac{3}{10}$</w:t>
      </w:r>
    </w:p>
    <w:p w14:paraId="31E0CB77" w14:textId="68FFB014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F5ECE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Cho biểu thức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$A=\frac{3x+12}{\sqrt{x}+3}$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$B=\frac{\sqrt{x}+1}{\sqrt{x}-3}+\frac{2\sqrt{x}}{\sqrt{x}+3}-\frac{7\sqrt{x}+3}{x-9}$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 (với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$x&gt;0;x\ne 9$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) </w:t>
      </w:r>
    </w:p>
    <w:p w14:paraId="17EA6096" w14:textId="7A1A1F51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1) Tính giá trị của biểu thức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$x=4$</w:t>
      </w:r>
    </w:p>
    <w:p w14:paraId="1588117E" w14:textId="2E751B47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2) Chứng minh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$B=\frac{3\sqrt{x}}{\sqrt{x}+3}$</w:t>
      </w:r>
    </w:p>
    <w:p w14:paraId="2013CEB1" w14:textId="58297787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3) Tìm</w:t>
      </w:r>
      <w:r w:rsidRPr="00BF5ECE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giá</w:t>
      </w:r>
      <w:r w:rsidRPr="00BF5ECE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trị nhỏ</w:t>
      </w:r>
      <w:r w:rsidRPr="00BF5ECE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nhất của biểu </w:t>
      </w:r>
      <w:r w:rsidRPr="00BF5ECE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thức </w:t>
      </w:r>
      <w:r w:rsidR="00BF5ECE" w:rsidRPr="00BF5ECE">
        <w:rPr>
          <w:rFonts w:ascii="Times New Roman" w:hAnsi="Times New Roman" w:cs="Times New Roman"/>
          <w:color w:val="000000"/>
          <w:spacing w:val="-4"/>
          <w:sz w:val="26"/>
          <w:szCs w:val="26"/>
          <w:lang w:val="fr-FR"/>
        </w:rPr>
        <w:t>$P=\frac{A}{B}$</w:t>
      </w:r>
    </w:p>
    <w:p w14:paraId="32ED0D74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B29FAF9" w14:textId="70ED6F7F" w:rsidR="00B37206" w:rsidRPr="00BF5ECE" w:rsidRDefault="00B37206" w:rsidP="00B37206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Thay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$x=4$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(TMĐK) vào biểu thức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có:</w:t>
      </w:r>
    </w:p>
    <w:p w14:paraId="248E0883" w14:textId="4DC5D942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$A=\frac{3.4+12}{\sqrt{4}+3}=\frac{24}{5}$</w:t>
      </w:r>
    </w:p>
    <w:p w14:paraId="77E94C33" w14:textId="444C57B4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Vậy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$A=\frac{24}{5}$</w:t>
      </w:r>
      <w:r w:rsidRPr="00BF5ECE">
        <w:rPr>
          <w:rFonts w:ascii="Times New Roman" w:hAnsi="Times New Roman" w:cs="Times New Roman"/>
          <w:sz w:val="26"/>
          <w:szCs w:val="26"/>
        </w:rPr>
        <w:t xml:space="preserve">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$x=4$</w:t>
      </w:r>
    </w:p>
    <w:p w14:paraId="4C1D2CB9" w14:textId="30076AFA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2) Chứng minh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$B=\frac{3\sqrt{x}}{\sqrt{x}+3}$</w:t>
      </w:r>
    </w:p>
    <w:p w14:paraId="16499A23" w14:textId="57F54F53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$B=\frac{\sqrt{x}+1}{\sqrt{x}-3}+\frac{2\sqrt{x}}{\sqrt{x}+3}-\frac{7\sqrt{x}+3}{x-9}$</w:t>
      </w:r>
    </w:p>
    <w:p w14:paraId="20AAFDE5" w14:textId="2EAB4DA8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$=\frac{\sqrt{x}+1}{\sqrt{x}-3}+\frac{2\sqrt{x}}{\sqrt{x}+3}-\frac{7\sqrt{x}+3}{\left( \sqrt{x}-3 \right)\left( \sqrt{x}+3 \right)}$</w:t>
      </w:r>
    </w:p>
    <w:p w14:paraId="5ADAF11D" w14:textId="5E9B3BEE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$=\frac{\left( \sqrt{x}+1 \right)\left( \sqrt{x}+3 \right)+2\sqrt{x}\left( \sqrt{x}-3 \right)-7\sqrt{x}-3}{\left( \sqrt{x}-3 \right)\left( \sqrt{x}+3 \right)}$</w:t>
      </w:r>
    </w:p>
    <w:p w14:paraId="1C60C4D9" w14:textId="16012D60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$=\frac{x+3\sqrt{x}+\sqrt{x}+3+2x-6\sqrt{x}-7\sqrt{x}-3}{\left( \sqrt{x}-3 \right)\left( \sqrt{x}+3 \right)}$</w:t>
      </w:r>
    </w:p>
    <w:p w14:paraId="476C6E1B" w14:textId="3C2081EB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$=\frac{3x-9\sqrt{x}}{\left( \sqrt{x}-3 \right)\left( \sqrt{x}+3 \right)}$</w:t>
      </w:r>
    </w:p>
    <w:p w14:paraId="25C8E145" w14:textId="7E94A05F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$=\frac{3\sqrt{x}\left( \sqrt{x}-3 \right)}{\left( \sqrt{x}-3 \right)\left( \sqrt{x}+3 \right)}$</w:t>
      </w:r>
    </w:p>
    <w:p w14:paraId="2676D747" w14:textId="15094741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$=\frac{3\sqrt{x}}{\sqrt{x}+3}$</w:t>
      </w:r>
    </w:p>
    <w:p w14:paraId="382D9603" w14:textId="1CBC87C0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Vậy 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$B=\frac{3\sqrt{x}}{\sqrt{x}+3}$</w:t>
      </w:r>
      <w:r w:rsidRPr="00BF5ECE">
        <w:rPr>
          <w:rFonts w:ascii="Times New Roman" w:hAnsi="Times New Roman" w:cs="Times New Roman"/>
          <w:sz w:val="26"/>
          <w:szCs w:val="26"/>
        </w:rPr>
        <w:t xml:space="preserve"> với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$x&gt;0;x\ne 9$</w:t>
      </w:r>
    </w:p>
    <w:p w14:paraId="47E0B50D" w14:textId="4ED69C16" w:rsidR="00B37206" w:rsidRPr="00BF5ECE" w:rsidRDefault="00B37206" w:rsidP="00B37206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Tìm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>giá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>trị nhỏ</w:t>
      </w:r>
      <w:r w:rsidRPr="00BF5ECE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</w:rPr>
        <w:t xml:space="preserve">nhất của biểu </w:t>
      </w:r>
      <w:r w:rsidRPr="00BF5ECE">
        <w:rPr>
          <w:rFonts w:ascii="Times New Roman" w:hAnsi="Times New Roman" w:cs="Times New Roman"/>
          <w:spacing w:val="-4"/>
          <w:sz w:val="26"/>
          <w:szCs w:val="26"/>
        </w:rPr>
        <w:t xml:space="preserve">thức </w:t>
      </w:r>
      <w:r w:rsidR="00BF5ECE" w:rsidRPr="00BF5ECE">
        <w:rPr>
          <w:rFonts w:ascii="Times New Roman" w:hAnsi="Times New Roman" w:cs="Times New Roman"/>
          <w:color w:val="000000"/>
          <w:spacing w:val="-4"/>
          <w:sz w:val="26"/>
          <w:szCs w:val="26"/>
        </w:rPr>
        <w:t>$P=\frac{A}{B}$</w:t>
      </w:r>
    </w:p>
    <w:p w14:paraId="128E83E6" w14:textId="49BC0422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$P=\frac{A}{B}$$=\frac{3x+12}{\sqrt{x}+3}.\frac{\sqrt{x}+3}{3\sqrt{x}}$$=\frac{x+4}{\sqrt{x}}$$=\sqrt{x}+\frac{4}{\sqrt{x}}$</w:t>
      </w:r>
    </w:p>
    <w:p w14:paraId="0066CFAC" w14:textId="77777777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Xét bất đẳng thức Cauchy: Với hai số thực không âm a, b ta có: </w:t>
      </w:r>
    </w:p>
    <w:p w14:paraId="0339A70B" w14:textId="2975EA78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$a+b\ge 2\sqrt{ab}$</w:t>
      </w:r>
      <w:r w:rsidR="00B37206" w:rsidRPr="00BF5ECE">
        <w:rPr>
          <w:rFonts w:ascii="Times New Roman" w:hAnsi="Times New Roman" w:cs="Times New Roman"/>
          <w:sz w:val="26"/>
          <w:szCs w:val="26"/>
        </w:rPr>
        <w:t xml:space="preserve">.  Dấu “=” xảy ra khi và chỉ khi 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$a=b$</w:t>
      </w:r>
    </w:p>
    <w:p w14:paraId="55CA1542" w14:textId="2F32F568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Thật vậy: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$\left( a-b \right)^2\ge 0$$\Rightarrow \left( a+b \right)^2\ge 4ab$$\Rightarrow a+b\ge 2\sqrt{ab}$</w:t>
      </w:r>
    </w:p>
    <w:p w14:paraId="449E5909" w14:textId="3BEBF320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 Dấu “=” xảy ra khi và chỉ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$a=b$</w:t>
      </w:r>
    </w:p>
    <w:p w14:paraId="23724FE7" w14:textId="311705AE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Vì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$x\ge 0$$\Rightarrow \sqrt{x}\ge 0;\frac{4}{\sqrt{x}}&gt;0$</w:t>
      </w:r>
      <w:r w:rsidRPr="00BF5ECE">
        <w:rPr>
          <w:rFonts w:ascii="Times New Roman" w:hAnsi="Times New Roman" w:cs="Times New Roman"/>
          <w:sz w:val="26"/>
          <w:szCs w:val="26"/>
        </w:rPr>
        <w:t xml:space="preserve"> nên áp dụng bất đẳng thức Cauchy ta có</w:t>
      </w:r>
    </w:p>
    <w:p w14:paraId="73701FAA" w14:textId="65B1A98E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lastRenderedPageBreak/>
        <w:t>$P=\sqrt{x}+\frac{4}{\sqrt{x}}$</w:t>
      </w:r>
      <w:r w:rsidR="00B37206" w:rsidRPr="00BF5ECE">
        <w:rPr>
          <w:rFonts w:ascii="Times New Roman" w:hAnsi="Times New Roman" w:cs="Times New Roman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$\ge 2\sqrt{\sqrt{x}.\frac{4}{\sqrt{x}}}$</w:t>
      </w:r>
      <w:r w:rsidR="00B37206" w:rsidRPr="00BF5ECE">
        <w:rPr>
          <w:rFonts w:ascii="Times New Roman" w:hAnsi="Times New Roman" w:cs="Times New Roman"/>
          <w:sz w:val="26"/>
          <w:szCs w:val="26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$=4$</w:t>
      </w:r>
    </w:p>
    <w:p w14:paraId="2F7BB94A" w14:textId="4FD19FF8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Dấu “=” xảy ra khi và chỉ khi: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$\sqrt{x}=\frac{4}{\sqrt{x}}$</w:t>
      </w:r>
    </w:p>
    <w:p w14:paraId="38802187" w14:textId="24700651" w:rsidR="00B37206" w:rsidRPr="00BF5ECE" w:rsidRDefault="00BF5ECE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$x=4$</w:t>
      </w:r>
      <w:r w:rsidR="00B37206" w:rsidRPr="00BF5ECE">
        <w:rPr>
          <w:rFonts w:ascii="Times New Roman" w:hAnsi="Times New Roman" w:cs="Times New Roman"/>
          <w:sz w:val="26"/>
          <w:szCs w:val="26"/>
        </w:rPr>
        <w:t>(Thỏa mãn)</w:t>
      </w:r>
    </w:p>
    <w:p w14:paraId="2693031F" w14:textId="037FDC04" w:rsidR="00B37206" w:rsidRPr="00BF5ECE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Vậy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${{P}_{min}}=4$</w:t>
      </w:r>
      <w:r w:rsidRPr="00BF5ECE">
        <w:rPr>
          <w:rFonts w:ascii="Times New Roman" w:hAnsi="Times New Roman" w:cs="Times New Roman"/>
          <w:sz w:val="26"/>
          <w:szCs w:val="26"/>
        </w:rPr>
        <w:t xml:space="preserve"> khi và chỉ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$x=4$</w:t>
      </w:r>
    </w:p>
    <w:p w14:paraId="70EB963F" w14:textId="77777777" w:rsidR="00B37206" w:rsidRPr="00BF5ECE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F5ECE">
        <w:rPr>
          <w:rFonts w:ascii="Times New Roman" w:hAnsi="Times New Roman" w:cs="Times New Roman"/>
          <w:b/>
          <w:sz w:val="26"/>
          <w:szCs w:val="26"/>
        </w:rPr>
        <w:t xml:space="preserve">  (2,5 điểm) </w:t>
      </w:r>
    </w:p>
    <w:p w14:paraId="48916D12" w14:textId="2E75836F" w:rsidR="00B37206" w:rsidRPr="00BF5ECE" w:rsidRDefault="00B37206" w:rsidP="00B37206">
      <w:pPr>
        <w:pStyle w:val="ListParagraph"/>
        <w:numPr>
          <w:ilvl w:val="0"/>
          <w:numId w:val="14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Hưởng ứng phong trào của hội đồng đội làm tấm kính chắn giọt bắn gửi các y bác sĩ chống</w:t>
      </w:r>
      <w:r w:rsidR="00802A45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dịch. Hai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trong đợt 1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$1500$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Để đáp </w:t>
      </w:r>
    </w:p>
    <w:p w14:paraId="1A2988E4" w14:textId="758F50C2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ứng nhu cầu với tình hình dịch bệnh, nên trong đợt 2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$70%$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và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$68%$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nên cả hai lớp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$2358$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Hỏi trong đợt 1 mỗi lớp làm được bao nhiêu tấm kính chắn giọt bắn?</w:t>
      </w:r>
    </w:p>
    <w:p w14:paraId="46755118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1DB4DD63" w14:textId="743A88AA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Gọi số tấm kính giọt bắn mỗi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1 lần lượt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$x, y$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(tấm) (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$0&lt;x,y&lt;1500)$</w:t>
      </w:r>
    </w:p>
    <w:p w14:paraId="3E9DE65F" w14:textId="0C266BB0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Vì trong đợt 1 cả hai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$1500$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chiếc tấm kính chắn giọt bắn nên ta có phương trình:</w:t>
      </w:r>
    </w:p>
    <w:p w14:paraId="4A9BA852" w14:textId="234B5B9D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$x+y=1500$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 (1)</w:t>
      </w:r>
    </w:p>
    <w:p w14:paraId="50953B83" w14:textId="71C616F3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Số tấm kính giọt bắn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2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$x+70%.x=1,7x$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0818F5BF" w14:textId="0BC425E4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Số tấm kính giọt bắn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2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$y+68%.y=1,68y$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40985C1B" w14:textId="04945D5E" w:rsidR="00B37206" w:rsidRPr="00BF5ECE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Vì trong đợt 2 cả hai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đã làm được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$2358$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chiếc tấm kính chắn giọt bắn nên ta có phương trình:</w:t>
      </w:r>
    </w:p>
    <w:p w14:paraId="301248BC" w14:textId="79B8F9C8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$1,7x+1,68y=2358$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 (2)</w:t>
      </w:r>
    </w:p>
    <w:p w14:paraId="487D0E5E" w14:textId="48A94ADD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Từ (1) và (2) ta có hệ phương trình: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$\left\{ \begin{align} &amp; x+y=1500 \left( 1 \right) \ &amp; 1,7x+1,68y=2358 \left( 2 \right) \ \end{align}$</w:t>
      </w:r>
    </w:p>
    <w:p w14:paraId="009CFD3A" w14:textId="746202D2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Giải hệ phương trình ta được: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$x=960 \left( TM \right); y=540 \left( TM \right)$</w:t>
      </w:r>
    </w:p>
    <w:p w14:paraId="21AB3BB7" w14:textId="1F1DD06C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Vậy số tấm kính giọt bắn mỗi lớp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$9A, 9B$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1 lần lượt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$960; 540$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3E45CB43" w14:textId="4BA49892" w:rsidR="00B37206" w:rsidRPr="00BF5ECE" w:rsidRDefault="00B37206" w:rsidP="00B37206">
      <w:pPr>
        <w:pStyle w:val="ListParagraph"/>
        <w:numPr>
          <w:ilvl w:val="0"/>
          <w:numId w:val="14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Theo kế hoạch, một công nhân phải hoàn thành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$60$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sản phẩm trong một thời gian nhất định. </w:t>
      </w:r>
      <w:r w:rsidRPr="00BF5ECE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Nhưng do cải tiến kĩ thuật nên mỗi giờ người công nhân đó đã làm thêm </w:t>
      </w:r>
      <w:r w:rsidR="00BF5ECE" w:rsidRPr="00BF5ECE">
        <w:rPr>
          <w:rFonts w:ascii="Times New Roman" w:hAnsi="Times New Roman" w:cs="Times New Roman"/>
          <w:color w:val="000000"/>
          <w:spacing w:val="-4"/>
          <w:sz w:val="26"/>
          <w:szCs w:val="26"/>
          <w:lang w:val="fr-FR"/>
        </w:rPr>
        <w:t>$2$</w:t>
      </w:r>
      <w:r w:rsidRPr="00BF5ECE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 sản phẩm. Vì vậy, chẳng những đã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hoàn thành kế hoạch sớm hơn dự định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$30$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phút mà còn vượt mức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$3$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sản phẩm. Hỏi theo kế hoạch, mỗi giờ người đó phải làm bao nhiêu sản phẩm?</w:t>
      </w:r>
    </w:p>
    <w:p w14:paraId="1693A654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3960A7F4" w14:textId="19D8C753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Gọi số sản phẩm phải làm trong 1 giờ theo kế hoạch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(sản phẩm) (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$x\in {{\mathbb{N}}^*}$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4C180166" w14:textId="21EE7421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Thời gian công nhân đó làm xong số sản phẩm theo kế hoạch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$\frac{60}{x}$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(giờ)</w:t>
      </w:r>
    </w:p>
    <w:p w14:paraId="4FFA8404" w14:textId="1879D15B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Số sản phẩm phải làm trong 1 giờ theo thực tế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$x+2$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(sản phẩm) </w:t>
      </w:r>
    </w:p>
    <w:p w14:paraId="58A75EC0" w14:textId="3DE0076B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Số sản phẩm người công nhân đó làm được theo thực tế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$60+3=63$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(sản phẩm)</w:t>
      </w:r>
    </w:p>
    <w:p w14:paraId="27EAC8AA" w14:textId="2E9A680C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Thời gian công nhân đó làm xong số sản phẩm theo thực tếlà: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$\frac{63}{x+2}$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(giờ)</w:t>
      </w:r>
    </w:p>
    <w:p w14:paraId="7520DE39" w14:textId="386E79B5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Vì thực thế người công nhân đó hoàn thành công việc sớm hơn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$30$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phút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$=\frac{1}{2}$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giờ nên ta có phương trình:</w:t>
      </w:r>
    </w:p>
    <w:p w14:paraId="08FA20F4" w14:textId="7F05F589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$\frac{60}{x}$$-\frac{63}{x+2}=\frac{1}{2}$</w:t>
      </w:r>
    </w:p>
    <w:p w14:paraId="7ECEE802" w14:textId="146D67D4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$\frac{120\left( x+2 \right)-126x}{2x\left( x+2 \right)}=\frac{x\left( x+2 \right)}{2x\left( x+2 \right)}$</w:t>
      </w:r>
    </w:p>
    <w:p w14:paraId="62A79DD8" w14:textId="769E7BC5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$120x+240-126x={{x}^2}+2x$</w:t>
      </w:r>
    </w:p>
    <w:p w14:paraId="535F50E4" w14:textId="17098989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${{x}^2}+8x-240=0$</w:t>
      </w:r>
    </w:p>
    <w:p w14:paraId="0AAF2A7A" w14:textId="343C7490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$\left( x+20 \right)\left( x-12 \right)=0$</w:t>
      </w:r>
    </w:p>
    <w:p w14:paraId="7CFD3028" w14:textId="5DC73324" w:rsidR="00B37206" w:rsidRPr="00BF5ECE" w:rsidRDefault="00BF5ECE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$x=-20 \left( KTM \right);$$x=12\left( TM \right)$</w:t>
      </w:r>
    </w:p>
    <w:p w14:paraId="182D6452" w14:textId="44E5E599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Vậy số sản phẩm phải làm trong 1 giờ theo kế hoạch là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$12$</w:t>
      </w:r>
      <w:r w:rsidRPr="00BF5ECE">
        <w:rPr>
          <w:rFonts w:ascii="Times New Roman" w:hAnsi="Times New Roman" w:cs="Times New Roman"/>
          <w:sz w:val="26"/>
          <w:szCs w:val="26"/>
        </w:rPr>
        <w:t xml:space="preserve"> (sản phẩm)</w:t>
      </w:r>
    </w:p>
    <w:p w14:paraId="206E65F2" w14:textId="1E8292E9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3) </w:t>
      </w: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Gọi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${{x}_1},{{x}_2}$</w:t>
      </w: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 là hai nghiệm của phương trình: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${{x}^2}-x-1=0.$</w:t>
      </w: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 Lập phương trình bậc hai có hai nghiệm là</w:t>
      </w:r>
      <w:r w:rsidRPr="00BF5ECE">
        <w:rPr>
          <w:rFonts w:ascii="Times New Roman" w:eastAsia="Calibri" w:hAnsi="Times New Roman" w:cs="Times New Roman"/>
          <w:sz w:val="26"/>
          <w:szCs w:val="26"/>
        </w:rPr>
        <w:tab/>
        <w:t xml:space="preserve">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$\frac{{{x}_2}+1}{{{x}_1}};\frac{{{x}_1}+1}{{{x}_2}}$</w:t>
      </w: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</w:p>
    <w:p w14:paraId="4649CBAE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817B917" w14:textId="771EB27F" w:rsidR="00B37206" w:rsidRPr="00BF5ECE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Xét phương trình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${{x}^2}-x-1=0 \left( 1 \right)$</w:t>
      </w:r>
    </w:p>
    <w:p w14:paraId="612469E4" w14:textId="47E510C2" w:rsidR="00B37206" w:rsidRPr="00BF5ECE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Ta có: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$ac=-1&lt;0$</w:t>
      </w: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 nên PT (1) luôn có hai nghiệm trái dấu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${{x}_1},{{x}_2}$</w:t>
      </w:r>
    </w:p>
    <w:p w14:paraId="4CFF350E" w14:textId="6FAD14DC" w:rsidR="00B37206" w:rsidRPr="00BF5ECE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5ECE">
        <w:rPr>
          <w:rFonts w:ascii="Times New Roman" w:eastAsia="Calibri" w:hAnsi="Times New Roman" w:cs="Times New Roman"/>
          <w:sz w:val="26"/>
          <w:szCs w:val="26"/>
        </w:rPr>
        <w:t xml:space="preserve">Theo hệ thức Vi-ét ta có: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</w:rPr>
        <w:t>$\left\{ \begin{align} &amp; {{x}_1}+{{x}_2}=1 \ &amp; {{x}_1}{{x}_2}=-1 \ \end{align}$</w:t>
      </w:r>
    </w:p>
    <w:p w14:paraId="75A34322" w14:textId="2C7BD600" w:rsidR="00B37206" w:rsidRPr="00BF5ECE" w:rsidRDefault="00B37206" w:rsidP="00B37206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Xét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nl-NL"/>
        </w:rPr>
        <w:t>$\frac{{{x}_2}+1}{{{x}_1}}+\frac{{{x}_1}+1}{{{x}_2}}$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$=\frac{x_2^2+{{x}_2}+x_1^2+{{x}_1}}{{{x}_1}{{x}_2}}$</w:t>
      </w:r>
      <w:r w:rsidRPr="00BF5ECE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nl-NL"/>
        </w:rPr>
        <w:t>$=\frac{\left( {{x}_1}+{{x}_2} \right)^2-2{{x}_1}{{x}_2}+{{x}_1}+{{x}_2}}{{{x}_1}{{x}_2}}$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$=\frac{{{1}^2}+2-1}{-1}$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$=-2$</w:t>
      </w:r>
    </w:p>
    <w:p w14:paraId="13536285" w14:textId="0B536A5D" w:rsidR="00B37206" w:rsidRPr="00BF5ECE" w:rsidRDefault="00BF5ECE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$\frac{{{x}_2}+1}{{{x}_1}}.\frac{{{x}_1}+1}{{{x}_2}}$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$=\frac{{{x}_1}.{{x}_2}+{{x}_1}+{{x}_2}+1}{{{x}_1}.{{x}_2}}$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$=\frac{-1+1+1}{-1}$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$=-1$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>$$</w:t>
      </w:r>
    </w:p>
    <w:p w14:paraId="00F742D7" w14:textId="0B9A04BF" w:rsidR="00B37206" w:rsidRPr="00BF5ECE" w:rsidRDefault="00B37206" w:rsidP="00B37206">
      <w:pPr>
        <w:tabs>
          <w:tab w:val="left" w:pos="2268"/>
        </w:tabs>
        <w:spacing w:line="276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BF5ECE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Do đó: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nl-NL"/>
        </w:rPr>
        <w:t>$\frac{{{x}_2}+1}{{{x}_1}};$</w:t>
      </w:r>
      <w:r w:rsidRPr="00BF5ECE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nl-NL"/>
        </w:rPr>
        <w:t>$\frac{{{x}_1}+1}{{{x}_2}}$</w:t>
      </w:r>
      <w:r w:rsidRPr="00BF5ECE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là nghiệm của phương trình bậc hai ẩn t sau: </w:t>
      </w:r>
      <w:r w:rsidR="00BF5ECE" w:rsidRPr="00BF5ECE">
        <w:rPr>
          <w:rFonts w:ascii="Times New Roman" w:eastAsia="Calibri" w:hAnsi="Times New Roman" w:cs="Times New Roman"/>
          <w:color w:val="000000"/>
          <w:sz w:val="26"/>
          <w:szCs w:val="26"/>
          <w:lang w:val="nl-NL"/>
        </w:rPr>
        <w:t>${{t}^2}+2t-1=0.$</w:t>
      </w:r>
    </w:p>
    <w:p w14:paraId="28CBE043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F5ECE">
        <w:rPr>
          <w:rFonts w:ascii="Times New Roman" w:hAnsi="Times New Roman" w:cs="Times New Roman"/>
          <w:b/>
          <w:sz w:val="26"/>
          <w:szCs w:val="26"/>
        </w:rPr>
        <w:t xml:space="preserve">  (4,0 điểm) </w:t>
      </w:r>
    </w:p>
    <w:p w14:paraId="30673FFC" w14:textId="1E400153" w:rsidR="00B37206" w:rsidRPr="00BF5ECE" w:rsidRDefault="00B37206" w:rsidP="00B37206">
      <w:pPr>
        <w:pStyle w:val="ListParagraph"/>
        <w:numPr>
          <w:ilvl w:val="0"/>
          <w:numId w:val="15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 Một hộp bóng hình trụ chứa vừa khít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BF5ECE">
        <w:rPr>
          <w:rFonts w:ascii="Times New Roman" w:hAnsi="Times New Roman" w:cs="Times New Roman"/>
          <w:sz w:val="26"/>
          <w:szCs w:val="26"/>
        </w:rPr>
        <w:t xml:space="preserve">quả bóng tennis có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$6,5 cm$</w:t>
      </w:r>
      <w:r w:rsidRPr="00BF5ECE">
        <w:rPr>
          <w:rFonts w:ascii="Times New Roman" w:hAnsi="Times New Roman" w:cs="Times New Roman"/>
          <w:sz w:val="26"/>
          <w:szCs w:val="26"/>
        </w:rPr>
        <w:t xml:space="preserve"> như hình.</w:t>
      </w:r>
    </w:p>
    <w:p w14:paraId="040E7D21" w14:textId="77777777" w:rsidR="00B37206" w:rsidRPr="00BF5ECE" w:rsidRDefault="00B37206" w:rsidP="00B37206">
      <w:pPr>
        <w:pStyle w:val="NoSpacing"/>
        <w:numPr>
          <w:ilvl w:val="0"/>
          <w:numId w:val="1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19A30420" wp14:editId="1DE1F4C0">
            <wp:simplePos x="0" y="0"/>
            <wp:positionH relativeFrom="margin">
              <wp:posOffset>4653915</wp:posOffset>
            </wp:positionH>
            <wp:positionV relativeFrom="paragraph">
              <wp:posOffset>22225</wp:posOffset>
            </wp:positionV>
            <wp:extent cx="1067435" cy="1504950"/>
            <wp:effectExtent l="0" t="0" r="0" b="0"/>
            <wp:wrapSquare wrapText="bothSides"/>
            <wp:docPr id="5442092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9236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rcRect l="21953" t="11588" r="20743" b="12219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ECE">
        <w:rPr>
          <w:rFonts w:ascii="Times New Roman" w:hAnsi="Times New Roman" w:cs="Times New Roman"/>
          <w:sz w:val="26"/>
          <w:szCs w:val="26"/>
        </w:rPr>
        <w:t>Tính diện tích bề mặt và thể tích của mỗi quả bóng</w:t>
      </w:r>
    </w:p>
    <w:p w14:paraId="3AE31D43" w14:textId="77777777" w:rsidR="00B37206" w:rsidRPr="00BF5ECE" w:rsidRDefault="00B37206" w:rsidP="00B37206">
      <w:pPr>
        <w:pStyle w:val="NoSpacing"/>
        <w:numPr>
          <w:ilvl w:val="0"/>
          <w:numId w:val="1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Tính diện tích xung quanh và thể tích của hộp bóng.</w:t>
      </w:r>
    </w:p>
    <w:p w14:paraId="35E6735D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4E474AD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B5CEC09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6D7F149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45503318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30C4F4B0" w14:textId="77777777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0EEBDD08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017C856" w14:textId="77777777" w:rsidR="00802A45" w:rsidRPr="00BF5ECE" w:rsidRDefault="00802A45" w:rsidP="00B37206">
      <w:pPr>
        <w:pStyle w:val="ListParagraph"/>
        <w:numPr>
          <w:ilvl w:val="0"/>
          <w:numId w:val="17"/>
        </w:numPr>
        <w:tabs>
          <w:tab w:val="left" w:pos="226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  <w:lang w:val="fr-FR"/>
        </w:rPr>
      </w:pPr>
    </w:p>
    <w:p w14:paraId="098B2E43" w14:textId="11504946" w:rsidR="00B37206" w:rsidRPr="00BF5ECE" w:rsidRDefault="00B37206" w:rsidP="00802A45">
      <w:pPr>
        <w:pStyle w:val="ListParagraph"/>
        <w:tabs>
          <w:tab w:val="left" w:pos="2268"/>
        </w:tabs>
        <w:spacing w:after="0" w:line="276" w:lineRule="auto"/>
        <w:ind w:left="0"/>
        <w:jc w:val="both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Tính diện tích bề mặt và thể tích của mỗi quả bóng</w:t>
      </w:r>
    </w:p>
    <w:p w14:paraId="3B7A7637" w14:textId="2FCBF338" w:rsidR="00B37206" w:rsidRPr="00BF5ECE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Bán kính quả bóng hình cầu là : </w:t>
      </w:r>
      <w:r w:rsidR="00BF5ECE" w:rsidRPr="00BF5ECE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$r=6,5:2$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$=3,25cm$</w:t>
      </w:r>
    </w:p>
    <w:p w14:paraId="6415E675" w14:textId="11B47263" w:rsidR="00B37206" w:rsidRPr="00BF5ECE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Diện tích bề mặt mỗi quả bóng là : </w:t>
      </w:r>
      <w:r w:rsidR="00BF5ECE" w:rsidRPr="00BF5ECE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${{S}_{mc}}=4\pi {{r}^2}$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$=4.\pi {{,3,25}^2}$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$=42,25\pi \left( c{{m}^2} \right)$</w:t>
      </w:r>
    </w:p>
    <w:p w14:paraId="37370579" w14:textId="3468A90E" w:rsidR="00B37206" w:rsidRPr="00BF5ECE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Thể tích của mỗi quả bóng hình cầu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$V=\frac{4}{3}\pi {{r}^3}$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$=\frac{4}{3}.\pi {{.3,25}^3}$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$=\frac{13,73125\pi }{3} \left( c{{m}^3} \right)$</w:t>
      </w:r>
    </w:p>
    <w:p w14:paraId="4292B5AB" w14:textId="77777777" w:rsidR="00802A45" w:rsidRPr="00BF5ECE" w:rsidRDefault="00802A45" w:rsidP="00B37206">
      <w:pPr>
        <w:pStyle w:val="NoSpacing"/>
        <w:numPr>
          <w:ilvl w:val="0"/>
          <w:numId w:val="17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54D9CD2B" w14:textId="085BBDF3" w:rsidR="00B37206" w:rsidRPr="00BF5ECE" w:rsidRDefault="00B37206" w:rsidP="00802A45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>Tính diện tích xung quanh và thể tích của hộp bóng.</w:t>
      </w:r>
    </w:p>
    <w:p w14:paraId="42A0DF22" w14:textId="7C336555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Bán kính hộp bóng hình trụ chính là bán kính của quả bóng hình cầu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$r=6,5:2=3,25cm$</w:t>
      </w:r>
    </w:p>
    <w:p w14:paraId="309D0680" w14:textId="5A3B5B79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Chiều cao của hộp bóng hình trụ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$h=3.6,5=19,5\left( cm \right)$</w:t>
      </w:r>
    </w:p>
    <w:p w14:paraId="130F2C9A" w14:textId="15E95646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Diện tích xung quanh hộp bóng hình trụ là : </w:t>
      </w:r>
      <w:r w:rsidR="00BF5ECE" w:rsidRPr="00BF5ECE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${{S}_{xq}}=2\pi Rh$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$=2.\pi .3,25.19.5$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$=123,5\pi \left( c{{m}^2} \right)$</w:t>
      </w:r>
    </w:p>
    <w:p w14:paraId="482ECA17" w14:textId="7841B09D" w:rsidR="00B37206" w:rsidRPr="00BF5ECE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Thể tích của hộp bóng hình trụ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$V=\pi {{r}^2}h$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$=\pi {{.3,25}^2}.19,5$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$=205,96875\pi \left( c{{m}^3} \right)$</w:t>
      </w:r>
    </w:p>
    <w:p w14:paraId="787DACD1" w14:textId="77777777" w:rsidR="00802A45" w:rsidRPr="00BF5ECE" w:rsidRDefault="00B37206" w:rsidP="00B37206">
      <w:pPr>
        <w:pStyle w:val="ListParagraph"/>
        <w:numPr>
          <w:ilvl w:val="0"/>
          <w:numId w:val="15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 </w:t>
      </w:r>
    </w:p>
    <w:p w14:paraId="460BAC65" w14:textId="2932E05D" w:rsidR="00B37206" w:rsidRPr="00BF5ECE" w:rsidRDefault="00B37206" w:rsidP="00802A45">
      <w:pPr>
        <w:pStyle w:val="ListParagraph"/>
        <w:tabs>
          <w:tab w:val="left" w:pos="992"/>
        </w:tabs>
        <w:spacing w:after="0" w:line="276" w:lineRule="auto"/>
        <w:ind w:left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Cho đường tròn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$\left( O \right)$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từ điểm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ở ngoài đường tròn vẽ hai tiếp tuyến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và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(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$B, 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là </w:t>
      </w:r>
    </w:p>
    <w:p w14:paraId="48E188F1" w14:textId="6211EB68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các tiếp điểm),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cắt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tại E.</w:t>
      </w:r>
    </w:p>
    <w:p w14:paraId="0F4F4EC2" w14:textId="20D6EF2E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a) Chứng minh tứ giác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$ABOC$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tiếp. </w:t>
      </w:r>
    </w:p>
    <w:p w14:paraId="708D2DB5" w14:textId="2BD576A2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b)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$BA.BE=AE.BO$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731F72A9" w14:textId="0C30354C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c) Gọi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thuộc đoạn thẳng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$BE$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, đường thẳng qua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và vuông góc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cắt các tia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$AB, 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theo thứ tự tại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$D$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là trung điểm của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187EAB9E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E8A875E" w14:textId="0ED688B6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a) Chứng minh tứ giác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$ABOC$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tiếp. </w:t>
      </w:r>
    </w:p>
    <w:p w14:paraId="1C9CB0D1" w14:textId="478BB600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Xét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$\left( O \right)$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có: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 tiếp tuyến tại 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(GT) nên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$AB\bot OB\Rightarrow \widehat{ABO}={{90}^0}$</w:t>
      </w:r>
    </w:p>
    <w:p w14:paraId="42380F41" w14:textId="033AA2B5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\Delta ABO$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vuông tại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nên điểm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 đường kính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$AO$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(1)</w:t>
      </w:r>
    </w:p>
    <w:p w14:paraId="7BADF578" w14:textId="0066BF12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Mặt khác: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là tiếp tuyến tại 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(GT) nên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$AC\bot OC\Rightarrow \widehat{ACO}={{90}^0}$</w:t>
      </w:r>
    </w:p>
    <w:p w14:paraId="5BAEFA06" w14:textId="5A9EEF5E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lastRenderedPageBreak/>
        <w:t>$\Rightarrow \Delta ACO$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vuông tại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$C$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nên điểm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$C$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 đường kính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$AO$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(2)</w:t>
      </w:r>
    </w:p>
    <w:p w14:paraId="62BA94B7" w14:textId="1FD15B58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Từ (1) và (2) sy ra: 4 điểm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$A,B,O,C$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cùng thuộc đường tròn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$AO$</w:t>
      </w:r>
    </w:p>
    <w:p w14:paraId="24C0C7DE" w14:textId="6FE7D9FA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Do đó, tứ giác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$ABOC$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 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đường tròn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$AO$</w:t>
      </w:r>
    </w:p>
    <w:p w14:paraId="12C04500" w14:textId="619B3970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b)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$OA$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$BA.BE=AE.BO$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7523D110" w14:textId="62A72C11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*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$OA$</w:t>
      </w:r>
    </w:p>
    <w:p w14:paraId="7A183843" w14:textId="63B3A516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Xét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$\left( O \right)$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có: 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$AB$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và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là hai tiếp tuyến cắt nhau ở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$A$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(GT)</w:t>
      </w:r>
    </w:p>
    <w:p w14:paraId="0E336073" w14:textId="740BA4B4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noProof/>
          <w:color w:val="000000"/>
          <w:sz w:val="26"/>
          <w:szCs w:val="26"/>
          <w:lang w:val="nl-NL"/>
        </w:rPr>
        <w:drawing>
          <wp:anchor distT="0" distB="0" distL="114300" distR="114300" simplePos="0" relativeHeight="251661312" behindDoc="1" locked="0" layoutInCell="1" allowOverlap="1" wp14:anchorId="00773B47" wp14:editId="7929B7E1">
            <wp:simplePos x="0" y="0"/>
            <wp:positionH relativeFrom="column">
              <wp:posOffset>3269792</wp:posOffset>
            </wp:positionH>
            <wp:positionV relativeFrom="paragraph">
              <wp:posOffset>135890</wp:posOffset>
            </wp:positionV>
            <wp:extent cx="3147518" cy="2217420"/>
            <wp:effectExtent l="0" t="0" r="0" b="0"/>
            <wp:wrapNone/>
            <wp:docPr id="1618111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10" cy="22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$\Rightarrow AB=AC$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(tính chất hai tiếp tuyến cắt nhau)</w:t>
      </w:r>
    </w:p>
    <w:p w14:paraId="6407C3DD" w14:textId="7B60A0AE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Mà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$OB=OC$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(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$B, C$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$\left( O \right)$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18F1D5F2" w14:textId="0BAE4C81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OA$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là đường trung trực của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$BC$</w:t>
      </w:r>
      <w:r w:rsidR="00B37206"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nên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$BC\bot OA$</w:t>
      </w:r>
    </w:p>
    <w:p w14:paraId="10A96488" w14:textId="5DF8BD66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sz w:val="26"/>
          <w:szCs w:val="26"/>
          <w:lang w:val="pt-BR"/>
        </w:rPr>
        <w:t>*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$BA.BE=AE.BO$</w:t>
      </w:r>
    </w:p>
    <w:p w14:paraId="4D82710C" w14:textId="0BFB8974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Xét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ABO$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AEB$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có:</w:t>
      </w:r>
    </w:p>
    <w:p w14:paraId="2037C9AE" w14:textId="3390EA94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$\widehat{ABO}=\widehat{AEB}={{90}^0}(cmt)$</w:t>
      </w:r>
    </w:p>
    <w:p w14:paraId="1740D667" w14:textId="6DD6A3A8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$\widehat{BAO}$</w:t>
      </w:r>
      <w:r w:rsidR="00B37206" w:rsidRPr="00BF5ECE">
        <w:rPr>
          <w:rFonts w:ascii="Times New Roman" w:hAnsi="Times New Roman" w:cs="Times New Roman"/>
          <w:color w:val="000000"/>
          <w:sz w:val="26"/>
          <w:szCs w:val="26"/>
        </w:rPr>
        <w:t>: góc chung</w:t>
      </w:r>
    </w:p>
    <w:p w14:paraId="2D6DFE1E" w14:textId="50C1DA76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Suy ra: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$\Delta ABO$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 ~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$\Delta AEB$</w:t>
      </w:r>
      <w:r w:rsidRPr="00BF5ECE">
        <w:rPr>
          <w:rFonts w:ascii="Times New Roman" w:hAnsi="Times New Roman" w:cs="Times New Roman"/>
          <w:color w:val="000000"/>
          <w:sz w:val="26"/>
          <w:szCs w:val="26"/>
        </w:rPr>
        <w:t xml:space="preserve"> (g.g)</w:t>
      </w:r>
    </w:p>
    <w:p w14:paraId="3006B73A" w14:textId="4FA73E03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\frac{AB}{AE}=\frac{BO}{EB}\Rightarrow AB.EB=AE.BO$</w:t>
      </w:r>
    </w:p>
    <w:p w14:paraId="0CB00670" w14:textId="648F9B57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c) Gọi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là điểm thộc đoạn thẳng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$BE$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, đường thẳng qua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vuông góc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$OI$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cắt các tia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$AB, 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theo thứ tự tại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. Chứng minh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$F$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là trung điểm của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$AC$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7F3AC69" w14:textId="0D7726B0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Vì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$AB\bot OB\Rightarrow \widehat{DBO}={{90}^0}$</w:t>
      </w:r>
    </w:p>
    <w:p w14:paraId="3A2A1B0D" w14:textId="7746AC2C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\Delta DBO$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vuông tại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nên điểm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$B$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thuộc đường tròn đường kính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$DO$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(1)</w:t>
      </w:r>
    </w:p>
    <w:p w14:paraId="7C5C9291" w14:textId="32CE3300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Vì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$OI\bot DF\Rightarrow \widehat{DIO}={{90}^0}$</w:t>
      </w:r>
    </w:p>
    <w:p w14:paraId="066FC482" w14:textId="47FC686F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\Delta DIO$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vuông tại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nên điểm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thuộc đường tròn đường kính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$DO$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(2)</w:t>
      </w:r>
    </w:p>
    <w:p w14:paraId="08D25E36" w14:textId="25CF62AC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Từ (1) và (2) sy ra: 4 điểm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$D,B,I,O$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cùng thuộc đường tròn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$DO$</w:t>
      </w:r>
    </w:p>
    <w:p w14:paraId="0974ECD3" w14:textId="05BC0998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Do đó, tứ giác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$DBIO$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nội tiếp 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đường tròn đường kính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$DO$</w:t>
      </w:r>
    </w:p>
    <w:p w14:paraId="65AE1EC3" w14:textId="1553EA79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\widehat{IDO}=\widehat{IBO}$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( 2 góc nội tiếp cùng chắn cung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$IO$</w:t>
      </w:r>
      <w:r w:rsidR="00B37206" w:rsidRPr="00BF5ECE">
        <w:rPr>
          <w:rFonts w:ascii="Times New Roman" w:hAnsi="Times New Roman" w:cs="Times New Roman"/>
          <w:sz w:val="26"/>
          <w:szCs w:val="26"/>
          <w:lang w:val="nl-NL"/>
        </w:rPr>
        <w:t>)</w:t>
      </w:r>
    </w:p>
    <w:p w14:paraId="63DEFCF3" w14:textId="558FF158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CMTT ta có: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$\widehat{IFO}=\widehat{ICO}$</w:t>
      </w:r>
    </w:p>
    <w:p w14:paraId="7C9AD582" w14:textId="3F394A66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Mặt khác: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$OB=OC\Rightarrow \Delta OBC$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cân ở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$O\Rightarrow \widehat{OBC}=\widehat{OCB}$</w:t>
      </w:r>
      <w:r w:rsidRPr="00BF5ECE">
        <w:rPr>
          <w:rFonts w:ascii="Times New Roman" w:hAnsi="Times New Roman" w:cs="Times New Roman"/>
          <w:sz w:val="26"/>
          <w:szCs w:val="26"/>
          <w:lang w:val="nl-NL"/>
        </w:rPr>
        <w:t xml:space="preserve"> hay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nl-NL"/>
        </w:rPr>
        <w:t>$\widehat{IBO}=\widehat{ICO}$</w:t>
      </w:r>
    </w:p>
    <w:p w14:paraId="5AFDD742" w14:textId="1F847113" w:rsidR="00B37206" w:rsidRPr="00BF5ECE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Do đó: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$\widehat{IDO}=\widehat{IFO}\Rightarrow \Delta ODF$</w:t>
      </w:r>
      <w:r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 cân ở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$O$</w:t>
      </w:r>
      <w:r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 mà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$OI\bot DF$</w:t>
      </w:r>
      <w:r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 (GT)</w:t>
      </w:r>
    </w:p>
    <w:p w14:paraId="5737E2B4" w14:textId="02FB1222" w:rsidR="00B37206" w:rsidRPr="00BF5ECE" w:rsidRDefault="00BF5ECE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$\Rightarrow I$</w:t>
      </w:r>
      <w:r w:rsidR="00B37206"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 là trung điểm của </w:t>
      </w:r>
      <w:r w:rsidRPr="00BF5ECE">
        <w:rPr>
          <w:rFonts w:ascii="Times New Roman" w:hAnsi="Times New Roman" w:cs="Times New Roman"/>
          <w:color w:val="000000"/>
          <w:sz w:val="26"/>
          <w:szCs w:val="26"/>
          <w:lang w:val="pt-BR"/>
        </w:rPr>
        <w:t>$DF$</w:t>
      </w:r>
    </w:p>
    <w:p w14:paraId="16010A88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F5ECE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lastRenderedPageBreak/>
        <w:t>Câu V:</w:t>
      </w:r>
      <w:r w:rsidRPr="00BF5ECE">
        <w:rPr>
          <w:rFonts w:ascii="Times New Roman" w:hAnsi="Times New Roman" w:cs="Times New Roman"/>
          <w:b/>
          <w:sz w:val="26"/>
          <w:szCs w:val="26"/>
          <w:lang w:val="pt-BR"/>
        </w:rPr>
        <w:t xml:space="preserve"> (0,5 điểm) </w:t>
      </w:r>
      <w:r w:rsidRPr="00BF5ECE">
        <w:rPr>
          <w:rFonts w:ascii="Times New Roman" w:hAnsi="Times New Roman" w:cs="Times New Roman"/>
          <w:sz w:val="26"/>
          <w:szCs w:val="26"/>
          <w:lang w:val="pt-BR"/>
        </w:rPr>
        <w:t xml:space="preserve"> Một học sinh được giao thiết kế một cái hộp dạng hình hộp chữ nhật thỏa mãn: Tổng </w:t>
      </w:r>
    </w:p>
    <w:p w14:paraId="40FDAF8A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Cs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sz w:val="26"/>
          <w:szCs w:val="26"/>
          <w:lang w:val="pt-BR"/>
        </w:rPr>
        <w:t>của chiều dài và chiều b</w:t>
      </w:r>
      <w:r w:rsidRPr="00BF5ECE">
        <w:rPr>
          <w:rFonts w:ascii="Times New Roman" w:eastAsia="Calibri" w:hAnsi="Times New Roman" w:cs="Times New Roman"/>
          <w:bCs/>
          <w:sz w:val="26"/>
          <w:szCs w:val="26"/>
          <w:lang w:val="pt-BR"/>
        </w:rPr>
        <w:t>ằng 12cm ; tổng của của rộng và chiều cao là 24cm. Giáo viên yêu cầu học sinh</w:t>
      </w:r>
    </w:p>
    <w:p w14:paraId="5F441A72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BF5ECE">
        <w:rPr>
          <w:rFonts w:ascii="Times New Roman" w:eastAsia="Calibri" w:hAnsi="Times New Roman" w:cs="Times New Roman"/>
          <w:bCs/>
          <w:sz w:val="26"/>
          <w:szCs w:val="26"/>
          <w:lang w:val="pt-BR"/>
        </w:rPr>
        <w:t>ấy phải thiết kế sao cho thể tích cái hộp lớn nhất, giá trị lớn nhất ấy bằng bao nhiêu ?</w:t>
      </w:r>
      <w:r w:rsidRPr="00BF5ECE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 </w:t>
      </w:r>
    </w:p>
    <w:p w14:paraId="52B77509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F5ECE">
        <w:rPr>
          <w:rFonts w:ascii="Times New Roman" w:hAnsi="Times New Roman" w:cs="Times New Roman"/>
          <w:noProof/>
          <w:sz w:val="26"/>
          <w:szCs w:val="26"/>
          <w:lang w:val="fr-FR"/>
        </w:rPr>
        <w:drawing>
          <wp:anchor distT="0" distB="0" distL="114300" distR="114300" simplePos="0" relativeHeight="251663360" behindDoc="1" locked="0" layoutInCell="1" allowOverlap="1" wp14:anchorId="50802F92" wp14:editId="755C3866">
            <wp:simplePos x="0" y="0"/>
            <wp:positionH relativeFrom="column">
              <wp:posOffset>1351779</wp:posOffset>
            </wp:positionH>
            <wp:positionV relativeFrom="paragraph">
              <wp:posOffset>258164</wp:posOffset>
            </wp:positionV>
            <wp:extent cx="3362446" cy="1273738"/>
            <wp:effectExtent l="0" t="0" r="0" b="0"/>
            <wp:wrapNone/>
            <wp:docPr id="253636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01" cy="128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1AA24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37B9190B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53029F66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26A9F52E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612FB97B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7EEB805E" w14:textId="77777777" w:rsidR="00B37206" w:rsidRPr="00BF5ECE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2BA88A70" w14:textId="4EE3862A" w:rsidR="00B37206" w:rsidRPr="00BF5ECE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Gọi chiều rộng là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$x\left( cm \right)\left( 0&lt;x&lt;12 \right)$</w:t>
      </w:r>
    </w:p>
    <w:p w14:paraId="7BD3C0ED" w14:textId="312A6709" w:rsidR="00B37206" w:rsidRPr="00BF5ECE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Chiều dài là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$12-x\left( cm \right)$</w:t>
      </w: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059D46ED" w14:textId="479EE099" w:rsidR="00B37206" w:rsidRPr="00BF5ECE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Chiều cao là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$24-x\left( cm \right)$</w:t>
      </w:r>
    </w:p>
    <w:p w14:paraId="7DB6AB44" w14:textId="0F3A6B01" w:rsidR="00B37206" w:rsidRPr="00BF5ECE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F5ECE">
        <w:rPr>
          <w:rFonts w:ascii="Times New Roman" w:hAnsi="Times New Roman" w:cs="Times New Roman"/>
          <w:sz w:val="26"/>
          <w:szCs w:val="26"/>
          <w:lang w:val="fr-FR"/>
        </w:rPr>
        <w:t xml:space="preserve">Ta có thể tích chiếc hộp là: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  <w:lang w:val="fr-FR"/>
        </w:rPr>
        <w:t>$V=x\left( 12-x \right)\left( 24-x \right)\left( c{{m}^3} \right)$</w:t>
      </w:r>
    </w:p>
    <w:p w14:paraId="63D5403E" w14:textId="2A162A1C" w:rsidR="00B37206" w:rsidRPr="00BF5ECE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F5ECE">
        <w:rPr>
          <w:sz w:val="26"/>
          <w:szCs w:val="26"/>
          <w:lang w:val="fr-FR"/>
        </w:rPr>
        <w:t xml:space="preserve">Bất đẳng thức Cauchy 3 số không âm </w:t>
      </w:r>
      <w:r w:rsidR="00BF5ECE" w:rsidRPr="00BF5ECE">
        <w:rPr>
          <w:color w:val="000000"/>
          <w:sz w:val="26"/>
          <w:szCs w:val="26"/>
          <w:lang w:val="fr-FR"/>
        </w:rPr>
        <w:t>$a,b,c$</w:t>
      </w:r>
      <w:r w:rsidRPr="00BF5ECE">
        <w:rPr>
          <w:sz w:val="26"/>
          <w:szCs w:val="26"/>
          <w:lang w:val="fr-FR"/>
        </w:rPr>
        <w:t>ta có:  </w:t>
      </w:r>
      <w:r w:rsidR="00BF5ECE" w:rsidRPr="00BF5ECE">
        <w:rPr>
          <w:color w:val="000000"/>
          <w:sz w:val="26"/>
          <w:szCs w:val="26"/>
          <w:lang w:val="fr-FR"/>
        </w:rPr>
        <w:t>$a+b+c\ge 3\sqrt[3]{abc}$</w:t>
      </w:r>
      <w:r w:rsidRPr="00BF5ECE">
        <w:rPr>
          <w:sz w:val="26"/>
          <w:szCs w:val="26"/>
          <w:lang w:val="fr-FR"/>
        </w:rPr>
        <w:t>      </w:t>
      </w:r>
    </w:p>
    <w:p w14:paraId="070E8423" w14:textId="1FDDDE8D" w:rsidR="00B37206" w:rsidRPr="00BF5ECE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F5ECE">
        <w:rPr>
          <w:sz w:val="26"/>
          <w:szCs w:val="26"/>
          <w:lang w:val="fr-FR"/>
        </w:rPr>
        <w:t xml:space="preserve">Dấu “=” xảy ra khi và chỉ khi </w:t>
      </w:r>
      <w:r w:rsidR="00BF5ECE" w:rsidRPr="00BF5ECE">
        <w:rPr>
          <w:color w:val="000000"/>
          <w:sz w:val="26"/>
          <w:szCs w:val="26"/>
          <w:lang w:val="fr-FR"/>
        </w:rPr>
        <w:t>$a=b=c$</w:t>
      </w:r>
    </w:p>
    <w:p w14:paraId="52EFDE9F" w14:textId="023BE1B2" w:rsidR="00B37206" w:rsidRPr="00BF5ECE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F5ECE">
        <w:rPr>
          <w:sz w:val="26"/>
          <w:szCs w:val="26"/>
          <w:lang w:val="fr-FR"/>
        </w:rPr>
        <w:t xml:space="preserve">Thật vậy, đặt </w:t>
      </w:r>
      <w:r w:rsidR="00BF5ECE" w:rsidRPr="00BF5ECE">
        <w:rPr>
          <w:color w:val="000000"/>
          <w:sz w:val="26"/>
          <w:szCs w:val="26"/>
          <w:lang w:val="fr-FR"/>
        </w:rPr>
        <w:t>$x=\sqrt[3]{a},y=\sqrt[3]{b},z=\sqrt[3]{c}$</w:t>
      </w:r>
      <w:r w:rsidR="00BF5ECE" w:rsidRPr="00BF5ECE">
        <w:rPr>
          <w:color w:val="000000"/>
          <w:sz w:val="26"/>
          <w:szCs w:val="26"/>
        </w:rPr>
        <w:t>$\Rightarrow x,y,z\ge 0\Rightarrow x+y+z\ge 0$</w:t>
      </w:r>
    </w:p>
    <w:p w14:paraId="573C6489" w14:textId="77777777" w:rsidR="00B37206" w:rsidRPr="00BF5ECE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F5ECE">
        <w:rPr>
          <w:sz w:val="26"/>
          <w:szCs w:val="26"/>
          <w:lang w:val="fr-FR"/>
        </w:rPr>
        <w:t>Ta phái chứng minh:</w:t>
      </w:r>
    </w:p>
    <w:p w14:paraId="42E9AF64" w14:textId="5025AB86" w:rsidR="00B37206" w:rsidRPr="00BF5ECE" w:rsidRDefault="00BF5ECE" w:rsidP="00B37206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BF5ECE">
        <w:rPr>
          <w:color w:val="000000"/>
          <w:sz w:val="26"/>
          <w:szCs w:val="26"/>
        </w:rPr>
        <w:t>${{x}^3}+{{y}^3}+{{z}^3}\ge 3xyz$</w:t>
      </w:r>
    </w:p>
    <w:p w14:paraId="19FA5E15" w14:textId="3A72F8C8" w:rsidR="00B37206" w:rsidRPr="00BF5ECE" w:rsidRDefault="00BF5ECE" w:rsidP="00B37206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BF5ECE">
        <w:rPr>
          <w:color w:val="000000"/>
          <w:sz w:val="26"/>
          <w:szCs w:val="26"/>
        </w:rPr>
        <w:t>$\left( x+y \right)^3-3xy\left( x+y \right)+{{z}^3}-3xyz\ge 0$</w:t>
      </w:r>
    </w:p>
    <w:p w14:paraId="34F7FB6F" w14:textId="081D39B4" w:rsidR="00B37206" w:rsidRPr="00BF5ECE" w:rsidRDefault="00BF5ECE" w:rsidP="00B37206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BF5ECE">
        <w:rPr>
          <w:color w:val="000000"/>
          <w:sz w:val="26"/>
          <w:szCs w:val="26"/>
        </w:rPr>
        <w:t>$\left( x+y+z \right)\left[ \left( x+y \right)^2-\left( x+y \right)z+{{z}^2} \right]-3xy\left( x+y+z \right)\ge 0$</w:t>
      </w:r>
    </w:p>
    <w:p w14:paraId="2875A6D2" w14:textId="6CCA0DEF" w:rsidR="00B37206" w:rsidRPr="00BF5ECE" w:rsidRDefault="00BF5ECE" w:rsidP="00B37206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BF5ECE">
        <w:rPr>
          <w:color w:val="000000"/>
          <w:sz w:val="26"/>
          <w:szCs w:val="26"/>
        </w:rPr>
        <w:t>$\left( x+y+z \right)\left[ {{x}^2}+{{y}^2}+{{z}^2}+2xy-xz-yz \right]-3xy\left( x+y+z \right)\ge 0$</w:t>
      </w:r>
    </w:p>
    <w:p w14:paraId="448D836E" w14:textId="0BC96CDE" w:rsidR="00B37206" w:rsidRPr="00BF5ECE" w:rsidRDefault="00BF5ECE" w:rsidP="00B37206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BF5ECE">
        <w:rPr>
          <w:color w:val="000000"/>
          <w:sz w:val="26"/>
          <w:szCs w:val="26"/>
        </w:rPr>
        <w:t>$\left( x+y+z \right)\left[ {{x}^2}+{{y}^2}+{{z}^2}-xy-xz-yz \right]\ge 0$</w:t>
      </w:r>
    </w:p>
    <w:p w14:paraId="03F7F532" w14:textId="57922ADF" w:rsidR="00B37206" w:rsidRPr="00BF5ECE" w:rsidRDefault="00BF5ECE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F5ECE">
        <w:rPr>
          <w:color w:val="000000"/>
          <w:sz w:val="26"/>
          <w:szCs w:val="26"/>
        </w:rPr>
        <w:t>${{x}^2}+{{y}^2}+{{z}^2}-xy-xz-yz\ge 0$</w:t>
      </w:r>
      <w:r w:rsidR="00B37206" w:rsidRPr="00BF5ECE">
        <w:rPr>
          <w:sz w:val="26"/>
          <w:szCs w:val="26"/>
        </w:rPr>
        <w:t xml:space="preserve">  (vì </w:t>
      </w:r>
      <w:r w:rsidRPr="00BF5ECE">
        <w:rPr>
          <w:color w:val="000000"/>
          <w:sz w:val="26"/>
          <w:szCs w:val="26"/>
        </w:rPr>
        <w:t>$x+y+z\ge 0$</w:t>
      </w:r>
      <w:r w:rsidR="00B37206" w:rsidRPr="00BF5ECE">
        <w:rPr>
          <w:sz w:val="26"/>
          <w:szCs w:val="26"/>
        </w:rPr>
        <w:t>)</w:t>
      </w:r>
    </w:p>
    <w:p w14:paraId="5A8637A9" w14:textId="4E64F6BC" w:rsidR="00B37206" w:rsidRPr="00BF5ECE" w:rsidRDefault="00BF5ECE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F5ECE">
        <w:rPr>
          <w:color w:val="000000"/>
          <w:sz w:val="26"/>
          <w:szCs w:val="26"/>
        </w:rPr>
        <w:t>$\left( x-y \right)^2+\left( y-z \right)^2+\left( z-x \right)^2\ge 0$$$</w:t>
      </w:r>
      <w:r w:rsidR="00B37206" w:rsidRPr="00BF5ECE">
        <w:rPr>
          <w:sz w:val="26"/>
          <w:szCs w:val="26"/>
        </w:rPr>
        <w:t>(luôn đúng)</w:t>
      </w:r>
    </w:p>
    <w:p w14:paraId="6A122695" w14:textId="10B711C6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Dấu “=” xảy ra khi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$x=y=z$</w:t>
      </w:r>
      <w:r w:rsidRPr="00BF5ECE">
        <w:rPr>
          <w:rFonts w:ascii="Times New Roman" w:hAnsi="Times New Roman" w:cs="Times New Roman"/>
          <w:sz w:val="26"/>
          <w:szCs w:val="26"/>
        </w:rPr>
        <w:t xml:space="preserve"> hay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$a=b=c$</w:t>
      </w:r>
    </w:p>
    <w:p w14:paraId="555F1A50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>Áp dụng bất đẳng thức Cauchy cho 3 số không âm ta có:</w:t>
      </w:r>
    </w:p>
    <w:p w14:paraId="3C815664" w14:textId="308D53B0" w:rsidR="00B37206" w:rsidRPr="00BF5ECE" w:rsidRDefault="00BF5ECE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$V=x\left( 12-x \right)\left( 24-x \right)\left( c{{m}^3} \right)$</w:t>
      </w:r>
    </w:p>
    <w:p w14:paraId="48DC0050" w14:textId="709F660D" w:rsidR="00B37206" w:rsidRPr="00BF5ECE" w:rsidRDefault="00BF5ECE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$\frac{1}{\left( \sqrt{3}-1 \right)\left( 2-\sqrt{3} \right)}.x.\left( \sqrt{3}-1 \right)\left( 2-\sqrt{3} \right)\left( 12-x \right)\left( 24-x \right)$</w:t>
      </w:r>
    </w:p>
    <w:p w14:paraId="3B04C991" w14:textId="0C4AFCEE" w:rsidR="00B37206" w:rsidRPr="00BF5ECE" w:rsidRDefault="00BF5ECE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t>$\le \frac{1}{\left( \sqrt{3}-1 \right)\left( 2-\sqrt{3} \right)}.\left[ \frac{x+\left( \sqrt{3}-1 \right)\left( 12-x \right)+\left( 2-\sqrt{3} \right)\left( 24-x \right)}{3} \right]^3$</w:t>
      </w:r>
    </w:p>
    <w:p w14:paraId="41B5849C" w14:textId="4A8BFD19" w:rsidR="00B37206" w:rsidRPr="00BF5ECE" w:rsidRDefault="00BF5ECE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F5ECE">
        <w:rPr>
          <w:rFonts w:ascii="Times New Roman" w:hAnsi="Times New Roman" w:cs="Times New Roman"/>
          <w:color w:val="000000"/>
          <w:sz w:val="26"/>
          <w:szCs w:val="26"/>
        </w:rPr>
        <w:lastRenderedPageBreak/>
        <w:t>$=\frac{1}{\left( \sqrt{3}-1 \right)\left( 2-\sqrt{3} \right)}.\left[ \frac{x+12\sqrt{3}-\sqrt{3}x-12+x+48-2x-24\sqrt{3}+\sqrt{3}x}{3} \right]^3$</w:t>
      </w:r>
    </w:p>
    <w:p w14:paraId="6BAD32B4" w14:textId="77777777" w:rsidR="00B37206" w:rsidRPr="00BF5ECE" w:rsidRDefault="00BF5ECE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noProof/>
          <w:sz w:val="26"/>
          <w:szCs w:val="26"/>
        </w:rPr>
        <w:object w:dxaOrig="1440" w:dyaOrig="1440" w14:anchorId="7BEB63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71" type="#_x0000_t75" style="position:absolute;margin-left:0;margin-top:0;width:208pt;height:46pt;z-index:251664384;mso-position-horizontal-relative:text;mso-position-vertical-relative:text">
            <v:imagedata r:id="rId12" o:title=""/>
          </v:shape>
          <o:OLEObject Type="Embed" ProgID="Equation.DSMT4" ShapeID="_x0000_s2271" DrawAspect="Content" ObjectID="_1840731549" r:id="rId13"/>
        </w:object>
      </w:r>
    </w:p>
    <w:p w14:paraId="6E7F2204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48F2C2" w14:textId="777777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95C754" w14:textId="1E0303B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Dấu “=” xảy ra khi và chỉ khi: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$x=\left( \sqrt{3}-1 \right)\left( 12-x \right)$$=\left( 2-\sqrt{3} \right)\left( 24-x \right)$$\Leftrightarrow x=12-4\sqrt{3}$</w:t>
      </w:r>
    </w:p>
    <w:p w14:paraId="600CCCF6" w14:textId="502E3577" w:rsidR="00B37206" w:rsidRPr="00BF5ECE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5ECE">
        <w:rPr>
          <w:rFonts w:ascii="Times New Roman" w:hAnsi="Times New Roman" w:cs="Times New Roman"/>
          <w:sz w:val="26"/>
          <w:szCs w:val="26"/>
        </w:rPr>
        <w:t xml:space="preserve">Vậy </w:t>
      </w:r>
      <w:r w:rsidR="00BF5ECE" w:rsidRPr="00BF5ECE">
        <w:rPr>
          <w:rFonts w:ascii="Times New Roman" w:hAnsi="Times New Roman" w:cs="Times New Roman"/>
          <w:color w:val="000000"/>
          <w:sz w:val="26"/>
          <w:szCs w:val="26"/>
        </w:rPr>
        <w:t>${{V}_{\max }}=384\sqrt{3}$$\Leftrightarrow x=12-4\sqrt{3}$</w:t>
      </w:r>
    </w:p>
    <w:p w14:paraId="661FE57D" w14:textId="77777777" w:rsidR="00B37206" w:rsidRPr="00BF5ECE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BF5ECE">
        <w:rPr>
          <w:rFonts w:ascii="Times New Roman" w:hAnsi="Times New Roman" w:cs="Times New Roman"/>
        </w:rPr>
        <w:sym w:font="Wingdings" w:char="F096"/>
      </w:r>
      <w:r w:rsidRPr="00BF5ECE">
        <w:rPr>
          <w:rFonts w:ascii="Times New Roman" w:hAnsi="Times New Roman" w:cs="Times New Roman"/>
        </w:rPr>
        <w:t xml:space="preserve"> </w:t>
      </w:r>
      <w:r w:rsidRPr="00BF5ECE">
        <w:rPr>
          <w:rFonts w:ascii="Times New Roman" w:hAnsi="Times New Roman" w:cs="Times New Roman"/>
          <w:b/>
        </w:rPr>
        <w:t>HẾT</w:t>
      </w:r>
      <w:r w:rsidRPr="00BF5ECE">
        <w:rPr>
          <w:rFonts w:ascii="Times New Roman" w:hAnsi="Times New Roman" w:cs="Times New Roman"/>
        </w:rPr>
        <w:t xml:space="preserve"> </w:t>
      </w:r>
      <w:r w:rsidRPr="00BF5ECE">
        <w:rPr>
          <w:rFonts w:ascii="Times New Roman" w:hAnsi="Times New Roman" w:cs="Times New Roman"/>
        </w:rPr>
        <w:sym w:font="Wingdings" w:char="F097"/>
      </w:r>
    </w:p>
    <w:p w14:paraId="1A0F5B8B" w14:textId="2CB6B33E" w:rsidR="00FA50B8" w:rsidRPr="00BF5ECE" w:rsidRDefault="00FA50B8" w:rsidP="00EF4896">
      <w:pPr>
        <w:rPr>
          <w:rFonts w:ascii="Times New Roman" w:hAnsi="Times New Roman" w:cs="Times New Roman"/>
          <w:sz w:val="26"/>
          <w:szCs w:val="26"/>
        </w:rPr>
      </w:pPr>
    </w:p>
    <w:sectPr w:rsidR="00FA50B8" w:rsidRPr="00BF5ECE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D7392" w14:textId="77777777" w:rsidR="00946E64" w:rsidRDefault="00946E64" w:rsidP="0039216F">
      <w:pPr>
        <w:spacing w:after="0" w:line="240" w:lineRule="auto"/>
      </w:pPr>
      <w:r>
        <w:separator/>
      </w:r>
    </w:p>
  </w:endnote>
  <w:endnote w:type="continuationSeparator" w:id="0">
    <w:p w14:paraId="40EFC27E" w14:textId="77777777" w:rsidR="00946E64" w:rsidRDefault="00946E64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CB39D" w14:textId="77777777" w:rsidR="00946E64" w:rsidRDefault="00946E64" w:rsidP="0039216F">
      <w:pPr>
        <w:spacing w:after="0" w:line="240" w:lineRule="auto"/>
      </w:pPr>
      <w:r>
        <w:separator/>
      </w:r>
    </w:p>
  </w:footnote>
  <w:footnote w:type="continuationSeparator" w:id="0">
    <w:p w14:paraId="0D1A57E1" w14:textId="77777777" w:rsidR="00946E64" w:rsidRDefault="00946E64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BE0BD7"/>
    <w:multiLevelType w:val="singleLevel"/>
    <w:tmpl w:val="BDBE0BD7"/>
    <w:lvl w:ilvl="0">
      <w:start w:val="1"/>
      <w:numFmt w:val="lowerLetter"/>
      <w:suff w:val="space"/>
      <w:lvlText w:val="%1)"/>
      <w:lvlJc w:val="left"/>
      <w:pPr>
        <w:ind w:left="1440" w:firstLine="0"/>
      </w:pPr>
    </w:lvl>
  </w:abstractNum>
  <w:abstractNum w:abstractNumId="1" w15:restartNumberingAfterBreak="0">
    <w:nsid w:val="00D239C3"/>
    <w:multiLevelType w:val="multilevel"/>
    <w:tmpl w:val="00D239C3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5B8083E"/>
    <w:multiLevelType w:val="hybridMultilevel"/>
    <w:tmpl w:val="AEE8A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multilevel"/>
    <w:tmpl w:val="0EE516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9B067"/>
    <w:multiLevelType w:val="singleLevel"/>
    <w:tmpl w:val="1159B067"/>
    <w:lvl w:ilvl="0">
      <w:start w:val="1"/>
      <w:numFmt w:val="decimal"/>
      <w:suff w:val="space"/>
      <w:lvlText w:val="%1)"/>
      <w:lvlJc w:val="left"/>
      <w:pPr>
        <w:ind w:left="992" w:firstLine="0"/>
      </w:pPr>
      <w:rPr>
        <w:rFonts w:hint="default"/>
        <w:b w:val="0"/>
        <w:bCs w:val="0"/>
        <w:sz w:val="24"/>
        <w:szCs w:val="24"/>
      </w:rPr>
    </w:lvl>
  </w:abstractNum>
  <w:abstractNum w:abstractNumId="5" w15:restartNumberingAfterBreak="0">
    <w:nsid w:val="12A86EA8"/>
    <w:multiLevelType w:val="multilevel"/>
    <w:tmpl w:val="12A86EA8"/>
    <w:lvl w:ilvl="0">
      <w:start w:val="1"/>
      <w:numFmt w:val="lowerLetter"/>
      <w:lvlText w:val="%1)"/>
      <w:lvlJc w:val="left"/>
      <w:pPr>
        <w:ind w:left="1713" w:hanging="360"/>
      </w:pPr>
      <w:rPr>
        <w:rFonts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CA17E81"/>
    <w:multiLevelType w:val="hybridMultilevel"/>
    <w:tmpl w:val="C5FE2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1127E"/>
    <w:multiLevelType w:val="multilevel"/>
    <w:tmpl w:val="25C1127E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33160603"/>
    <w:multiLevelType w:val="multilevel"/>
    <w:tmpl w:val="33160603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35262F25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6AD5727"/>
    <w:multiLevelType w:val="multilevel"/>
    <w:tmpl w:val="36AD5727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8013CB8"/>
    <w:multiLevelType w:val="hybridMultilevel"/>
    <w:tmpl w:val="D99E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85BB4"/>
    <w:multiLevelType w:val="hybridMultilevel"/>
    <w:tmpl w:val="F9745ADA"/>
    <w:lvl w:ilvl="0" w:tplc="F7CA96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E4729"/>
    <w:multiLevelType w:val="multilevel"/>
    <w:tmpl w:val="421E4729"/>
    <w:lvl w:ilvl="0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53FB13F5"/>
    <w:multiLevelType w:val="multilevel"/>
    <w:tmpl w:val="53FB13F5"/>
    <w:lvl w:ilvl="0">
      <w:start w:val="1"/>
      <w:numFmt w:val="decimal"/>
      <w:lvlText w:val="%1)"/>
      <w:lvlJc w:val="left"/>
      <w:pPr>
        <w:ind w:left="1354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2074" w:hanging="360"/>
      </w:pPr>
    </w:lvl>
    <w:lvl w:ilvl="2">
      <w:start w:val="1"/>
      <w:numFmt w:val="lowerRoman"/>
      <w:lvlText w:val="%3."/>
      <w:lvlJc w:val="right"/>
      <w:pPr>
        <w:ind w:left="2794" w:hanging="180"/>
      </w:pPr>
    </w:lvl>
    <w:lvl w:ilvl="3">
      <w:start w:val="1"/>
      <w:numFmt w:val="decimal"/>
      <w:lvlText w:val="%4."/>
      <w:lvlJc w:val="left"/>
      <w:pPr>
        <w:ind w:left="3514" w:hanging="360"/>
      </w:pPr>
    </w:lvl>
    <w:lvl w:ilvl="4">
      <w:start w:val="1"/>
      <w:numFmt w:val="lowerLetter"/>
      <w:lvlText w:val="%5."/>
      <w:lvlJc w:val="left"/>
      <w:pPr>
        <w:ind w:left="4234" w:hanging="360"/>
      </w:pPr>
    </w:lvl>
    <w:lvl w:ilvl="5">
      <w:start w:val="1"/>
      <w:numFmt w:val="lowerRoman"/>
      <w:lvlText w:val="%6."/>
      <w:lvlJc w:val="right"/>
      <w:pPr>
        <w:ind w:left="4954" w:hanging="180"/>
      </w:pPr>
    </w:lvl>
    <w:lvl w:ilvl="6">
      <w:start w:val="1"/>
      <w:numFmt w:val="decimal"/>
      <w:lvlText w:val="%7."/>
      <w:lvlJc w:val="left"/>
      <w:pPr>
        <w:ind w:left="5674" w:hanging="360"/>
      </w:pPr>
    </w:lvl>
    <w:lvl w:ilvl="7">
      <w:start w:val="1"/>
      <w:numFmt w:val="lowerLetter"/>
      <w:lvlText w:val="%8."/>
      <w:lvlJc w:val="left"/>
      <w:pPr>
        <w:ind w:left="6394" w:hanging="360"/>
      </w:pPr>
    </w:lvl>
    <w:lvl w:ilvl="8">
      <w:start w:val="1"/>
      <w:numFmt w:val="lowerRoman"/>
      <w:lvlText w:val="%9."/>
      <w:lvlJc w:val="right"/>
      <w:pPr>
        <w:ind w:left="7114" w:hanging="180"/>
      </w:pPr>
    </w:lvl>
  </w:abstractNum>
  <w:abstractNum w:abstractNumId="15" w15:restartNumberingAfterBreak="0">
    <w:nsid w:val="5F5A54E1"/>
    <w:multiLevelType w:val="multilevel"/>
    <w:tmpl w:val="5F5A54E1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6B61EF7"/>
    <w:multiLevelType w:val="hybridMultilevel"/>
    <w:tmpl w:val="50BC8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170E2"/>
    <w:multiLevelType w:val="hybridMultilevel"/>
    <w:tmpl w:val="D5DCEF84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FF"/>
        <w:sz w:val="24"/>
        <w:szCs w:val="24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5604643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B66685"/>
    <w:multiLevelType w:val="hybridMultilevel"/>
    <w:tmpl w:val="3EF0F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13444">
    <w:abstractNumId w:val="16"/>
  </w:num>
  <w:num w:numId="2" w16cid:durableId="948390871">
    <w:abstractNumId w:val="6"/>
  </w:num>
  <w:num w:numId="3" w16cid:durableId="1810247550">
    <w:abstractNumId w:val="11"/>
  </w:num>
  <w:num w:numId="4" w16cid:durableId="1231185740">
    <w:abstractNumId w:val="19"/>
  </w:num>
  <w:num w:numId="5" w16cid:durableId="666253224">
    <w:abstractNumId w:val="12"/>
  </w:num>
  <w:num w:numId="6" w16cid:durableId="1685743954">
    <w:abstractNumId w:val="2"/>
  </w:num>
  <w:num w:numId="7" w16cid:durableId="637565428">
    <w:abstractNumId w:val="8"/>
  </w:num>
  <w:num w:numId="8" w16cid:durableId="953514322">
    <w:abstractNumId w:val="1"/>
  </w:num>
  <w:num w:numId="9" w16cid:durableId="195778870">
    <w:abstractNumId w:val="4"/>
  </w:num>
  <w:num w:numId="10" w16cid:durableId="983119525">
    <w:abstractNumId w:val="0"/>
  </w:num>
  <w:num w:numId="11" w16cid:durableId="802696806">
    <w:abstractNumId w:val="10"/>
  </w:num>
  <w:num w:numId="12" w16cid:durableId="2118744197">
    <w:abstractNumId w:val="13"/>
  </w:num>
  <w:num w:numId="13" w16cid:durableId="521749656">
    <w:abstractNumId w:val="14"/>
  </w:num>
  <w:num w:numId="14" w16cid:durableId="1141537412">
    <w:abstractNumId w:val="7"/>
  </w:num>
  <w:num w:numId="15" w16cid:durableId="837042983">
    <w:abstractNumId w:val="15"/>
  </w:num>
  <w:num w:numId="16" w16cid:durableId="1250503934">
    <w:abstractNumId w:val="18"/>
  </w:num>
  <w:num w:numId="17" w16cid:durableId="1620985292">
    <w:abstractNumId w:val="5"/>
  </w:num>
  <w:num w:numId="18" w16cid:durableId="306250316">
    <w:abstractNumId w:val="3"/>
  </w:num>
  <w:num w:numId="19" w16cid:durableId="1439569132">
    <w:abstractNumId w:val="9"/>
  </w:num>
  <w:num w:numId="20" w16cid:durableId="6022980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5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0331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75503"/>
    <w:rsid w:val="00181973"/>
    <w:rsid w:val="0018520C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0FA2"/>
    <w:rsid w:val="00277704"/>
    <w:rsid w:val="00280C43"/>
    <w:rsid w:val="00292934"/>
    <w:rsid w:val="002A20B6"/>
    <w:rsid w:val="002B27AA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5736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C5B54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2A45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726"/>
    <w:rsid w:val="008A1FCF"/>
    <w:rsid w:val="008A3697"/>
    <w:rsid w:val="008B0EE5"/>
    <w:rsid w:val="008B5757"/>
    <w:rsid w:val="008C0045"/>
    <w:rsid w:val="008C3753"/>
    <w:rsid w:val="008C6C7C"/>
    <w:rsid w:val="008C7DB5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46E64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37206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5ECE"/>
    <w:rsid w:val="00BF616A"/>
    <w:rsid w:val="00BF7E51"/>
    <w:rsid w:val="00C01E44"/>
    <w:rsid w:val="00C077CA"/>
    <w:rsid w:val="00C11ED8"/>
    <w:rsid w:val="00C22D76"/>
    <w:rsid w:val="00C2651B"/>
    <w:rsid w:val="00C41786"/>
    <w:rsid w:val="00C50442"/>
    <w:rsid w:val="00C571FB"/>
    <w:rsid w:val="00C60DD8"/>
    <w:rsid w:val="00C6277C"/>
    <w:rsid w:val="00C67145"/>
    <w:rsid w:val="00C72D33"/>
    <w:rsid w:val="00C73CA5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4896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79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1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1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fontstyle01">
    <w:name w:val="fontstyle01"/>
    <w:basedOn w:val="DefaultParagraphFont"/>
    <w:rsid w:val="008C7D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270FA2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qFormat/>
    <w:rsid w:val="00270FA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651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5736"/>
    <w:pPr>
      <w:widowControl w:val="0"/>
      <w:autoSpaceDE w:val="0"/>
      <w:autoSpaceDN w:val="0"/>
      <w:spacing w:after="0" w:line="266" w:lineRule="exact"/>
      <w:ind w:left="178" w:right="443"/>
      <w:jc w:val="center"/>
    </w:pPr>
    <w:rPr>
      <w:rFonts w:ascii="Times New Roman" w:eastAsia="Times New Roman" w:hAnsi="Times New Roman" w:cs="Times New Roman"/>
      <w:bCs/>
      <w:color w:val="000000" w:themeColor="text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4</TotalTime>
  <Pages>11</Pages>
  <Words>2186</Words>
  <Characters>12462</Characters>
  <Application>Microsoft Office Word</Application>
  <DocSecurity>0</DocSecurity>
  <Lines>103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2026-05-19T10:19:00Z</dcterms:created>
  <dcterms:modified xsi:type="dcterms:W3CDTF">2026-05-19T10:19:00Z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