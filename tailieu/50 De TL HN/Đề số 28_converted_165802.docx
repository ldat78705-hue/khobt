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1"/>
      </w:tblGrid>
      <w:tr w:rsidR="005075F7" w:rsidRPr="003F6028" w14:paraId="46D4D4D1" w14:textId="77777777" w:rsidTr="005075F7">
        <w:trPr>
          <w:jc w:val="center"/>
        </w:trPr>
        <w:tc>
          <w:tcPr>
            <w:tcW w:w="5000" w:type="pct"/>
            <w:vAlign w:val="center"/>
            <w:hideMark/>
          </w:tcPr>
          <w:p w14:paraId="4BF9F460" w14:textId="77777777" w:rsidR="005075F7" w:rsidRPr="003F6028" w:rsidRDefault="005075F7">
            <w:pPr>
              <w:pStyle w:val="Heading1"/>
              <w:spacing w:before="120" w:line="276" w:lineRule="auto"/>
              <w:ind w:left="851" w:hanging="851"/>
              <w:rPr>
                <w:rFonts w:eastAsia="Calibri" w:cs="Times New Roman"/>
                <w:color w:val="0000FF"/>
                <w:sz w:val="26"/>
                <w:szCs w:val="26"/>
              </w:rPr>
            </w:pPr>
            <w:r w:rsidRPr="003F6028">
              <w:rPr>
                <w:rFonts w:eastAsia="Calibri" w:cs="Times New Roman"/>
                <w:color w:val="0000FF"/>
                <w:sz w:val="26"/>
                <w:szCs w:val="26"/>
              </w:rPr>
              <w:t>KỲ THI TUYỂN SINH LỚP 10</w:t>
            </w:r>
          </w:p>
          <w:p w14:paraId="4F20F77E" w14:textId="77777777" w:rsidR="005075F7" w:rsidRPr="003F6028" w:rsidRDefault="005075F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</w:pPr>
            <w:r w:rsidRPr="003F6028"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  <w:t>THEO CHƯƠNG TRÌNH GDPT 2018</w:t>
            </w:r>
          </w:p>
          <w:p w14:paraId="3EC376D6" w14:textId="77777777" w:rsidR="005075F7" w:rsidRPr="003F6028" w:rsidRDefault="005075F7">
            <w:pPr>
              <w:pStyle w:val="Heading1"/>
              <w:spacing w:before="120" w:line="276" w:lineRule="auto"/>
              <w:ind w:left="851" w:hanging="851"/>
              <w:rPr>
                <w:rFonts w:cs="Times New Roman"/>
                <w:color w:val="0000FF"/>
                <w:sz w:val="26"/>
                <w:szCs w:val="26"/>
              </w:rPr>
            </w:pPr>
            <w:r w:rsidRPr="003F6028">
              <w:rPr>
                <w:rFonts w:eastAsia="Calibri" w:cs="Times New Roman"/>
                <w:color w:val="0000FF"/>
                <w:sz w:val="26"/>
                <w:szCs w:val="26"/>
              </w:rPr>
              <w:t>M</w:t>
            </w:r>
            <w:r w:rsidRPr="003F6028">
              <w:rPr>
                <w:rFonts w:cs="Times New Roman"/>
                <w:color w:val="0000FF"/>
                <w:sz w:val="26"/>
                <w:szCs w:val="26"/>
              </w:rPr>
              <w:t>ÔN: TOÁN 9</w:t>
            </w:r>
          </w:p>
          <w:p w14:paraId="6BB2D651" w14:textId="77777777" w:rsidR="005075F7" w:rsidRPr="003F6028" w:rsidRDefault="005075F7">
            <w:pPr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r w:rsidRPr="003F6028"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  <w:t>Thời gian</w:t>
            </w:r>
            <w:r w:rsidRPr="003F6028"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  <w:t>: 120 phút, không kể thời gian giao đề.</w:t>
            </w:r>
          </w:p>
        </w:tc>
      </w:tr>
    </w:tbl>
    <w:p w14:paraId="327C08CA" w14:textId="77777777" w:rsidR="005075F7" w:rsidRPr="003F6028" w:rsidRDefault="005075F7" w:rsidP="005075F7">
      <w:pPr>
        <w:pStyle w:val="Heading1"/>
        <w:spacing w:before="120"/>
        <w:ind w:left="992"/>
        <w:rPr>
          <w:rFonts w:cs="Times New Roman"/>
          <w:b w:val="0"/>
          <w:color w:val="0000FF"/>
          <w:sz w:val="26"/>
          <w:szCs w:val="26"/>
          <w:lang w:val="pt-BR"/>
        </w:rPr>
      </w:pPr>
      <w:r w:rsidRPr="003F6028">
        <w:rPr>
          <w:rFonts w:cs="Times New Roman"/>
          <w:color w:val="0000FF"/>
          <w:sz w:val="26"/>
          <w:szCs w:val="26"/>
          <w:u w:val="single"/>
          <w:lang w:val="pt-BR"/>
        </w:rPr>
        <w:t>ĐỀ BÀI</w:t>
      </w:r>
      <w:r w:rsidRPr="003F6028">
        <w:rPr>
          <w:rFonts w:cs="Times New Roman"/>
          <w:b w:val="0"/>
          <w:color w:val="0000FF"/>
          <w:sz w:val="26"/>
          <w:szCs w:val="26"/>
          <w:lang w:val="pt-BR"/>
        </w:rPr>
        <w:t>.</w:t>
      </w:r>
    </w:p>
    <w:p w14:paraId="5B69F5FD" w14:textId="77777777" w:rsidR="005075F7" w:rsidRPr="003F6028" w:rsidRDefault="005075F7" w:rsidP="00B30360">
      <w:pPr>
        <w:tabs>
          <w:tab w:val="left" w:pos="4020"/>
        </w:tabs>
        <w:ind w:left="992"/>
        <w:jc w:val="both"/>
        <w:rPr>
          <w:rFonts w:ascii="Times New Roman" w:hAnsi="Times New Roman" w:cs="Times New Roman"/>
          <w:bCs/>
          <w:sz w:val="26"/>
          <w:szCs w:val="26"/>
          <w:lang w:val="pt-BR"/>
        </w:rPr>
      </w:pPr>
      <w:r w:rsidRPr="003F6028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>Câu I</w:t>
      </w:r>
      <w:r w:rsidRPr="003F6028">
        <w:rPr>
          <w:rFonts w:ascii="Times New Roman" w:eastAsia="Calibri" w:hAnsi="Times New Roman" w:cs="Times New Roman"/>
          <w:bCs/>
          <w:sz w:val="26"/>
          <w:szCs w:val="26"/>
          <w:lang w:val="fr-FR"/>
        </w:rPr>
        <w:t>:</w:t>
      </w:r>
      <w:r w:rsidRPr="003F6028">
        <w:rPr>
          <w:rFonts w:ascii="Times New Roman" w:hAnsi="Times New Roman" w:cs="Times New Roman"/>
          <w:bCs/>
          <w:sz w:val="26"/>
          <w:szCs w:val="26"/>
          <w:lang w:val="pt-BR"/>
        </w:rPr>
        <w:t xml:space="preserve"> </w:t>
      </w:r>
      <w:r w:rsidRPr="003F6028">
        <w:rPr>
          <w:rFonts w:ascii="Times New Roman" w:hAnsi="Times New Roman" w:cs="Times New Roman"/>
          <w:b/>
          <w:sz w:val="26"/>
          <w:szCs w:val="26"/>
          <w:lang w:val="pt-BR"/>
        </w:rPr>
        <w:t>(1,5 điểm)</w:t>
      </w:r>
      <w:r w:rsidRPr="003F6028">
        <w:rPr>
          <w:rFonts w:ascii="Times New Roman" w:hAnsi="Times New Roman" w:cs="Times New Roman"/>
          <w:b/>
          <w:sz w:val="26"/>
          <w:szCs w:val="26"/>
          <w:lang w:val="pt-BR"/>
        </w:rPr>
        <w:tab/>
      </w:r>
    </w:p>
    <w:p w14:paraId="0B0EC521" w14:textId="77777777" w:rsidR="005075F7" w:rsidRPr="003F6028" w:rsidRDefault="005075F7" w:rsidP="009A3F4B">
      <w:pPr>
        <w:pStyle w:val="NormalWeb"/>
        <w:spacing w:before="0"/>
        <w:ind w:left="992"/>
        <w:jc w:val="both"/>
        <w:rPr>
          <w:sz w:val="26"/>
          <w:szCs w:val="26"/>
          <w:lang w:val="pt-BR"/>
        </w:rPr>
      </w:pPr>
      <w:r w:rsidRPr="003F6028">
        <w:rPr>
          <w:sz w:val="26"/>
          <w:szCs w:val="26"/>
          <w:lang w:val="pt-BR"/>
        </w:rPr>
        <w:t>1). Bảng sau thống kê số lượt nháy chuột vào quảng cáo ở một trang web vào tháng 12/2022.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736"/>
        <w:gridCol w:w="736"/>
        <w:gridCol w:w="736"/>
        <w:gridCol w:w="720"/>
        <w:gridCol w:w="810"/>
        <w:gridCol w:w="810"/>
      </w:tblGrid>
      <w:tr w:rsidR="005075F7" w:rsidRPr="003F6028" w14:paraId="78E6FE29" w14:textId="77777777" w:rsidTr="00F1099C">
        <w:trPr>
          <w:trHeight w:val="467"/>
          <w:jc w:val="center"/>
        </w:trPr>
        <w:tc>
          <w:tcPr>
            <w:tcW w:w="2155" w:type="dxa"/>
          </w:tcPr>
          <w:p w14:paraId="50AD2AC6" w14:textId="77777777" w:rsidR="005075F7" w:rsidRPr="003F6028" w:rsidRDefault="005075F7" w:rsidP="009A3F4B">
            <w:pPr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Số lượt nháy chuột</w:t>
            </w:r>
          </w:p>
        </w:tc>
        <w:tc>
          <w:tcPr>
            <w:tcW w:w="720" w:type="dxa"/>
          </w:tcPr>
          <w:p w14:paraId="1E4ED914" w14:textId="1310FAB6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$0$</w:t>
            </w:r>
          </w:p>
        </w:tc>
        <w:tc>
          <w:tcPr>
            <w:tcW w:w="720" w:type="dxa"/>
          </w:tcPr>
          <w:p w14:paraId="51EAA45D" w14:textId="2EA4B53A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$1$</w:t>
            </w:r>
          </w:p>
        </w:tc>
        <w:tc>
          <w:tcPr>
            <w:tcW w:w="720" w:type="dxa"/>
          </w:tcPr>
          <w:p w14:paraId="31B0644B" w14:textId="6B2C170B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$2$</w:t>
            </w:r>
          </w:p>
        </w:tc>
        <w:tc>
          <w:tcPr>
            <w:tcW w:w="720" w:type="dxa"/>
          </w:tcPr>
          <w:p w14:paraId="57046949" w14:textId="01A9D364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$3$</w:t>
            </w:r>
          </w:p>
        </w:tc>
        <w:tc>
          <w:tcPr>
            <w:tcW w:w="810" w:type="dxa"/>
          </w:tcPr>
          <w:p w14:paraId="5F47FFC4" w14:textId="6820605A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$4$</w:t>
            </w:r>
          </w:p>
        </w:tc>
        <w:tc>
          <w:tcPr>
            <w:tcW w:w="810" w:type="dxa"/>
          </w:tcPr>
          <w:p w14:paraId="682BF1C5" w14:textId="3F8E321B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$5$</w:t>
            </w:r>
          </w:p>
        </w:tc>
      </w:tr>
      <w:tr w:rsidR="005075F7" w:rsidRPr="003F6028" w14:paraId="1FFABB89" w14:textId="77777777" w:rsidTr="005D2D7B">
        <w:trPr>
          <w:trHeight w:val="431"/>
          <w:jc w:val="center"/>
        </w:trPr>
        <w:tc>
          <w:tcPr>
            <w:tcW w:w="2155" w:type="dxa"/>
          </w:tcPr>
          <w:p w14:paraId="50B164CD" w14:textId="77777777" w:rsidR="005075F7" w:rsidRPr="003F6028" w:rsidRDefault="005075F7" w:rsidP="009A3F4B">
            <w:pPr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Số người dùng</w:t>
            </w:r>
          </w:p>
        </w:tc>
        <w:tc>
          <w:tcPr>
            <w:tcW w:w="720" w:type="dxa"/>
          </w:tcPr>
          <w:p w14:paraId="4074FAB1" w14:textId="768AECC1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$25$</w:t>
            </w:r>
          </w:p>
        </w:tc>
        <w:tc>
          <w:tcPr>
            <w:tcW w:w="720" w:type="dxa"/>
          </w:tcPr>
          <w:p w14:paraId="62C2398E" w14:textId="2E380D63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$56$</w:t>
            </w:r>
          </w:p>
        </w:tc>
        <w:tc>
          <w:tcPr>
            <w:tcW w:w="720" w:type="dxa"/>
          </w:tcPr>
          <w:p w14:paraId="5026F3F2" w14:textId="30E27E51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$12$</w:t>
            </w:r>
          </w:p>
        </w:tc>
        <w:tc>
          <w:tcPr>
            <w:tcW w:w="720" w:type="dxa"/>
          </w:tcPr>
          <w:p w14:paraId="01697252" w14:textId="5293922A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$9$</w:t>
            </w:r>
          </w:p>
        </w:tc>
        <w:tc>
          <w:tcPr>
            <w:tcW w:w="810" w:type="dxa"/>
          </w:tcPr>
          <w:p w14:paraId="45535A61" w14:textId="7BC6DCD2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$5$</w:t>
            </w:r>
          </w:p>
        </w:tc>
        <w:tc>
          <w:tcPr>
            <w:tcW w:w="810" w:type="dxa"/>
          </w:tcPr>
          <w:p w14:paraId="29BF039F" w14:textId="58DBA0F3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$3$</w:t>
            </w:r>
          </w:p>
        </w:tc>
      </w:tr>
    </w:tbl>
    <w:p w14:paraId="70F94943" w14:textId="77777777" w:rsidR="005075F7" w:rsidRPr="003F6028" w:rsidRDefault="005075F7" w:rsidP="009A3F4B">
      <w:pPr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3F6028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Lập bảng tần số tương đối cho mẫu số liệu trên.</w:t>
      </w:r>
    </w:p>
    <w:p w14:paraId="267C8F05" w14:textId="067EA300" w:rsidR="005075F7" w:rsidRPr="003F6028" w:rsidRDefault="005075F7" w:rsidP="009A3F4B">
      <w:pPr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3F6028">
        <w:rPr>
          <w:rFonts w:ascii="Times New Roman" w:hAnsi="Times New Roman" w:cs="Times New Roman"/>
          <w:sz w:val="26"/>
          <w:szCs w:val="26"/>
        </w:rPr>
        <w:t xml:space="preserve">2). Một hộp đựng 10 viên bi được đánh số từ 1 đến 10. Lấy ngẫu nhiên một viên bi từ hộp. Xét biến cố </w:t>
      </w:r>
      <w:r w:rsidR="003F6028" w:rsidRPr="003F6028">
        <w:rPr>
          <w:rFonts w:ascii="Times New Roman" w:hAnsi="Times New Roman" w:cs="Times New Roman"/>
          <w:color w:val="000000"/>
          <w:sz w:val="26"/>
          <w:szCs w:val="26"/>
        </w:rPr>
        <w:t>${N}$</w:t>
      </w:r>
      <w:r w:rsidRPr="003F6028">
        <w:rPr>
          <w:rFonts w:ascii="Times New Roman" w:hAnsi="Times New Roman" w:cs="Times New Roman"/>
          <w:sz w:val="26"/>
          <w:szCs w:val="26"/>
        </w:rPr>
        <w:t xml:space="preserve">: "Viên bi lấy ra có số ghi trên đó là số nguyên tố". Tính xác suất của biến cố </w:t>
      </w:r>
      <w:r w:rsidR="003F6028" w:rsidRPr="003F6028">
        <w:rPr>
          <w:rFonts w:ascii="Times New Roman" w:hAnsi="Times New Roman" w:cs="Times New Roman"/>
          <w:color w:val="000000"/>
          <w:sz w:val="26"/>
          <w:szCs w:val="26"/>
        </w:rPr>
        <w:t>${N}$</w:t>
      </w:r>
      <w:r w:rsidRPr="003F6028">
        <w:rPr>
          <w:rFonts w:ascii="Times New Roman" w:hAnsi="Times New Roman" w:cs="Times New Roman"/>
          <w:sz w:val="26"/>
          <w:szCs w:val="26"/>
        </w:rPr>
        <w:t>.</w:t>
      </w:r>
    </w:p>
    <w:p w14:paraId="13877A14" w14:textId="26778F46" w:rsidR="005075F7" w:rsidRPr="003F6028" w:rsidRDefault="005075F7" w:rsidP="00921A4E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3F6028">
        <w:rPr>
          <w:rFonts w:ascii="Times New Roman" w:hAnsi="Times New Roman" w:cs="Times New Roman"/>
          <w:b/>
          <w:color w:val="0000FF"/>
          <w:sz w:val="26"/>
          <w:szCs w:val="26"/>
        </w:rPr>
        <w:t>Câu II</w:t>
      </w:r>
      <w:r w:rsidRPr="003F6028">
        <w:rPr>
          <w:rFonts w:ascii="Times New Roman" w:eastAsia="Calibri" w:hAnsi="Times New Roman" w:cs="Times New Roman"/>
          <w:sz w:val="26"/>
          <w:szCs w:val="26"/>
          <w:lang w:val="fr-FR"/>
        </w:rPr>
        <w:t>:</w:t>
      </w:r>
      <w:r w:rsidRPr="003F6028">
        <w:rPr>
          <w:rFonts w:ascii="Times New Roman" w:hAnsi="Times New Roman" w:cs="Times New Roman"/>
          <w:sz w:val="26"/>
          <w:szCs w:val="26"/>
        </w:rPr>
        <w:t xml:space="preserve"> </w:t>
      </w:r>
      <w:r w:rsidRPr="003F6028">
        <w:rPr>
          <w:rFonts w:ascii="Times New Roman" w:hAnsi="Times New Roman" w:cs="Times New Roman"/>
          <w:b/>
          <w:bCs/>
          <w:sz w:val="26"/>
          <w:szCs w:val="26"/>
        </w:rPr>
        <w:t>(1,5 điểm)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: Cho hai biểu thức: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$A=\frac{\sqrt{x}}{\sqrt{x}+2}$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và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$B=\frac{2}{\sqrt{x}-1}-\frac{\sqrt{x}-2}{x-\sqrt{x}}$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với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${x&gt;0; x\neq 1}$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4F62FAC6" w14:textId="6AAE985F" w:rsidR="005075F7" w:rsidRPr="003F6028" w:rsidRDefault="005075F7" w:rsidP="00921A4E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1). Tính giá trị của biểu thức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${A}$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khi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${x=4}$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233B6FE6" w14:textId="5734769A" w:rsidR="005075F7" w:rsidRPr="003F6028" w:rsidRDefault="005075F7" w:rsidP="00921A4E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2). Chứng minh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${B=\dfrac{\sqrt{x}+2}{x-\sqrt{x}}}$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3A408899" w14:textId="26110E0B" w:rsidR="005075F7" w:rsidRPr="003F6028" w:rsidRDefault="005075F7" w:rsidP="00921A4E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3). Xét biểu thức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$P=A+\frac{1}{B}$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. Tìm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$x$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để 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$P\ge 1$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58C51858" w14:textId="77777777" w:rsidR="005075F7" w:rsidRPr="003F6028" w:rsidRDefault="005075F7" w:rsidP="009A3F4B">
      <w:pPr>
        <w:pStyle w:val="ListParagraph"/>
        <w:spacing w:line="240" w:lineRule="auto"/>
        <w:ind w:left="992"/>
        <w:rPr>
          <w:rFonts w:ascii="Times New Roman" w:hAnsi="Times New Roman" w:cs="Times New Roman"/>
          <w:sz w:val="26"/>
          <w:szCs w:val="26"/>
          <w:lang w:val="fr-FR"/>
        </w:rPr>
      </w:pPr>
      <w:r w:rsidRPr="003F6028">
        <w:rPr>
          <w:rFonts w:ascii="Times New Roman" w:hAnsi="Times New Roman" w:cs="Times New Roman"/>
          <w:b/>
          <w:color w:val="0000FF"/>
          <w:kern w:val="2"/>
          <w:sz w:val="26"/>
          <w:szCs w:val="26"/>
          <w14:ligatures w14:val="standardContextual"/>
        </w:rPr>
        <w:t>Câu III</w:t>
      </w:r>
      <w:r w:rsidRPr="003F6028">
        <w:rPr>
          <w:rFonts w:ascii="Times New Roman" w:hAnsi="Times New Roman" w:cs="Times New Roman"/>
          <w:sz w:val="26"/>
          <w:szCs w:val="26"/>
          <w:lang w:val="fr-FR"/>
        </w:rPr>
        <w:t>:</w:t>
      </w:r>
      <w:r w:rsidRPr="003F6028">
        <w:rPr>
          <w:rFonts w:ascii="Times New Roman" w:hAnsi="Times New Roman" w:cs="Times New Roman"/>
          <w:sz w:val="26"/>
          <w:szCs w:val="26"/>
        </w:rPr>
        <w:t xml:space="preserve"> </w:t>
      </w:r>
      <w:bookmarkStart w:id="0" w:name="_Hlk178011329"/>
      <w:r w:rsidRPr="003F6028">
        <w:rPr>
          <w:rFonts w:ascii="Times New Roman" w:hAnsi="Times New Roman" w:cs="Times New Roman"/>
          <w:b/>
          <w:bCs/>
          <w:sz w:val="26"/>
          <w:szCs w:val="26"/>
        </w:rPr>
        <w:t>(2,5 điểm)</w:t>
      </w:r>
      <w:r w:rsidRPr="003F6028">
        <w:rPr>
          <w:rFonts w:ascii="Times New Roman" w:hAnsi="Times New Roman" w:cs="Times New Roman"/>
          <w:sz w:val="26"/>
          <w:szCs w:val="26"/>
        </w:rPr>
        <w:t xml:space="preserve"> </w:t>
      </w:r>
      <w:bookmarkEnd w:id="0"/>
    </w:p>
    <w:p w14:paraId="1C43BBBE" w14:textId="517EC64D" w:rsidR="005075F7" w:rsidRPr="003F6028" w:rsidRDefault="005075F7" w:rsidP="009A3F4B">
      <w:pPr>
        <w:pStyle w:val="ListParagraph"/>
        <w:spacing w:line="240" w:lineRule="auto"/>
        <w:ind w:left="992"/>
        <w:rPr>
          <w:rFonts w:ascii="Times New Roman" w:hAnsi="Times New Roman" w:cs="Times New Roman"/>
          <w:sz w:val="26"/>
          <w:szCs w:val="26"/>
          <w:lang w:val="fr-FR"/>
        </w:rPr>
      </w:pPr>
      <w:r w:rsidRPr="003F6028">
        <w:rPr>
          <w:rFonts w:ascii="Times New Roman" w:hAnsi="Times New Roman" w:cs="Times New Roman"/>
          <w:sz w:val="26"/>
          <w:szCs w:val="26"/>
          <w:lang w:val="fr-FR"/>
        </w:rPr>
        <w:t>1).</w:t>
      </w:r>
      <w:r w:rsidRPr="003F6028">
        <w:rPr>
          <w:rFonts w:ascii="Times New Roman" w:hAnsi="Times New Roman" w:cs="Times New Roman"/>
          <w:kern w:val="2"/>
          <w:sz w:val="26"/>
          <w:szCs w:val="26"/>
          <w:lang w:val="fr-FR"/>
          <w14:ligatures w14:val="standardContextual"/>
        </w:rPr>
        <w:t xml:space="preserve"> Trên địa bàn thành phố </w:t>
      </w:r>
      <w:r w:rsidR="003F6028" w:rsidRPr="003F6028">
        <w:rPr>
          <w:rFonts w:ascii="Times New Roman" w:hAnsi="Times New Roman" w:cs="Times New Roman"/>
          <w:color w:val="000000"/>
          <w:kern w:val="2"/>
          <w:sz w:val="26"/>
          <w:szCs w:val="26"/>
          <w:lang w:val="fr-FR"/>
          <w14:ligatures w14:val="standardContextual"/>
        </w:rPr>
        <w:t>$X$</w:t>
      </w:r>
      <w:r w:rsidRPr="003F6028">
        <w:rPr>
          <w:rFonts w:ascii="Times New Roman" w:hAnsi="Times New Roman" w:cs="Times New Roman"/>
          <w:kern w:val="2"/>
          <w:sz w:val="26"/>
          <w:szCs w:val="26"/>
          <w:lang w:val="fr-FR"/>
          <w14:ligatures w14:val="standardContextual"/>
        </w:rPr>
        <w:t xml:space="preserve"> có </w:t>
      </w:r>
      <w:r w:rsidR="003F6028" w:rsidRPr="003F6028">
        <w:rPr>
          <w:rFonts w:ascii="Times New Roman" w:hAnsi="Times New Roman" w:cs="Times New Roman"/>
          <w:color w:val="000000"/>
          <w:kern w:val="2"/>
          <w:sz w:val="26"/>
          <w:szCs w:val="26"/>
          <w:lang w:val="fr-FR"/>
          <w14:ligatures w14:val="standardContextual"/>
        </w:rPr>
        <w:t>$1850$</w:t>
      </w:r>
      <w:r w:rsidRPr="003F6028">
        <w:rPr>
          <w:rFonts w:ascii="Times New Roman" w:hAnsi="Times New Roman" w:cs="Times New Roman"/>
          <w:kern w:val="2"/>
          <w:sz w:val="26"/>
          <w:szCs w:val="26"/>
          <w:lang w:val="fr-FR"/>
          <w14:ligatures w14:val="standardContextual"/>
        </w:rPr>
        <w:t xml:space="preserve"> học sinh lớp </w:t>
      </w:r>
      <w:r w:rsidR="003F6028" w:rsidRPr="003F6028">
        <w:rPr>
          <w:rFonts w:ascii="Times New Roman" w:hAnsi="Times New Roman" w:cs="Times New Roman"/>
          <w:color w:val="000000"/>
          <w:kern w:val="2"/>
          <w:sz w:val="26"/>
          <w:szCs w:val="26"/>
          <w:lang w:val="fr-FR"/>
          <w14:ligatures w14:val="standardContextual"/>
        </w:rPr>
        <w:t>$9$</w:t>
      </w:r>
      <w:r w:rsidRPr="003F6028">
        <w:rPr>
          <w:rFonts w:ascii="Times New Roman" w:hAnsi="Times New Roman" w:cs="Times New Roman"/>
          <w:kern w:val="2"/>
          <w:sz w:val="26"/>
          <w:szCs w:val="26"/>
          <w:lang w:val="fr-FR"/>
          <w14:ligatures w14:val="standardContextual"/>
        </w:rPr>
        <w:t xml:space="preserve"> đăng kí dự thi tuyển sinh vào lớp </w:t>
      </w:r>
      <w:r w:rsidR="003F6028" w:rsidRPr="003F6028">
        <w:rPr>
          <w:rFonts w:ascii="Times New Roman" w:hAnsi="Times New Roman" w:cs="Times New Roman"/>
          <w:color w:val="000000"/>
          <w:kern w:val="2"/>
          <w:sz w:val="26"/>
          <w:szCs w:val="26"/>
          <w:lang w:val="fr-FR"/>
          <w14:ligatures w14:val="standardContextual"/>
        </w:rPr>
        <w:t>$10$</w:t>
      </w:r>
      <w:r w:rsidRPr="003F6028">
        <w:rPr>
          <w:rFonts w:ascii="Times New Roman" w:hAnsi="Times New Roman" w:cs="Times New Roman"/>
          <w:kern w:val="2"/>
          <w:sz w:val="26"/>
          <w:szCs w:val="26"/>
          <w:lang w:val="fr-FR"/>
          <w14:ligatures w14:val="standardContextual"/>
        </w:rPr>
        <w:t xml:space="preserve"> của hai trường THPT A và B, kết quả có 680 học sinh trúng tuyển. Biết tỉ lệ trúng tuyển của trường A là </w:t>
      </w:r>
      <w:r w:rsidR="003F6028" w:rsidRPr="003F6028">
        <w:rPr>
          <w:rFonts w:ascii="Times New Roman" w:hAnsi="Times New Roman" w:cs="Times New Roman"/>
          <w:color w:val="000000"/>
          <w:kern w:val="2"/>
          <w:sz w:val="26"/>
          <w:szCs w:val="26"/>
          <w:lang w:val="fr-FR"/>
          <w14:ligatures w14:val="standardContextual"/>
        </w:rPr>
        <w:t>$30%$</w:t>
      </w:r>
      <w:r w:rsidRPr="003F6028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và trường B là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$80%$</w:t>
      </w:r>
      <w:r w:rsidRPr="003F6028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. Hỏi mỗi trường có bao nhiêu có bao nhiêu học sinh lớp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$9$</w:t>
      </w:r>
      <w:r w:rsidRPr="003F6028">
        <w:rPr>
          <w:rFonts w:ascii="Times New Roman" w:hAnsi="Times New Roman" w:cs="Times New Roman"/>
          <w:kern w:val="2"/>
          <w:sz w:val="26"/>
          <w:szCs w:val="26"/>
          <w:lang w:val="fr-FR"/>
          <w14:ligatures w14:val="standardContextual"/>
        </w:rPr>
        <w:t xml:space="preserve"> đăng kí dự thi vào lớp </w:t>
      </w:r>
      <w:r w:rsidR="003F6028" w:rsidRPr="003F6028">
        <w:rPr>
          <w:rFonts w:ascii="Times New Roman" w:hAnsi="Times New Roman" w:cs="Times New Roman"/>
          <w:color w:val="000000"/>
          <w:kern w:val="2"/>
          <w:sz w:val="26"/>
          <w:szCs w:val="26"/>
          <w:lang w:val="fr-FR"/>
          <w14:ligatures w14:val="standardContextual"/>
        </w:rPr>
        <w:t>$10$</w:t>
      </w:r>
      <w:r w:rsidRPr="003F6028">
        <w:rPr>
          <w:rFonts w:ascii="Times New Roman" w:hAnsi="Times New Roman" w:cs="Times New Roman"/>
          <w:kern w:val="2"/>
          <w:sz w:val="26"/>
          <w:szCs w:val="26"/>
          <w:lang w:val="fr-FR"/>
          <w14:ligatures w14:val="standardContextual"/>
        </w:rPr>
        <w:t>.</w:t>
      </w:r>
    </w:p>
    <w:p w14:paraId="6D861E58" w14:textId="52DA4A96" w:rsidR="005075F7" w:rsidRPr="003F6028" w:rsidRDefault="005075F7" w:rsidP="009A3F4B">
      <w:pPr>
        <w:pStyle w:val="NormalWeb"/>
        <w:spacing w:before="0"/>
        <w:ind w:left="992"/>
        <w:jc w:val="both"/>
        <w:rPr>
          <w:sz w:val="26"/>
          <w:szCs w:val="26"/>
          <w:lang w:val="fr-FR"/>
        </w:rPr>
      </w:pPr>
      <w:r w:rsidRPr="003F6028">
        <w:rPr>
          <w:sz w:val="26"/>
          <w:szCs w:val="26"/>
          <w:lang w:val="fr-FR"/>
        </w:rPr>
        <w:t>2). Sân vận động Quốc gia Mỹ Đình (Quận Nam Từ Liêm – Hà Nội) có mặt sân bóng hình chữ nhật với chiều dài hơn chiều rộng 37m và có diện tích là 7140</w:t>
      </w:r>
      <w:r w:rsidR="003F6028" w:rsidRPr="003F6028">
        <w:rPr>
          <w:color w:val="000000"/>
          <w:sz w:val="26"/>
          <w:szCs w:val="26"/>
          <w:lang w:val="fr-FR"/>
        </w:rPr>
        <w:t>${m^2}$</w:t>
      </w:r>
      <w:r w:rsidRPr="003F6028">
        <w:rPr>
          <w:sz w:val="26"/>
          <w:szCs w:val="26"/>
          <w:lang w:val="fr-FR"/>
        </w:rPr>
        <w:t>. Hãy tính chiều dài và chiều rộng của mặt sân bóng đá này.</w:t>
      </w:r>
    </w:p>
    <w:p w14:paraId="4D470A42" w14:textId="03F01068" w:rsidR="005075F7" w:rsidRPr="003F6028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 w:rsidRPr="003F6028">
        <w:rPr>
          <w:rFonts w:ascii="Times New Roman" w:hAnsi="Times New Roman" w:cs="Times New Roman"/>
          <w:sz w:val="26"/>
          <w:szCs w:val="26"/>
          <w:lang w:val="fr-FR"/>
        </w:rPr>
        <w:t>3).</w:t>
      </w:r>
      <w:r w:rsidRPr="003F6028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Tìm tất cả các giá trị của tham số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${m}$</w:t>
      </w:r>
      <w:r w:rsidRPr="003F6028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để phương trình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${x^2 - 2mx + 4m - 4 = 0}$</w:t>
      </w:r>
      <w:r w:rsidRPr="003F6028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có hai nghiệm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${x_1, x_2}$</w:t>
      </w:r>
      <w:r w:rsidRPr="003F6028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thỏa mãn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${x_1^2 + x_2^2 - 8 = 0}$</w:t>
      </w:r>
      <w:r w:rsidRPr="003F6028">
        <w:rPr>
          <w:rFonts w:ascii="Times New Roman" w:eastAsia="Times New Roman" w:hAnsi="Times New Roman" w:cs="Times New Roman"/>
          <w:sz w:val="26"/>
          <w:szCs w:val="26"/>
          <w:lang w:val="fr-FR"/>
        </w:rPr>
        <w:t>.</w:t>
      </w:r>
    </w:p>
    <w:p w14:paraId="39615C38" w14:textId="77777777" w:rsidR="005075F7" w:rsidRPr="003F6028" w:rsidRDefault="005075F7" w:rsidP="009A3F4B">
      <w:pPr>
        <w:ind w:left="992"/>
        <w:jc w:val="both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3F6028"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fr-FR"/>
        </w:rPr>
        <w:t>Câu IV</w:t>
      </w:r>
      <w:r w:rsidRPr="003F6028">
        <w:rPr>
          <w:rFonts w:ascii="Times New Roman" w:eastAsia="Calibri" w:hAnsi="Times New Roman" w:cs="Times New Roman"/>
          <w:sz w:val="26"/>
          <w:szCs w:val="26"/>
          <w:lang w:val="fr-FR"/>
        </w:rPr>
        <w:t>:</w:t>
      </w:r>
      <w:r w:rsidRPr="003F602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3F6028">
        <w:rPr>
          <w:rFonts w:ascii="Times New Roman" w:hAnsi="Times New Roman" w:cs="Times New Roman"/>
          <w:b/>
          <w:bCs/>
          <w:sz w:val="26"/>
          <w:szCs w:val="26"/>
          <w:lang w:val="fr-FR"/>
        </w:rPr>
        <w:t>(4,0 điểm)</w:t>
      </w:r>
    </w:p>
    <w:p w14:paraId="671BACCE" w14:textId="5F4281A5" w:rsidR="005075F7" w:rsidRPr="003F6028" w:rsidRDefault="005075F7" w:rsidP="009A3F4B">
      <w:pPr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3F6028">
        <w:rPr>
          <w:rFonts w:ascii="Times New Roman" w:hAnsi="Times New Roman" w:cs="Times New Roman"/>
          <w:sz w:val="26"/>
          <w:szCs w:val="26"/>
          <w:lang w:val="fr-FR"/>
        </w:rPr>
        <w:t xml:space="preserve">1). Một doanh nghiệp sản xuất vỏ hộp sữa ông thọ dạng hình trụ (như hình minh họa bên dưới), có chiều cao bằng </w:t>
      </w:r>
      <w:r w:rsidR="003F6028" w:rsidRPr="003F6028">
        <w:rPr>
          <w:rFonts w:ascii="Times New Roman" w:hAnsi="Times New Roman" w:cs="Times New Roman"/>
          <w:color w:val="000000"/>
          <w:sz w:val="26"/>
          <w:szCs w:val="26"/>
          <w:lang w:val="fr-FR"/>
        </w:rPr>
        <w:t>$12 cm$</w:t>
      </w:r>
      <w:r w:rsidRPr="003F6028">
        <w:rPr>
          <w:rFonts w:ascii="Times New Roman" w:hAnsi="Times New Roman" w:cs="Times New Roman"/>
          <w:sz w:val="26"/>
          <w:szCs w:val="26"/>
          <w:lang w:val="fr-FR"/>
        </w:rPr>
        <w:t xml:space="preserve">. </w:t>
      </w:r>
      <w:r w:rsidRPr="003F6028">
        <w:rPr>
          <w:rFonts w:ascii="Times New Roman" w:hAnsi="Times New Roman" w:cs="Times New Roman"/>
          <w:sz w:val="26"/>
          <w:szCs w:val="26"/>
        </w:rPr>
        <w:t>Biết thể tích của hộp là</w:t>
      </w:r>
      <w:r w:rsidR="003F6028" w:rsidRPr="003F6028">
        <w:rPr>
          <w:rFonts w:ascii="Times New Roman" w:hAnsi="Times New Roman" w:cs="Times New Roman"/>
          <w:color w:val="000000"/>
          <w:sz w:val="26"/>
          <w:szCs w:val="26"/>
        </w:rPr>
        <w:t>$192\pi c{{m}^3}$</w:t>
      </w:r>
      <w:r w:rsidRPr="003F6028">
        <w:rPr>
          <w:rFonts w:ascii="Times New Roman" w:hAnsi="Times New Roman" w:cs="Times New Roman"/>
          <w:sz w:val="26"/>
          <w:szCs w:val="26"/>
        </w:rPr>
        <w:t>.</w:t>
      </w:r>
    </w:p>
    <w:p w14:paraId="2BC13A39" w14:textId="77777777" w:rsidR="005075F7" w:rsidRPr="003F6028" w:rsidRDefault="005075F7" w:rsidP="00D404B4">
      <w:pPr>
        <w:ind w:left="992"/>
        <w:jc w:val="center"/>
        <w:rPr>
          <w:rFonts w:ascii="Times New Roman" w:hAnsi="Times New Roman" w:cs="Times New Roman"/>
          <w:sz w:val="26"/>
          <w:szCs w:val="26"/>
        </w:rPr>
      </w:pPr>
      <w:r w:rsidRPr="003F602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EFB9276" wp14:editId="042E884C">
            <wp:extent cx="1249680" cy="1508760"/>
            <wp:effectExtent l="0" t="0" r="7620" b="0"/>
            <wp:docPr id="4410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30" t="11765" r="13846"/>
                    <a:stretch/>
                  </pic:blipFill>
                  <pic:spPr bwMode="auto">
                    <a:xfrm>
                      <a:off x="0" y="0"/>
                      <a:ext cx="124968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F602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82F6D68" wp14:editId="1E84DF30">
            <wp:extent cx="1150620" cy="1478280"/>
            <wp:effectExtent l="0" t="0" r="0" b="7620"/>
            <wp:docPr id="740852163" name="Picture 1" descr="\begin{tikzpicture}[line join=round, line cap=round, font=\scriptsize]&#10;\def\a{2}&#10;\def\b{1}&#10;\def\h{4}&#10;\draw[dashed] (180:\a) arc (180:0:{\a} and {\b}) (90:\h)--(0:0) node[midway, right]{$h$} (0:0)--(0:\a);&#10;\draw (-\a,\h)--(-\a,0) arc (180:360:{\a} and {\b})--(\a,\h) node[midway, right]{$l$} (90:\h) ellipse ({\a} and {\b}) (90:\h)--(\a,\h) node[midway,above]{$r$}; &#10;\end{tikzpicture}" title="20240908165048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52163" name="Picture 1" descr="\begin{tikzpicture}[line join=round, line cap=round, font=\scriptsize]&#10;\def\a{2}&#10;\def\b{1}&#10;\def\h{4}&#10;\draw[dashed] (180:\a) arc (180:0:{\a} and {\b}) (90:\h)--(0:0) node[midway, right]{$h$} (0:0)--(0:\a);&#10;\draw (-\a,\h)--(-\a,0) arc (180:360:{\a} and {\b})--(\a,\h) node[midway, right]{$l$} (90:\h) ellipse ({\a} and {\b}) (90:\h)--(\a,\h) node[midway,above]{$r$}; &#10;\end{tikzpicture}" title="202409081650488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062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58F3" w14:textId="77777777" w:rsidR="005075F7" w:rsidRPr="003F6028" w:rsidRDefault="005075F7" w:rsidP="009A3F4B">
      <w:pPr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3F6028">
        <w:rPr>
          <w:rFonts w:ascii="Times New Roman" w:hAnsi="Times New Roman" w:cs="Times New Roman"/>
          <w:sz w:val="26"/>
          <w:szCs w:val="26"/>
        </w:rPr>
        <w:t>a). Tính bán kính đáy của hình trụ</w:t>
      </w:r>
    </w:p>
    <w:p w14:paraId="62D83D9D" w14:textId="09B573AF" w:rsidR="005075F7" w:rsidRPr="003F6028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3F6028">
        <w:rPr>
          <w:rFonts w:ascii="Times New Roman" w:hAnsi="Times New Roman" w:cs="Times New Roman"/>
          <w:sz w:val="26"/>
          <w:szCs w:val="26"/>
        </w:rPr>
        <w:t xml:space="preserve">b). 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Tính số tiền mà doanh nghiệp cần chi để sản xuất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$10 000$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vỏ hộp sữa ông thọ (kể cả hai nắp hộp), biết chi phí để sản xuất vỏ hộp đó là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$80 000$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đồng/m2 (làm tròn kết quả đến phần ngàn).</w:t>
      </w:r>
    </w:p>
    <w:p w14:paraId="1CC099FC" w14:textId="30050CAF" w:rsidR="005075F7" w:rsidRPr="003F6028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hAnsi="Times New Roman" w:cs="Times New Roman"/>
          <w:sz w:val="26"/>
          <w:szCs w:val="26"/>
        </w:rPr>
        <w:t>2).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Cho đường tròn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${(O;R)}$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đường kính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${AB}$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. Kẻ tiếp tuyến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${Ax}$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, lấy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${P}$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trên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${Ax}$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${AP &gt; R}$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). Từ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${P}$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kẻ tiếp tuyến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${PM}$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với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${(O)}$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E02C3E" w14:textId="0161C558" w:rsidR="005075F7" w:rsidRPr="003F6028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a) Chứng minh rằng bốn điểm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${A, P,M,O}$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cùng thuộc 1 đường tròn.</w:t>
      </w:r>
    </w:p>
    <w:p w14:paraId="6A0E1C3D" w14:textId="2116D978" w:rsidR="005075F7" w:rsidRPr="003F6028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b) Chứng minh: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${BM //OP}$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. Đường thẳng vuông góc với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${AB}$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tại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${O}$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cắt tia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${BM}$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tại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${N}$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. Chứng minh tứ giác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${OBNP}$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là hình bình hành.</w:t>
      </w:r>
    </w:p>
    <w:p w14:paraId="3A5E4892" w14:textId="0265F955" w:rsidR="005075F7" w:rsidRPr="003F6028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c) Giả sử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${AN}$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cắt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${OP}$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tại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${K; PM}$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cắt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${ON}$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tại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${I; PN}$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cắt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${OM}$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tại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${J}$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. Chứng minh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${I,J,K}$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thẳng hàng.</w:t>
      </w:r>
    </w:p>
    <w:p w14:paraId="4E12DEE8" w14:textId="1B50742C" w:rsidR="005075F7" w:rsidRPr="003F6028" w:rsidRDefault="005075F7" w:rsidP="00E34D59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b/>
          <w:color w:val="0000FF"/>
          <w:sz w:val="26"/>
          <w:szCs w:val="26"/>
        </w:rPr>
        <w:tab/>
        <w:t>Câu V</w:t>
      </w:r>
      <w:r w:rsidRPr="003F6028">
        <w:rPr>
          <w:rFonts w:ascii="Times New Roman" w:eastAsia="Calibri" w:hAnsi="Times New Roman" w:cs="Times New Roman"/>
          <w:sz w:val="26"/>
          <w:szCs w:val="26"/>
          <w:lang w:val="fr-FR"/>
        </w:rPr>
        <w:t>:</w:t>
      </w:r>
      <w:r w:rsidRPr="003F6028">
        <w:rPr>
          <w:rFonts w:ascii="Times New Roman" w:hAnsi="Times New Roman" w:cs="Times New Roman"/>
          <w:sz w:val="26"/>
          <w:szCs w:val="26"/>
        </w:rPr>
        <w:t xml:space="preserve"> </w:t>
      </w:r>
      <w:r w:rsidRPr="003F6028">
        <w:rPr>
          <w:rFonts w:ascii="Times New Roman" w:hAnsi="Times New Roman" w:cs="Times New Roman"/>
          <w:b/>
          <w:bCs/>
          <w:sz w:val="26"/>
          <w:szCs w:val="26"/>
        </w:rPr>
        <w:t>(0,5 điểm)</w:t>
      </w:r>
      <w:r w:rsidRPr="003F6028">
        <w:rPr>
          <w:rFonts w:ascii="Times New Roman" w:hAnsi="Times New Roman" w:cs="Times New Roman"/>
          <w:sz w:val="26"/>
          <w:szCs w:val="26"/>
        </w:rPr>
        <w:t xml:space="preserve"> Cho một tấm nhôm có hình tam giác đều có cạnh bằng </w:t>
      </w:r>
      <w:r w:rsidR="003F6028" w:rsidRPr="003F6028">
        <w:rPr>
          <w:rFonts w:ascii="Times New Roman" w:hAnsi="Times New Roman" w:cs="Times New Roman"/>
          <w:color w:val="000000"/>
          <w:sz w:val="26"/>
          <w:szCs w:val="26"/>
        </w:rPr>
        <w:t>$100 cm$</w:t>
      </w:r>
      <w:r w:rsidRPr="003F6028">
        <w:rPr>
          <w:rFonts w:ascii="Times New Roman" w:hAnsi="Times New Roman" w:cs="Times New Roman"/>
          <w:sz w:val="26"/>
          <w:szCs w:val="26"/>
        </w:rPr>
        <w:t>. Người ta cắt ở ba góc của tấm nhôm đó ba tam giác như hình vẽ dưới đây để được hình chữ nhật</w:t>
      </w:r>
      <w:r w:rsidR="003F6028" w:rsidRPr="003F6028">
        <w:rPr>
          <w:rFonts w:ascii="Times New Roman" w:hAnsi="Times New Roman" w:cs="Times New Roman"/>
          <w:color w:val="000000"/>
          <w:sz w:val="26"/>
          <w:szCs w:val="26"/>
        </w:rPr>
        <w:t>$MNPQ$</w:t>
      </w:r>
      <w:r w:rsidRPr="003F6028">
        <w:rPr>
          <w:rFonts w:ascii="Times New Roman" w:hAnsi="Times New Roman" w:cs="Times New Roman"/>
          <w:sz w:val="26"/>
          <w:szCs w:val="26"/>
        </w:rPr>
        <w:t xml:space="preserve">. Tìm độ dài </w:t>
      </w:r>
      <w:r w:rsidR="003F6028" w:rsidRPr="003F6028">
        <w:rPr>
          <w:rFonts w:ascii="Times New Roman" w:hAnsi="Times New Roman" w:cs="Times New Roman"/>
          <w:color w:val="000000"/>
          <w:sz w:val="26"/>
          <w:szCs w:val="26"/>
        </w:rPr>
        <w:t>$MB$</w:t>
      </w:r>
      <w:r w:rsidRPr="003F6028">
        <w:rPr>
          <w:rFonts w:ascii="Times New Roman" w:hAnsi="Times New Roman" w:cs="Times New Roman"/>
          <w:sz w:val="26"/>
          <w:szCs w:val="26"/>
        </w:rPr>
        <w:t xml:space="preserve">để hình chữ nhật </w:t>
      </w:r>
      <w:r w:rsidR="003F6028" w:rsidRPr="003F6028">
        <w:rPr>
          <w:rFonts w:ascii="Times New Roman" w:hAnsi="Times New Roman" w:cs="Times New Roman"/>
          <w:color w:val="000000"/>
          <w:sz w:val="26"/>
          <w:szCs w:val="26"/>
        </w:rPr>
        <w:t>$MNPQ$</w:t>
      </w:r>
      <w:r w:rsidRPr="003F6028">
        <w:rPr>
          <w:rFonts w:ascii="Times New Roman" w:hAnsi="Times New Roman" w:cs="Times New Roman"/>
          <w:sz w:val="26"/>
          <w:szCs w:val="26"/>
        </w:rPr>
        <w:t xml:space="preserve"> có diện tích lớn nhất.</w:t>
      </w:r>
    </w:p>
    <w:p w14:paraId="44FE4A44" w14:textId="77777777" w:rsidR="005075F7" w:rsidRPr="003F6028" w:rsidRDefault="005075F7" w:rsidP="00E34D59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6"/>
          <w:szCs w:val="26"/>
        </w:rPr>
      </w:pPr>
      <w:r w:rsidRPr="003F602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A72F4F3" wp14:editId="572BF72D">
            <wp:extent cx="4459605" cy="2015490"/>
            <wp:effectExtent l="0" t="0" r="0" b="3810"/>
            <wp:docPr id="176648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50038" name=""/>
                    <pic:cNvPicPr/>
                  </pic:nvPicPr>
                  <pic:blipFill rotWithShape="1">
                    <a:blip r:embed="rId8"/>
                    <a:srcRect l="2661" t="15360"/>
                    <a:stretch/>
                  </pic:blipFill>
                  <pic:spPr bwMode="auto">
                    <a:xfrm>
                      <a:off x="0" y="0"/>
                      <a:ext cx="4459605" cy="2015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73E054" w14:textId="77777777" w:rsidR="005075F7" w:rsidRPr="003F6028" w:rsidRDefault="005075F7" w:rsidP="00AF5826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7A71D73F" w14:textId="77777777" w:rsidR="005075F7" w:rsidRPr="003F6028" w:rsidRDefault="005075F7" w:rsidP="005075F7">
      <w:pPr>
        <w:ind w:left="992"/>
        <w:jc w:val="center"/>
        <w:rPr>
          <w:rFonts w:ascii="Times New Roman" w:eastAsia="Times New Roman" w:hAnsi="Times New Roman" w:cs="Times New Roman"/>
          <w:b/>
          <w:bCs/>
          <w:color w:val="0000FF"/>
          <w:sz w:val="26"/>
          <w:szCs w:val="26"/>
        </w:rPr>
      </w:pPr>
      <w:r w:rsidRPr="003F6028">
        <w:rPr>
          <w:rFonts w:ascii="Times New Roman" w:hAnsi="Times New Roman" w:cs="Times New Roman"/>
          <w:sz w:val="26"/>
          <w:szCs w:val="26"/>
        </w:rPr>
        <w:br w:type="column"/>
      </w:r>
      <w:r w:rsidRPr="003F6028">
        <w:rPr>
          <w:rFonts w:ascii="Times New Roman" w:hAnsi="Times New Roman" w:cs="Times New Roman"/>
          <w:b/>
          <w:bCs/>
          <w:color w:val="0000FF"/>
          <w:sz w:val="26"/>
          <w:szCs w:val="26"/>
        </w:rPr>
        <w:lastRenderedPageBreak/>
        <w:t>HƯỚNG DẪN LÀM LỜI GIẢI CHI TIẾT CHO ĐỀ TRÊN.</w:t>
      </w:r>
    </w:p>
    <w:p w14:paraId="7C5B78D4" w14:textId="77777777" w:rsidR="005075F7" w:rsidRPr="003F6028" w:rsidRDefault="005075F7" w:rsidP="009A3F4B">
      <w:pPr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3F602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Câu </w:t>
      </w:r>
      <w:r w:rsidRPr="003F6028">
        <w:rPr>
          <w:rFonts w:ascii="Times New Roman" w:eastAsia="Calibri" w:hAnsi="Times New Roman" w:cs="Times New Roman"/>
          <w:color w:val="0000FF"/>
          <w:sz w:val="26"/>
          <w:szCs w:val="26"/>
          <w:lang w:val="fr-FR"/>
        </w:rPr>
        <w:t>I</w:t>
      </w:r>
      <w:r w:rsidRPr="003F6028"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:</w:t>
      </w:r>
      <w:r w:rsidRPr="003F6028">
        <w:rPr>
          <w:rFonts w:ascii="Times New Roman" w:hAnsi="Times New Roman" w:cs="Times New Roman"/>
          <w:b/>
          <w:bCs/>
          <w:sz w:val="26"/>
          <w:szCs w:val="26"/>
        </w:rPr>
        <w:t xml:space="preserve"> (1,5 điểm</w:t>
      </w:r>
      <w:r w:rsidRPr="003F6028">
        <w:rPr>
          <w:rFonts w:ascii="Times New Roman" w:hAnsi="Times New Roman" w:cs="Times New Roman"/>
          <w:sz w:val="26"/>
          <w:szCs w:val="26"/>
        </w:rPr>
        <w:t>)</w:t>
      </w:r>
    </w:p>
    <w:p w14:paraId="5C37616A" w14:textId="77777777" w:rsidR="005075F7" w:rsidRPr="003F6028" w:rsidRDefault="005075F7" w:rsidP="009A3F4B">
      <w:pPr>
        <w:pStyle w:val="NormalWeb"/>
        <w:spacing w:before="0"/>
        <w:ind w:left="992"/>
        <w:jc w:val="both"/>
        <w:rPr>
          <w:sz w:val="26"/>
          <w:szCs w:val="26"/>
        </w:rPr>
      </w:pPr>
      <w:r w:rsidRPr="003F6028">
        <w:rPr>
          <w:sz w:val="26"/>
          <w:szCs w:val="26"/>
        </w:rPr>
        <w:t>1). Bảng sau thống kê số lượt nháy chuột vào quảng cáo ở một trang web vào tháng 12/2022.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965"/>
        <w:gridCol w:w="900"/>
        <w:gridCol w:w="815"/>
        <w:gridCol w:w="736"/>
        <w:gridCol w:w="720"/>
        <w:gridCol w:w="895"/>
        <w:gridCol w:w="900"/>
      </w:tblGrid>
      <w:tr w:rsidR="005075F7" w:rsidRPr="003F6028" w14:paraId="282D0154" w14:textId="77777777" w:rsidTr="00994EDE">
        <w:trPr>
          <w:trHeight w:val="467"/>
          <w:jc w:val="center"/>
        </w:trPr>
        <w:tc>
          <w:tcPr>
            <w:tcW w:w="2965" w:type="dxa"/>
          </w:tcPr>
          <w:p w14:paraId="53A0F7D9" w14:textId="77777777" w:rsidR="005075F7" w:rsidRPr="003F6028" w:rsidRDefault="005075F7" w:rsidP="009A3F4B">
            <w:pPr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Số lượt nháy chuột</w:t>
            </w:r>
          </w:p>
        </w:tc>
        <w:tc>
          <w:tcPr>
            <w:tcW w:w="900" w:type="dxa"/>
          </w:tcPr>
          <w:p w14:paraId="61511F97" w14:textId="26CCB383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$0$</w:t>
            </w:r>
          </w:p>
        </w:tc>
        <w:tc>
          <w:tcPr>
            <w:tcW w:w="815" w:type="dxa"/>
          </w:tcPr>
          <w:p w14:paraId="0035C2F2" w14:textId="20B191A4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$1$</w:t>
            </w:r>
          </w:p>
        </w:tc>
        <w:tc>
          <w:tcPr>
            <w:tcW w:w="720" w:type="dxa"/>
          </w:tcPr>
          <w:p w14:paraId="29845E49" w14:textId="287CAE2F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$2$</w:t>
            </w:r>
          </w:p>
        </w:tc>
        <w:tc>
          <w:tcPr>
            <w:tcW w:w="720" w:type="dxa"/>
          </w:tcPr>
          <w:p w14:paraId="5621DBFA" w14:textId="6185A72F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$3$</w:t>
            </w:r>
          </w:p>
        </w:tc>
        <w:tc>
          <w:tcPr>
            <w:tcW w:w="895" w:type="dxa"/>
          </w:tcPr>
          <w:p w14:paraId="6C00FCA7" w14:textId="50290738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$4$</w:t>
            </w:r>
          </w:p>
        </w:tc>
        <w:tc>
          <w:tcPr>
            <w:tcW w:w="900" w:type="dxa"/>
          </w:tcPr>
          <w:p w14:paraId="7CE99604" w14:textId="496AC996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$5$</w:t>
            </w:r>
          </w:p>
        </w:tc>
      </w:tr>
      <w:tr w:rsidR="005075F7" w:rsidRPr="003F6028" w14:paraId="3EB09240" w14:textId="77777777" w:rsidTr="00994EDE">
        <w:trPr>
          <w:trHeight w:val="431"/>
          <w:jc w:val="center"/>
        </w:trPr>
        <w:tc>
          <w:tcPr>
            <w:tcW w:w="2965" w:type="dxa"/>
          </w:tcPr>
          <w:p w14:paraId="6198C051" w14:textId="77777777" w:rsidR="005075F7" w:rsidRPr="003F6028" w:rsidRDefault="005075F7" w:rsidP="009A3F4B">
            <w:pPr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Số người dùng</w:t>
            </w:r>
          </w:p>
        </w:tc>
        <w:tc>
          <w:tcPr>
            <w:tcW w:w="900" w:type="dxa"/>
          </w:tcPr>
          <w:p w14:paraId="3C16C43C" w14:textId="78F2D356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$25$</w:t>
            </w:r>
          </w:p>
        </w:tc>
        <w:tc>
          <w:tcPr>
            <w:tcW w:w="815" w:type="dxa"/>
          </w:tcPr>
          <w:p w14:paraId="5072FF59" w14:textId="0788BE17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$56$</w:t>
            </w:r>
          </w:p>
        </w:tc>
        <w:tc>
          <w:tcPr>
            <w:tcW w:w="720" w:type="dxa"/>
          </w:tcPr>
          <w:p w14:paraId="66BAD318" w14:textId="71BD5D06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$12$</w:t>
            </w:r>
          </w:p>
        </w:tc>
        <w:tc>
          <w:tcPr>
            <w:tcW w:w="720" w:type="dxa"/>
          </w:tcPr>
          <w:p w14:paraId="284130CA" w14:textId="7FDEAA0F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$9$</w:t>
            </w:r>
          </w:p>
        </w:tc>
        <w:tc>
          <w:tcPr>
            <w:tcW w:w="895" w:type="dxa"/>
          </w:tcPr>
          <w:p w14:paraId="67F96C87" w14:textId="51F284C4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$5$</w:t>
            </w:r>
          </w:p>
        </w:tc>
        <w:tc>
          <w:tcPr>
            <w:tcW w:w="900" w:type="dxa"/>
          </w:tcPr>
          <w:p w14:paraId="66C56B41" w14:textId="79FD6D38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$3$</w:t>
            </w:r>
          </w:p>
        </w:tc>
      </w:tr>
    </w:tbl>
    <w:p w14:paraId="16E781D6" w14:textId="77777777" w:rsidR="005075F7" w:rsidRPr="003F6028" w:rsidRDefault="005075F7" w:rsidP="009A3F4B">
      <w:pPr>
        <w:ind w:left="992"/>
        <w:jc w:val="both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3F6028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Lập bảng tần số tương đối cho mẫu số liệu trên.</w:t>
      </w:r>
    </w:p>
    <w:p w14:paraId="4A6CA763" w14:textId="77777777" w:rsidR="005075F7" w:rsidRPr="003F6028" w:rsidRDefault="005075F7" w:rsidP="009A3F4B">
      <w:pPr>
        <w:ind w:left="992"/>
        <w:jc w:val="center"/>
        <w:rPr>
          <w:rFonts w:ascii="Times New Roman" w:hAnsi="Times New Roman" w:cs="Times New Roman"/>
          <w:sz w:val="26"/>
          <w:szCs w:val="26"/>
          <w:lang w:val="fr-FR"/>
        </w:rPr>
      </w:pPr>
      <w:r w:rsidRPr="003F6028">
        <w:rPr>
          <w:rFonts w:ascii="Times New Roman" w:hAnsi="Times New Roman" w:cs="Times New Roman"/>
          <w:b/>
          <w:color w:val="0000FF"/>
          <w:kern w:val="2"/>
          <w:sz w:val="26"/>
          <w:szCs w:val="26"/>
          <w14:ligatures w14:val="standardContextual"/>
        </w:rPr>
        <w:t>Lời giải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1278"/>
        <w:gridCol w:w="1278"/>
        <w:gridCol w:w="1278"/>
        <w:gridCol w:w="1148"/>
        <w:gridCol w:w="1148"/>
        <w:gridCol w:w="1148"/>
      </w:tblGrid>
      <w:tr w:rsidR="005075F7" w:rsidRPr="003F6028" w14:paraId="23BDF9B2" w14:textId="77777777" w:rsidTr="00941EAD">
        <w:trPr>
          <w:trHeight w:val="467"/>
          <w:jc w:val="center"/>
        </w:trPr>
        <w:tc>
          <w:tcPr>
            <w:tcW w:w="2155" w:type="dxa"/>
          </w:tcPr>
          <w:p w14:paraId="455E6718" w14:textId="77777777" w:rsidR="005075F7" w:rsidRPr="003F6028" w:rsidRDefault="005075F7" w:rsidP="009A3F4B">
            <w:pPr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Số lượt nháy chuột</w:t>
            </w:r>
          </w:p>
        </w:tc>
        <w:tc>
          <w:tcPr>
            <w:tcW w:w="720" w:type="dxa"/>
          </w:tcPr>
          <w:p w14:paraId="51A5CD4C" w14:textId="1A148E0E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$0$</w:t>
            </w:r>
          </w:p>
        </w:tc>
        <w:tc>
          <w:tcPr>
            <w:tcW w:w="720" w:type="dxa"/>
          </w:tcPr>
          <w:p w14:paraId="60C1C4AF" w14:textId="4CF2C4CD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$1$</w:t>
            </w:r>
          </w:p>
        </w:tc>
        <w:tc>
          <w:tcPr>
            <w:tcW w:w="720" w:type="dxa"/>
          </w:tcPr>
          <w:p w14:paraId="04A352E2" w14:textId="075CBAFE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$2$</w:t>
            </w:r>
          </w:p>
        </w:tc>
        <w:tc>
          <w:tcPr>
            <w:tcW w:w="720" w:type="dxa"/>
          </w:tcPr>
          <w:p w14:paraId="08AF4B66" w14:textId="6353688B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$3$</w:t>
            </w:r>
          </w:p>
        </w:tc>
        <w:tc>
          <w:tcPr>
            <w:tcW w:w="810" w:type="dxa"/>
          </w:tcPr>
          <w:p w14:paraId="47EC2A5F" w14:textId="2525DFD7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$4$</w:t>
            </w:r>
          </w:p>
        </w:tc>
        <w:tc>
          <w:tcPr>
            <w:tcW w:w="810" w:type="dxa"/>
          </w:tcPr>
          <w:p w14:paraId="4A225FB2" w14:textId="6164C92F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$5$</w:t>
            </w:r>
          </w:p>
        </w:tc>
      </w:tr>
      <w:tr w:rsidR="005075F7" w:rsidRPr="003F6028" w14:paraId="1F7C0695" w14:textId="77777777" w:rsidTr="00941EAD">
        <w:trPr>
          <w:trHeight w:val="431"/>
          <w:jc w:val="center"/>
        </w:trPr>
        <w:tc>
          <w:tcPr>
            <w:tcW w:w="2155" w:type="dxa"/>
          </w:tcPr>
          <w:p w14:paraId="4A20E6D3" w14:textId="77777777" w:rsidR="005075F7" w:rsidRPr="003F6028" w:rsidRDefault="005075F7" w:rsidP="009A3F4B">
            <w:pPr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Tần số tương đối</w:t>
            </w:r>
          </w:p>
        </w:tc>
        <w:tc>
          <w:tcPr>
            <w:tcW w:w="720" w:type="dxa"/>
          </w:tcPr>
          <w:p w14:paraId="6B43F93A" w14:textId="31F02EF8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$22,73%$</w:t>
            </w:r>
          </w:p>
        </w:tc>
        <w:tc>
          <w:tcPr>
            <w:tcW w:w="720" w:type="dxa"/>
          </w:tcPr>
          <w:p w14:paraId="29BD1856" w14:textId="132B1809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$50,91%$</w:t>
            </w:r>
          </w:p>
        </w:tc>
        <w:tc>
          <w:tcPr>
            <w:tcW w:w="720" w:type="dxa"/>
          </w:tcPr>
          <w:p w14:paraId="565B753B" w14:textId="5DD163C7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$10,91%$</w:t>
            </w:r>
          </w:p>
        </w:tc>
        <w:tc>
          <w:tcPr>
            <w:tcW w:w="720" w:type="dxa"/>
          </w:tcPr>
          <w:p w14:paraId="0DAD380C" w14:textId="1C38112F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$8,18%$</w:t>
            </w:r>
          </w:p>
        </w:tc>
        <w:tc>
          <w:tcPr>
            <w:tcW w:w="810" w:type="dxa"/>
          </w:tcPr>
          <w:p w14:paraId="494BCF25" w14:textId="09A83BA4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$4,54%$</w:t>
            </w:r>
          </w:p>
        </w:tc>
        <w:tc>
          <w:tcPr>
            <w:tcW w:w="810" w:type="dxa"/>
          </w:tcPr>
          <w:p w14:paraId="7C568D6A" w14:textId="65D4A978" w:rsidR="005075F7" w:rsidRPr="003F6028" w:rsidRDefault="003F6028" w:rsidP="009A3F4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F602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$2,73%$</w:t>
            </w:r>
          </w:p>
        </w:tc>
      </w:tr>
    </w:tbl>
    <w:p w14:paraId="74154B55" w14:textId="1FDF4FC7" w:rsidR="005075F7" w:rsidRPr="003F6028" w:rsidRDefault="005075F7" w:rsidP="009A3F4B">
      <w:pPr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3F6028">
        <w:rPr>
          <w:rFonts w:ascii="Times New Roman" w:hAnsi="Times New Roman" w:cs="Times New Roman"/>
          <w:sz w:val="26"/>
          <w:szCs w:val="26"/>
        </w:rPr>
        <w:t xml:space="preserve">2). Một hộp đựng 10 viên bi được đánh số từ 1 đến 10. Lấy ngẫu nhiên một viên bi từ hộp. Xét biến cố </w:t>
      </w:r>
      <w:r w:rsidR="003F6028" w:rsidRPr="003F6028">
        <w:rPr>
          <w:rFonts w:ascii="Times New Roman" w:hAnsi="Times New Roman" w:cs="Times New Roman"/>
          <w:color w:val="000000"/>
          <w:sz w:val="26"/>
          <w:szCs w:val="26"/>
        </w:rPr>
        <w:t>${N}$</w:t>
      </w:r>
      <w:r w:rsidRPr="003F6028">
        <w:rPr>
          <w:rFonts w:ascii="Times New Roman" w:hAnsi="Times New Roman" w:cs="Times New Roman"/>
          <w:sz w:val="26"/>
          <w:szCs w:val="26"/>
        </w:rPr>
        <w:t xml:space="preserve">: "Viên bi lấy ra có số ghi trên đó là số nguyên tố". Tính xác suất của biến cố </w:t>
      </w:r>
      <w:r w:rsidR="003F6028" w:rsidRPr="003F6028">
        <w:rPr>
          <w:rFonts w:ascii="Times New Roman" w:hAnsi="Times New Roman" w:cs="Times New Roman"/>
          <w:color w:val="000000"/>
          <w:sz w:val="26"/>
          <w:szCs w:val="26"/>
        </w:rPr>
        <w:t>${N}$</w:t>
      </w:r>
      <w:r w:rsidRPr="003F6028">
        <w:rPr>
          <w:rFonts w:ascii="Times New Roman" w:hAnsi="Times New Roman" w:cs="Times New Roman"/>
          <w:sz w:val="26"/>
          <w:szCs w:val="26"/>
        </w:rPr>
        <w:t>.</w:t>
      </w:r>
    </w:p>
    <w:p w14:paraId="6FF7E779" w14:textId="77777777" w:rsidR="005075F7" w:rsidRPr="003F6028" w:rsidRDefault="005075F7" w:rsidP="009A3F4B">
      <w:pPr>
        <w:ind w:left="992"/>
        <w:jc w:val="center"/>
        <w:rPr>
          <w:rFonts w:ascii="Times New Roman" w:hAnsi="Times New Roman" w:cs="Times New Roman"/>
          <w:sz w:val="26"/>
          <w:szCs w:val="26"/>
          <w:lang w:val="fr-FR"/>
        </w:rPr>
      </w:pPr>
      <w:bookmarkStart w:id="1" w:name="_Hlk177066996"/>
      <w:r w:rsidRPr="003F6028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bookmarkEnd w:id="1"/>
    <w:p w14:paraId="147806DE" w14:textId="77777777" w:rsidR="005075F7" w:rsidRPr="003F6028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Bước 1: Xác định không gian mẫu (S)</w:t>
      </w:r>
    </w:p>
    <w:p w14:paraId="5BAC3A81" w14:textId="188EC733" w:rsidR="005075F7" w:rsidRPr="003F6028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Không gian mẫu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 S 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là tất cả các kết quả có thể xảy ra khi lấy ngẫu nhiên một viên bi từ hộp. Vì hộp có 10 viên bi được đánh số từ 1 đến 10, nên:</w:t>
      </w:r>
    </w:p>
    <w:p w14:paraId="794D481E" w14:textId="617CA5FD" w:rsidR="005075F7" w:rsidRPr="003F6028" w:rsidRDefault="003F6028" w:rsidP="009A3F4B">
      <w:pPr>
        <w:ind w:left="992"/>
        <w:jc w:val="both"/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${S = \{1, 2, 3, 4, 5, 6, 7, 8, 9, 10\}}$</w:t>
      </w:r>
    </w:p>
    <w:p w14:paraId="24D49E43" w14:textId="4292CD38" w:rsidR="005075F7" w:rsidRPr="003F6028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Số phần tử của không gian mẫu là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 |S| = 10 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0BC83175" w14:textId="30A9C235" w:rsidR="005075F7" w:rsidRPr="003F6028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Bước 2: Xác định biến cố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 A }$</w:t>
      </w:r>
    </w:p>
    <w:p w14:paraId="1A1E0310" w14:textId="6569A9AD" w:rsidR="005075F7" w:rsidRPr="003F6028" w:rsidRDefault="005075F7" w:rsidP="00FC4D64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Biến cố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 A 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là việc viên bi lấy ra có số ghi trên đó là số nguyên tố. Các số nguyên tố trong khoảng từ 1 đến 10 là: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${\{2, 3, 5, 7\}}$</w:t>
      </w:r>
    </w:p>
    <w:p w14:paraId="0C684113" w14:textId="5FBB4041" w:rsidR="005075F7" w:rsidRPr="003F6028" w:rsidRDefault="005075F7" w:rsidP="00FC4D64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Vậy biến cố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 A 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là tập hợp: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${A = \{2, 3, 5, 7\}}$</w:t>
      </w:r>
    </w:p>
    <w:p w14:paraId="16953B97" w14:textId="6523D2FF" w:rsidR="005075F7" w:rsidRPr="003F6028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Số phần tử của biến cố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 A 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là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 |A| = 4 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761BC07B" w14:textId="656F0EB9" w:rsidR="005075F7" w:rsidRPr="003F6028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Bước 3: Tính xác suất của biến cố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 A }$</w:t>
      </w:r>
    </w:p>
    <w:p w14:paraId="21B42A78" w14:textId="5D7EDFFF" w:rsidR="005075F7" w:rsidRPr="003F6028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Xác suất của biến cố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 A 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được tính bằng tỉ số giữa số phần tử của biến cố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 A 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và số phần tử của không gian mẫu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 S 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:</w:t>
      </w:r>
    </w:p>
    <w:p w14:paraId="17CDF3C5" w14:textId="72A876BD" w:rsidR="005075F7" w:rsidRPr="003F6028" w:rsidRDefault="003F6028" w:rsidP="009A3F4B">
      <w:pPr>
        <w:ind w:left="992"/>
        <w:jc w:val="both"/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${P(A) = \frac{|A|}{|S|} = \frac{4}{10} = \frac{2}{5}}$</w:t>
      </w:r>
    </w:p>
    <w:p w14:paraId="530D8C8E" w14:textId="184D564A" w:rsidR="005075F7" w:rsidRPr="003F6028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Kết luận: Xác suất để lấy được một viên bi có số ghi trên đó là số nguyên tố là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 \frac{2}{5} 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49D60212" w14:textId="60E5F643" w:rsidR="005075F7" w:rsidRPr="003F6028" w:rsidRDefault="005075F7" w:rsidP="007D4D58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3F6028">
        <w:rPr>
          <w:rFonts w:ascii="Times New Roman" w:hAnsi="Times New Roman" w:cs="Times New Roman"/>
          <w:b/>
          <w:color w:val="0000FF"/>
          <w:sz w:val="26"/>
          <w:szCs w:val="26"/>
        </w:rPr>
        <w:t>Câu II</w:t>
      </w:r>
      <w:r w:rsidRPr="003F6028">
        <w:rPr>
          <w:rFonts w:ascii="Times New Roman" w:eastAsia="Calibri" w:hAnsi="Times New Roman" w:cs="Times New Roman"/>
          <w:sz w:val="26"/>
          <w:szCs w:val="26"/>
          <w:lang w:val="fr-FR"/>
        </w:rPr>
        <w:t>:</w:t>
      </w:r>
      <w:r w:rsidRPr="003F6028">
        <w:rPr>
          <w:rFonts w:ascii="Times New Roman" w:hAnsi="Times New Roman" w:cs="Times New Roman"/>
          <w:sz w:val="26"/>
          <w:szCs w:val="26"/>
        </w:rPr>
        <w:t xml:space="preserve"> </w:t>
      </w:r>
      <w:r w:rsidRPr="003F6028">
        <w:rPr>
          <w:rFonts w:ascii="Times New Roman" w:hAnsi="Times New Roman" w:cs="Times New Roman"/>
          <w:b/>
          <w:bCs/>
          <w:sz w:val="26"/>
          <w:szCs w:val="26"/>
        </w:rPr>
        <w:t>(1,5 điểm)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: Cho hai biểu thức: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$A=\frac{\sqrt{x}}{\sqrt{x}+2}$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và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$B=\frac{2}{\sqrt{x}-1}-\frac{\sqrt{x}-2}{x-\sqrt{x}}$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với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${x&gt;0; x\neq 1}$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321A4841" w14:textId="29243E7E" w:rsidR="005075F7" w:rsidRPr="003F6028" w:rsidRDefault="005075F7" w:rsidP="007D4D58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1). Tính giá trị của biểu thức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${A}$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khi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${x=4}$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3552A5AE" w14:textId="026FE074" w:rsidR="005075F7" w:rsidRPr="003F6028" w:rsidRDefault="005075F7" w:rsidP="007D4D58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2). Chứng minh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${B=\dfrac{\sqrt{x}+2}{x-\sqrt{x}}}$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3EAAC34D" w14:textId="5DF2C981" w:rsidR="005075F7" w:rsidRPr="003F6028" w:rsidRDefault="005075F7" w:rsidP="007D4D58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bookmarkStart w:id="2" w:name="_Hlk177130270"/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lastRenderedPageBreak/>
        <w:t xml:space="preserve">3). Xét biểu thức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$P=A+\frac{1}{B}$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. </w:t>
      </w:r>
      <w:bookmarkEnd w:id="2"/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Tìm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$x$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để 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$P\ge 1$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38133891" w14:textId="77777777" w:rsidR="005075F7" w:rsidRPr="003F6028" w:rsidRDefault="005075F7" w:rsidP="00C64347">
      <w:pPr>
        <w:ind w:left="992"/>
        <w:jc w:val="center"/>
        <w:rPr>
          <w:rFonts w:ascii="Times New Roman" w:hAnsi="Times New Roman" w:cs="Times New Roman"/>
          <w:sz w:val="26"/>
          <w:szCs w:val="26"/>
          <w:lang w:val="fr-FR"/>
        </w:rPr>
      </w:pPr>
      <w:r w:rsidRPr="003F6028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546DD31D" w14:textId="5404AAD5" w:rsidR="005075F7" w:rsidRPr="003F6028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bookmarkStart w:id="3" w:name="_Hlk177067050"/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1). </w:t>
      </w:r>
      <w:bookmarkEnd w:id="3"/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Tính giá trị của biểu thức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 A 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khi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 x = 4 }$</w:t>
      </w:r>
    </w:p>
    <w:p w14:paraId="1448E178" w14:textId="0DA17D2E" w:rsidR="005075F7" w:rsidRPr="003F6028" w:rsidRDefault="005075F7" w:rsidP="0098032A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Biểu thức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 A 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được cho là: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$A=\frac{\sqrt{x}}{\sqrt{x}+2}$</w:t>
      </w:r>
    </w:p>
    <w:p w14:paraId="4AFE7B94" w14:textId="1D5598EA" w:rsidR="005075F7" w:rsidRPr="003F6028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Thay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 x = 4 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vào biểu thức:</w:t>
      </w:r>
    </w:p>
    <w:p w14:paraId="1FD7C571" w14:textId="3DB4F681" w:rsidR="005075F7" w:rsidRPr="003F6028" w:rsidRDefault="003F6028" w:rsidP="009A3F4B">
      <w:pPr>
        <w:ind w:left="992"/>
        <w:jc w:val="both"/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$A=\frac{\sqrt{4}}{\sqrt{4}+2}=\frac{2}{4}=\frac{1}{2}$</w:t>
      </w:r>
    </w:p>
    <w:p w14:paraId="33BE5060" w14:textId="0E615B82" w:rsidR="005075F7" w:rsidRPr="003F6028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Vậy giá trị của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 A 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khi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 x = 4 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là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$\frac{1}{2}$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271E41ED" w14:textId="7180D854" w:rsidR="005075F7" w:rsidRPr="003F6028" w:rsidRDefault="005075F7" w:rsidP="00077D13">
      <w:pPr>
        <w:pStyle w:val="ListParagraph"/>
        <w:tabs>
          <w:tab w:val="left" w:pos="992"/>
        </w:tabs>
        <w:ind w:left="992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bookmarkStart w:id="4" w:name="BMN_QUESTION1"/>
      <w:bookmarkEnd w:id="4"/>
      <w:r w:rsidRPr="003F6028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2). Chứng minh </w:t>
      </w:r>
      <w:r w:rsidR="003F6028" w:rsidRPr="003F6028">
        <w:rPr>
          <w:rFonts w:ascii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${ B = \dfrac{\sqrt{x}+2}{x-\sqrt{x}} }$</w:t>
      </w:r>
    </w:p>
    <w:p w14:paraId="4ED3ECC6" w14:textId="5191877C" w:rsidR="005075F7" w:rsidRPr="003F6028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Biểu thức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 B 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được cho là:</w:t>
      </w:r>
    </w:p>
    <w:p w14:paraId="332F534E" w14:textId="6B2F3C85" w:rsidR="005075F7" w:rsidRPr="003F6028" w:rsidRDefault="003F6028" w:rsidP="009A3F4B">
      <w:pPr>
        <w:ind w:left="992"/>
        <w:jc w:val="both"/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$B=\frac{2}{\sqrt{x}-1}-\frac{\sqrt{x}-2}{x-\sqrt{x}}$</w:t>
      </w:r>
    </w:p>
    <w:p w14:paraId="399B95FA" w14:textId="7E0D6A3B" w:rsidR="005075F7" w:rsidRPr="003F6028" w:rsidRDefault="003F6028" w:rsidP="009A3F4B">
      <w:pPr>
        <w:ind w:left="992"/>
        <w:jc w:val="both"/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$B=\frac{2}{(\sqrt{x}-1)}-\frac{\sqrt{x}-2}{\sqrt{x}(\sqrt{x}-1)}$</w:t>
      </w:r>
    </w:p>
    <w:p w14:paraId="20D56BF8" w14:textId="45F71032" w:rsidR="005075F7" w:rsidRPr="003F6028" w:rsidRDefault="003F6028" w:rsidP="009A3F4B">
      <w:pPr>
        <w:ind w:left="992"/>
        <w:jc w:val="both"/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$B=\frac{2\sqrt{x}}{\sqrt{x}(\sqrt{x}-1)}-\frac{\sqrt{x}-2}{\sqrt{x}(\sqrt{x}-1)}$</w:t>
      </w:r>
    </w:p>
    <w:p w14:paraId="369BBBE5" w14:textId="6A84CB74" w:rsidR="005075F7" w:rsidRPr="003F6028" w:rsidRDefault="003F6028" w:rsidP="009A3F4B">
      <w:pPr>
        <w:ind w:left="992"/>
        <w:jc w:val="both"/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$B=\frac{2\sqrt{x}-\sqrt{x}+2}{(\sqrt{x}-1)(\sqrt{x}-1)}$</w:t>
      </w:r>
    </w:p>
    <w:p w14:paraId="0F841FE1" w14:textId="13485F2B" w:rsidR="005075F7" w:rsidRPr="003F6028" w:rsidRDefault="003F6028" w:rsidP="009A3F4B">
      <w:pPr>
        <w:ind w:left="992"/>
        <w:jc w:val="both"/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$B=\frac{\sqrt{x}+2}{x-\sqrt{x}}$</w:t>
      </w:r>
    </w:p>
    <w:p w14:paraId="5AC7AC7D" w14:textId="77777777" w:rsidR="005075F7" w:rsidRPr="003F6028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Điều phải chứng minh</w:t>
      </w:r>
    </w:p>
    <w:p w14:paraId="393128A1" w14:textId="6F4B1011" w:rsidR="005075F7" w:rsidRPr="003F6028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3). Ta có: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$P=A+\frac{1}{B}=\frac{\sqrt{x}}{\sqrt{x}+2}+\frac{x-\sqrt{x}}{\sqrt{x}+2}=\frac{x}{\sqrt{x}+2}$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với </w:t>
      </w:r>
    </w:p>
    <w:p w14:paraId="2DF06D93" w14:textId="07E94118" w:rsidR="005075F7" w:rsidRPr="003F6028" w:rsidRDefault="003F6028" w:rsidP="009A3F4B">
      <w:pPr>
        <w:ind w:left="992"/>
        <w:jc w:val="both"/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$P=\frac{x}{\sqrt{x}+2}\ge 1\Rightarrow x\ge \sqrt{x}+2\Rightarrow x-\sqrt{x}-2\ge 0$</w:t>
      </w:r>
    </w:p>
    <w:p w14:paraId="7BA86602" w14:textId="0C74CE1C" w:rsidR="005075F7" w:rsidRPr="003F6028" w:rsidRDefault="003F6028" w:rsidP="009A3F4B">
      <w:pPr>
        <w:ind w:left="992"/>
        <w:jc w:val="both"/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$\Rightarrow \left( \sqrt{x}+1 \right)\left( \sqrt{x}-2 \right)\ge 0$</w:t>
      </w:r>
    </w:p>
    <w:p w14:paraId="065E511E" w14:textId="6CC5178F" w:rsidR="005075F7" w:rsidRPr="003F6028" w:rsidRDefault="003F6028" w:rsidP="009A3F4B">
      <w:pPr>
        <w:ind w:left="992"/>
        <w:jc w:val="both"/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$\left( \sqrt{x}-2 \right)\ge 0$</w:t>
      </w:r>
    </w:p>
    <w:p w14:paraId="6B5A9F12" w14:textId="4000B772" w:rsidR="005075F7" w:rsidRPr="003F6028" w:rsidRDefault="003F6028" w:rsidP="009A3F4B">
      <w:pPr>
        <w:ind w:left="992"/>
        <w:jc w:val="both"/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$\sqrt{x}\ge 2$</w:t>
      </w:r>
    </w:p>
    <w:p w14:paraId="0E957811" w14:textId="2C8AFDF9" w:rsidR="005075F7" w:rsidRPr="003F6028" w:rsidRDefault="003F6028" w:rsidP="009A3F4B">
      <w:pPr>
        <w:ind w:left="992"/>
        <w:jc w:val="both"/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$\Rightarrow x\ge 4$</w:t>
      </w:r>
    </w:p>
    <w:p w14:paraId="172BE7D7" w14:textId="07692F68" w:rsidR="005075F7" w:rsidRPr="003F6028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Kết hợp với điều kiện ta đc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$x\ge 4$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thì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$P\ge 1$</w:t>
      </w:r>
    </w:p>
    <w:p w14:paraId="0A69D769" w14:textId="77777777" w:rsidR="005075F7" w:rsidRPr="003F6028" w:rsidRDefault="005075F7" w:rsidP="009A3F4B">
      <w:pPr>
        <w:ind w:left="992"/>
        <w:jc w:val="both"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3F6028">
        <w:rPr>
          <w:rFonts w:ascii="Times New Roman" w:eastAsia="Calibri" w:hAnsi="Times New Roman" w:cs="Times New Roman"/>
          <w:b/>
          <w:color w:val="0000FF"/>
          <w:kern w:val="2"/>
          <w:sz w:val="26"/>
          <w:szCs w:val="26"/>
          <w14:ligatures w14:val="standardContextual"/>
        </w:rPr>
        <w:t xml:space="preserve">Câu </w:t>
      </w:r>
      <w:r w:rsidRPr="003F6028">
        <w:rPr>
          <w:rFonts w:ascii="Times New Roman" w:eastAsia="Calibri" w:hAnsi="Times New Roman" w:cs="Times New Roman"/>
          <w:color w:val="0000FF"/>
          <w:sz w:val="26"/>
          <w:szCs w:val="26"/>
          <w:lang w:val="fr-FR"/>
        </w:rPr>
        <w:t>III</w:t>
      </w:r>
      <w:r w:rsidRPr="003F6028">
        <w:rPr>
          <w:rFonts w:ascii="Times New Roman" w:eastAsia="Calibri" w:hAnsi="Times New Roman" w:cs="Times New Roman"/>
          <w:sz w:val="26"/>
          <w:szCs w:val="26"/>
          <w:lang w:val="fr-FR"/>
        </w:rPr>
        <w:t>:</w:t>
      </w:r>
      <w:r w:rsidRPr="003F6028">
        <w:rPr>
          <w:rFonts w:ascii="Times New Roman" w:hAnsi="Times New Roman" w:cs="Times New Roman"/>
          <w:b/>
          <w:bCs/>
          <w:sz w:val="26"/>
          <w:szCs w:val="26"/>
        </w:rPr>
        <w:t xml:space="preserve"> (2,5 điểm)</w:t>
      </w:r>
    </w:p>
    <w:p w14:paraId="19798261" w14:textId="3F694471" w:rsidR="005075F7" w:rsidRPr="003F6028" w:rsidRDefault="005075F7" w:rsidP="009A3F4B">
      <w:pPr>
        <w:ind w:left="992"/>
        <w:contextualSpacing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1). Trên địa bàn thành phố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${X}$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có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${1850}$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học sinh lớp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${9}$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đăng kí dự thi tuyển sinh vào lớp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${10}$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của hai trường THPT A và B, kết quả có 680 học sinh trúng tuyển. Biết tỉ lệ trúng tuyển của trường A là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${30%}$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và trường B là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${80%}$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. Hỏi mỗi trường có bao nhiêu có bao nhiêu học sinh lớp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${9}$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đăng kí dự thi vào lớp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${10}$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658B95A8" w14:textId="77777777" w:rsidR="005075F7" w:rsidRPr="003F6028" w:rsidRDefault="005075F7" w:rsidP="009A3F4B">
      <w:pPr>
        <w:ind w:left="99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Calibri" w:hAnsi="Times New Roman" w:cs="Times New Roman"/>
          <w:b/>
          <w:color w:val="0000FF"/>
          <w:kern w:val="2"/>
          <w:sz w:val="26"/>
          <w:szCs w:val="26"/>
          <w14:ligatures w14:val="standardContextual"/>
        </w:rPr>
        <w:t>Lời giải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6F946BE" w14:textId="77777777" w:rsidR="005075F7" w:rsidRPr="003F6028" w:rsidRDefault="005075F7" w:rsidP="000917F5">
      <w:pPr>
        <w:spacing w:before="100" w:beforeAutospacing="1" w:afterAutospacing="1"/>
        <w:ind w:firstLine="27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bCs/>
          <w:sz w:val="26"/>
          <w:szCs w:val="26"/>
        </w:rPr>
        <w:t xml:space="preserve"> Bài</w:t>
      </w:r>
      <w:r w:rsidRPr="003F602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>toán có thể được giải bằng cách lập hệ phương trình dựa trên thông tin đề bài:</w:t>
      </w:r>
    </w:p>
    <w:p w14:paraId="141BB268" w14:textId="6768E0C5" w:rsidR="005075F7" w:rsidRPr="003F6028" w:rsidRDefault="005075F7" w:rsidP="009A3F4B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Gọi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 x 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là số học sinh đăng ký dự thi vào trường A</w:t>
      </w:r>
    </w:p>
    <w:p w14:paraId="0597E8EC" w14:textId="19E659EA" w:rsidR="005075F7" w:rsidRPr="003F6028" w:rsidRDefault="005075F7" w:rsidP="000917F5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Gọi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 y 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là số học sinh đăng ký dự thi vào trường B</w:t>
      </w:r>
    </w:p>
    <w:p w14:paraId="2FCF4E7F" w14:textId="77777777" w:rsidR="005075F7" w:rsidRPr="003F6028" w:rsidRDefault="005075F7" w:rsidP="009A3F4B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lastRenderedPageBreak/>
        <w:t>Theo đề bài, ta có hệ phương trình sau:</w:t>
      </w:r>
    </w:p>
    <w:p w14:paraId="3F0330C8" w14:textId="4E216F05" w:rsidR="005075F7" w:rsidRPr="003F6028" w:rsidRDefault="005075F7" w:rsidP="00D23191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+) Tổng số học sinh đăng ký dự thi là 1850 học sinh: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 x + y = 1850 }$</w:t>
      </w:r>
    </w:p>
    <w:p w14:paraId="78734FE8" w14:textId="240CC315" w:rsidR="005075F7" w:rsidRPr="003F6028" w:rsidRDefault="005075F7" w:rsidP="00D23191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+) Tổng số học sinh trúng tuyển là 680 học sinh. Số học sinh trúng tuyển tại trường A chiếm 30% số học sinh đăng ký vào trường A, và tại trường B chiếm 80% số học sinh đăng ký vào trường B: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 0{,}3x + 0{,}8y = 680 }$</w:t>
      </w:r>
    </w:p>
    <w:p w14:paraId="7ACD5CA8" w14:textId="77777777" w:rsidR="005075F7" w:rsidRPr="003F6028" w:rsidRDefault="005075F7" w:rsidP="009A3F4B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>Giải hệ phương trình này, ta có:</w:t>
      </w:r>
    </w:p>
    <w:p w14:paraId="33689018" w14:textId="34941878" w:rsidR="005075F7" w:rsidRPr="003F6028" w:rsidRDefault="003F6028" w:rsidP="009A3F4B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${\begin{cases}x + y = 1850 \\0{,}3x + 0{,}8y = 680\end{cases}}$</w:t>
      </w:r>
    </w:p>
    <w:p w14:paraId="4D6CB452" w14:textId="6CDC9BE7" w:rsidR="005075F7" w:rsidRPr="003F6028" w:rsidRDefault="005075F7" w:rsidP="00D23191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>Từ phương trình thứ nhất, ta có: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${y = 1850 - x}$</w:t>
      </w:r>
    </w:p>
    <w:p w14:paraId="5E4E9231" w14:textId="796CE619" w:rsidR="005075F7" w:rsidRPr="003F6028" w:rsidRDefault="005075F7" w:rsidP="00D23191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Thay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 y = 1850 - x 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vào phương trình thứ hai ta được: </w:t>
      </w:r>
    </w:p>
    <w:p w14:paraId="074B4AEE" w14:textId="151246C5" w:rsidR="005075F7" w:rsidRPr="003F6028" w:rsidRDefault="003F6028" w:rsidP="00D23191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${0{,}3x + 0{,}8(1850 - x) = 680}$</w:t>
      </w:r>
    </w:p>
    <w:p w14:paraId="6E8639DD" w14:textId="7A13FAC3" w:rsidR="005075F7" w:rsidRPr="003F6028" w:rsidRDefault="003F6028" w:rsidP="009A3F4B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${0{,}3x + 0{,}8 \cdot 1850 - 0{,}8x = 680}$</w:t>
      </w:r>
    </w:p>
    <w:p w14:paraId="2E66D656" w14:textId="35FF4796" w:rsidR="005075F7" w:rsidRPr="003F6028" w:rsidRDefault="003F6028" w:rsidP="009A3F4B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${0{,}3x + 1480 - 0{,}8x = 680}$</w:t>
      </w:r>
    </w:p>
    <w:p w14:paraId="3A396F3E" w14:textId="760C627A" w:rsidR="005075F7" w:rsidRPr="003F6028" w:rsidRDefault="003F6028" w:rsidP="009A3F4B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${-0{,}5x + 1480 = 680}$</w:t>
      </w:r>
    </w:p>
    <w:p w14:paraId="486D7ABC" w14:textId="5E154D0A" w:rsidR="005075F7" w:rsidRPr="003F6028" w:rsidRDefault="003F6028" w:rsidP="009A3F4B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${-0{,}5x = 680 - 1480}$</w:t>
      </w:r>
    </w:p>
    <w:p w14:paraId="2B0A56A4" w14:textId="1274CCB8" w:rsidR="005075F7" w:rsidRPr="003F6028" w:rsidRDefault="003F6028" w:rsidP="009A3F4B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${-0{,}5x = -800}$</w:t>
      </w:r>
    </w:p>
    <w:p w14:paraId="46AA8AF9" w14:textId="177A017A" w:rsidR="005075F7" w:rsidRPr="003F6028" w:rsidRDefault="003F6028" w:rsidP="009A3F4B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${x = \frac{-800}{-0{,}5} = 1600}$</w:t>
      </w:r>
    </w:p>
    <w:p w14:paraId="17A2518B" w14:textId="479E2CB7" w:rsidR="005075F7" w:rsidRPr="003F6028" w:rsidRDefault="005075F7" w:rsidP="00D23191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+) Tìm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${y = 1850 - 1600 = 250}$</w:t>
      </w:r>
    </w:p>
    <w:p w14:paraId="491F083A" w14:textId="77777777" w:rsidR="005075F7" w:rsidRPr="003F6028" w:rsidRDefault="005075F7" w:rsidP="009A3F4B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>Vậy số học sinh đăng ký dự thi vào:</w:t>
      </w:r>
    </w:p>
    <w:p w14:paraId="468B84E4" w14:textId="77777777" w:rsidR="005075F7" w:rsidRPr="003F6028" w:rsidRDefault="005075F7" w:rsidP="009A3F4B">
      <w:pPr>
        <w:spacing w:before="100" w:beforeAutospacing="1" w:afterAutospacing="1"/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>- Trường A là 1600 học sinh.</w:t>
      </w:r>
    </w:p>
    <w:p w14:paraId="71760747" w14:textId="77777777" w:rsidR="005075F7" w:rsidRPr="003F6028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>- Trường B là 250 học sinh.</w:t>
      </w:r>
    </w:p>
    <w:p w14:paraId="58021093" w14:textId="6ECCA571" w:rsidR="005075F7" w:rsidRPr="003F6028" w:rsidRDefault="005075F7" w:rsidP="009A3F4B">
      <w:pPr>
        <w:pStyle w:val="NormalWeb"/>
        <w:spacing w:before="0"/>
        <w:ind w:left="992"/>
        <w:jc w:val="both"/>
        <w:rPr>
          <w:sz w:val="26"/>
          <w:szCs w:val="26"/>
        </w:rPr>
      </w:pPr>
      <w:r w:rsidRPr="003F6028">
        <w:rPr>
          <w:rFonts w:eastAsia="Calibri"/>
          <w:sz w:val="26"/>
          <w:szCs w:val="26"/>
          <w:lang w:val="fr-FR"/>
        </w:rPr>
        <w:t xml:space="preserve">2). </w:t>
      </w:r>
      <w:r w:rsidRPr="003F6028">
        <w:rPr>
          <w:sz w:val="26"/>
          <w:szCs w:val="26"/>
        </w:rPr>
        <w:t>Sân vận động Quốc gia Mỹ Đình (Quận Nam Từ Liêm – Hà Nội) có mặt sân bóng hình chữ nhật với chiều dài hơn chiều rộng 37m và có diện tích là 7140</w:t>
      </w:r>
      <w:r w:rsidR="003F6028" w:rsidRPr="003F6028">
        <w:rPr>
          <w:color w:val="000000"/>
          <w:sz w:val="26"/>
          <w:szCs w:val="26"/>
        </w:rPr>
        <w:t>${m^2}$</w:t>
      </w:r>
      <w:r w:rsidRPr="003F6028">
        <w:rPr>
          <w:sz w:val="26"/>
          <w:szCs w:val="26"/>
        </w:rPr>
        <w:t>. Hãy tính chiều dài và chiều rộng của mặt sân bóng đá này.</w:t>
      </w:r>
    </w:p>
    <w:p w14:paraId="6242B2E3" w14:textId="77777777" w:rsidR="005075F7" w:rsidRPr="003F6028" w:rsidRDefault="005075F7" w:rsidP="009A3F4B">
      <w:pPr>
        <w:ind w:left="99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33D5A65A" w14:textId="281AEFD9" w:rsidR="005075F7" w:rsidRPr="003F6028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Gọi chiều rộng mặt sân là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${x(m)}$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${x &gt; 0}$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${\Rightarrow}$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chiều dài mặt sân là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${x+37(m)}$</w:t>
      </w:r>
    </w:p>
    <w:p w14:paraId="265B9626" w14:textId="0A5D9B4D" w:rsidR="005075F7" w:rsidRPr="003F6028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>Vì diện tích mặt sân là 7140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${m^2}$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nên ta có phương trình:</w:t>
      </w:r>
    </w:p>
    <w:p w14:paraId="229C0646" w14:textId="7A4807CA" w:rsidR="005075F7" w:rsidRPr="003F6028" w:rsidRDefault="003F6028" w:rsidP="009A3F4B">
      <w:pPr>
        <w:ind w:left="99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${x(x+37) = 7140}$</w:t>
      </w:r>
    </w:p>
    <w:p w14:paraId="56A9766F" w14:textId="33006EDB" w:rsidR="005075F7" w:rsidRPr="003F6028" w:rsidRDefault="003F6028" w:rsidP="009A3F4B">
      <w:pPr>
        <w:ind w:left="99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${x^2+37x-7140 = 0}$</w:t>
      </w:r>
    </w:p>
    <w:p w14:paraId="3E315358" w14:textId="4EF68974" w:rsidR="005075F7" w:rsidRPr="003F6028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Giải phương trình, ta được: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${x = 68(tm)}$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${x = -105(ktm)}$</w:t>
      </w:r>
    </w:p>
    <w:p w14:paraId="05573AB4" w14:textId="389E8392" w:rsidR="005075F7" w:rsidRPr="003F6028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Vậy chiều rộng mặt sân là 68, chiều dài là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${68+37=105m}$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E73B5CC" w14:textId="6D81D51C" w:rsidR="005075F7" w:rsidRPr="003F6028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3. Tìm tất cả các giá trị của tham số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${m}$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để phương trình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${x^2 - 2mx + 4m - 4 = 0}$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có hai nghiệm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${x_1, x_2}$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thỏa mãn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${x_1^2 + x_2^2 - 8 = 0}$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8124BF8" w14:textId="77777777" w:rsidR="005075F7" w:rsidRPr="003F6028" w:rsidRDefault="005075F7" w:rsidP="009A3F4B">
      <w:pPr>
        <w:ind w:left="99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b/>
          <w:color w:val="0000FF"/>
          <w:sz w:val="26"/>
          <w:szCs w:val="26"/>
        </w:rPr>
        <w:t>Lời giải</w:t>
      </w:r>
    </w:p>
    <w:p w14:paraId="30F9427C" w14:textId="165F49DA" w:rsidR="005075F7" w:rsidRPr="003F6028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Xét phương trình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${x^2 - 2mx + 4m - 4 = 0}$</w:t>
      </w:r>
    </w:p>
    <w:p w14:paraId="65785D45" w14:textId="762A2193" w:rsidR="005075F7" w:rsidRPr="003F6028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Phương trình đã cho có hai nghiệm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${x_1, x_2}$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khi</w:t>
      </w:r>
    </w:p>
    <w:p w14:paraId="559F122E" w14:textId="5B2BA3FD" w:rsidR="005075F7" w:rsidRPr="003F6028" w:rsidRDefault="003F6028" w:rsidP="009A3F4B">
      <w:pPr>
        <w:ind w:left="99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${\Delta\prime &gt; 0}$</w:t>
      </w:r>
    </w:p>
    <w:p w14:paraId="5289610D" w14:textId="51C55839" w:rsidR="005075F7" w:rsidRPr="003F6028" w:rsidRDefault="003F6028" w:rsidP="009A3F4B">
      <w:pPr>
        <w:ind w:left="99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${m^2 - 4m + 4 &gt; 0}$</w:t>
      </w:r>
    </w:p>
    <w:p w14:paraId="7B5D109A" w14:textId="284792A3" w:rsidR="005075F7" w:rsidRPr="003F6028" w:rsidRDefault="003F6028" w:rsidP="009A3F4B">
      <w:pPr>
        <w:ind w:left="99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${(m - 2)^2 &gt; 0}$</w:t>
      </w:r>
    </w:p>
    <w:p w14:paraId="3C52DED4" w14:textId="10FFB4ED" w:rsidR="005075F7" w:rsidRPr="003F6028" w:rsidRDefault="003F6028" w:rsidP="009A3F4B">
      <w:pPr>
        <w:ind w:left="99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${m - 2 \neq 0}$</w:t>
      </w:r>
    </w:p>
    <w:p w14:paraId="523B40A8" w14:textId="03FDFD52" w:rsidR="005075F7" w:rsidRPr="003F6028" w:rsidRDefault="003F6028" w:rsidP="009A3F4B">
      <w:pPr>
        <w:ind w:left="99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${m \neq 2}$</w:t>
      </w:r>
    </w:p>
    <w:p w14:paraId="462C5E79" w14:textId="3603BEA1" w:rsidR="005075F7" w:rsidRPr="003F6028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Với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${m \neq 2}$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thì phương trình đã cho có hai nghiệm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${x_1, x_2}$</w:t>
      </w:r>
    </w:p>
    <w:p w14:paraId="2F3121F2" w14:textId="157CD95B" w:rsidR="005075F7" w:rsidRPr="003F6028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Áp dụng hệ thức Viète ta có: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${x_1 + x_2 = \dfrac{-b}{a} = 2m; x_1 x_2 = \dfrac{c}{a} = 4m - 4}$</w:t>
      </w:r>
    </w:p>
    <w:p w14:paraId="0AF02087" w14:textId="77777777" w:rsidR="005075F7" w:rsidRPr="003F6028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>Theo đề bài ta có:</w:t>
      </w:r>
    </w:p>
    <w:p w14:paraId="391C85D4" w14:textId="5EA9C60A" w:rsidR="005075F7" w:rsidRPr="003F6028" w:rsidRDefault="003F6028" w:rsidP="009A3F4B">
      <w:pPr>
        <w:ind w:left="99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${x_1^2 + x_2^2 - 8 = 0}$</w:t>
      </w:r>
    </w:p>
    <w:p w14:paraId="1646E4FE" w14:textId="6D5FCFE2" w:rsidR="005075F7" w:rsidRPr="003F6028" w:rsidRDefault="003F6028" w:rsidP="009A3F4B">
      <w:pPr>
        <w:ind w:left="99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${(x_1 + x_2)^2 - 2x_1x_2 - 8 = 0}$</w:t>
      </w:r>
    </w:p>
    <w:p w14:paraId="38CBA8FC" w14:textId="20740583" w:rsidR="005075F7" w:rsidRPr="003F6028" w:rsidRDefault="003F6028" w:rsidP="009A3F4B">
      <w:pPr>
        <w:ind w:left="99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${(2m)^2 - 2.(4m - 4) - 8 = 0}$</w:t>
      </w:r>
    </w:p>
    <w:p w14:paraId="781E94AC" w14:textId="78108E47" w:rsidR="005075F7" w:rsidRPr="003F6028" w:rsidRDefault="003F6028" w:rsidP="009A3F4B">
      <w:pPr>
        <w:ind w:left="99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${4m^2 - 8m + 8 - 8 = 0}$</w:t>
      </w:r>
    </w:p>
    <w:p w14:paraId="483A957A" w14:textId="201646D5" w:rsidR="005075F7" w:rsidRPr="003F6028" w:rsidRDefault="003F6028" w:rsidP="009A3F4B">
      <w:pPr>
        <w:ind w:left="99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${4m^2 - 8m = 0}$</w:t>
      </w:r>
    </w:p>
    <w:p w14:paraId="0A854111" w14:textId="79A58108" w:rsidR="005075F7" w:rsidRPr="003F6028" w:rsidRDefault="003F6028" w:rsidP="009A3F4B">
      <w:pPr>
        <w:ind w:left="99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${4m(m - 2) = 0}$</w:t>
      </w:r>
    </w:p>
    <w:p w14:paraId="351DD130" w14:textId="3B59D60B" w:rsidR="005075F7" w:rsidRPr="003F6028" w:rsidRDefault="003F6028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${4m = 0}$</w:t>
      </w:r>
      <w:r w:rsidR="005075F7" w:rsidRPr="003F6028">
        <w:rPr>
          <w:rFonts w:ascii="Times New Roman" w:eastAsia="Times New Roman" w:hAnsi="Times New Roman" w:cs="Times New Roman"/>
          <w:sz w:val="26"/>
          <w:szCs w:val="26"/>
        </w:rPr>
        <w:t xml:space="preserve"> hoặc </w:t>
      </w:r>
      <w:r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${m - 2 = 0}$</w:t>
      </w:r>
    </w:p>
    <w:p w14:paraId="53EEF820" w14:textId="5A4DF907" w:rsidR="005075F7" w:rsidRPr="003F6028" w:rsidRDefault="003F6028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${m = 0}$</w:t>
      </w:r>
      <w:r w:rsidR="005075F7" w:rsidRPr="003F6028">
        <w:rPr>
          <w:rFonts w:ascii="Times New Roman" w:eastAsia="Times New Roman" w:hAnsi="Times New Roman" w:cs="Times New Roman"/>
          <w:sz w:val="26"/>
          <w:szCs w:val="26"/>
        </w:rPr>
        <w:t xml:space="preserve"> (thỏa mãn điều kiện) hoặc </w:t>
      </w:r>
      <w:r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${m = 2}$</w:t>
      </w:r>
      <w:r w:rsidR="005075F7" w:rsidRPr="003F6028">
        <w:rPr>
          <w:rFonts w:ascii="Times New Roman" w:eastAsia="Times New Roman" w:hAnsi="Times New Roman" w:cs="Times New Roman"/>
          <w:sz w:val="26"/>
          <w:szCs w:val="26"/>
        </w:rPr>
        <w:t xml:space="preserve"> (không thỏa mãn điều kiện)</w:t>
      </w:r>
    </w:p>
    <w:p w14:paraId="11B1CDBA" w14:textId="18997353" w:rsidR="005075F7" w:rsidRPr="003F6028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Vậy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${m = 0}$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D2E13D6" w14:textId="77777777" w:rsidR="005075F7" w:rsidRPr="003F6028" w:rsidRDefault="005075F7" w:rsidP="009A3F4B">
      <w:pPr>
        <w:ind w:left="992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b/>
          <w:color w:val="0000FF"/>
          <w:sz w:val="26"/>
          <w:szCs w:val="26"/>
        </w:rPr>
        <w:t xml:space="preserve">Câu </w:t>
      </w:r>
      <w:r w:rsidRPr="003F6028">
        <w:rPr>
          <w:rFonts w:ascii="Times New Roman" w:eastAsia="Calibri" w:hAnsi="Times New Roman" w:cs="Times New Roman"/>
          <w:color w:val="0000FF"/>
          <w:sz w:val="26"/>
          <w:szCs w:val="26"/>
          <w:lang w:val="fr-FR"/>
        </w:rPr>
        <w:t>IV</w:t>
      </w:r>
      <w:r w:rsidRPr="003F6028">
        <w:rPr>
          <w:rFonts w:ascii="Times New Roman" w:eastAsia="Calibri" w:hAnsi="Times New Roman" w:cs="Times New Roman"/>
          <w:sz w:val="26"/>
          <w:szCs w:val="26"/>
          <w:lang w:val="fr-FR"/>
        </w:rPr>
        <w:t>:</w:t>
      </w:r>
      <w:r w:rsidRPr="003F6028">
        <w:rPr>
          <w:rFonts w:ascii="Times New Roman" w:hAnsi="Times New Roman" w:cs="Times New Roman"/>
          <w:sz w:val="26"/>
          <w:szCs w:val="26"/>
        </w:rPr>
        <w:t xml:space="preserve"> </w:t>
      </w:r>
      <w:r w:rsidRPr="003F6028">
        <w:rPr>
          <w:rFonts w:ascii="Times New Roman" w:hAnsi="Times New Roman" w:cs="Times New Roman"/>
          <w:b/>
          <w:bCs/>
          <w:sz w:val="26"/>
          <w:szCs w:val="26"/>
        </w:rPr>
        <w:t>(4,0 điểm)</w:t>
      </w:r>
    </w:p>
    <w:p w14:paraId="1BBBEC95" w14:textId="11D2A975" w:rsidR="005075F7" w:rsidRPr="003F6028" w:rsidRDefault="005075F7" w:rsidP="009A3F4B">
      <w:pPr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3F6028">
        <w:rPr>
          <w:rFonts w:ascii="Times New Roman" w:hAnsi="Times New Roman" w:cs="Times New Roman"/>
          <w:sz w:val="26"/>
          <w:szCs w:val="26"/>
        </w:rPr>
        <w:t xml:space="preserve">1). Một doanh nghiệp sản xuất vỏ hộp sữa ông thọ dạng hình trụ (như hình minh họa bên dưới), có chiều cao bằng </w:t>
      </w:r>
      <w:r w:rsidR="003F6028" w:rsidRPr="003F6028">
        <w:rPr>
          <w:rFonts w:ascii="Times New Roman" w:hAnsi="Times New Roman" w:cs="Times New Roman"/>
          <w:color w:val="000000"/>
          <w:sz w:val="26"/>
          <w:szCs w:val="26"/>
        </w:rPr>
        <w:t>$12 cm$</w:t>
      </w:r>
      <w:r w:rsidRPr="003F6028">
        <w:rPr>
          <w:rFonts w:ascii="Times New Roman" w:hAnsi="Times New Roman" w:cs="Times New Roman"/>
          <w:sz w:val="26"/>
          <w:szCs w:val="26"/>
        </w:rPr>
        <w:t>. Biết thể tích của hộp là</w:t>
      </w:r>
      <w:r w:rsidR="003F6028" w:rsidRPr="003F6028">
        <w:rPr>
          <w:rFonts w:ascii="Times New Roman" w:hAnsi="Times New Roman" w:cs="Times New Roman"/>
          <w:color w:val="000000"/>
          <w:sz w:val="26"/>
          <w:szCs w:val="26"/>
        </w:rPr>
        <w:t>$192\pi c{{m}^3}$</w:t>
      </w:r>
      <w:r w:rsidRPr="003F6028">
        <w:rPr>
          <w:rFonts w:ascii="Times New Roman" w:hAnsi="Times New Roman" w:cs="Times New Roman"/>
          <w:sz w:val="26"/>
          <w:szCs w:val="26"/>
        </w:rPr>
        <w:t>.</w:t>
      </w:r>
    </w:p>
    <w:p w14:paraId="136FE314" w14:textId="77777777" w:rsidR="005075F7" w:rsidRPr="003F6028" w:rsidRDefault="005075F7" w:rsidP="009A3F4B">
      <w:pPr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3F602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CB65E93" wp14:editId="0B571675">
            <wp:extent cx="2476500" cy="2331720"/>
            <wp:effectExtent l="0" t="0" r="0" b="0"/>
            <wp:docPr id="5411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331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F602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7052CF2" wp14:editId="0C99FA5D">
            <wp:extent cx="1676400" cy="2011680"/>
            <wp:effectExtent l="0" t="0" r="0" b="7620"/>
            <wp:docPr id="1072006540" name="Picture 1" descr="\begin{tikzpicture}[line join=round, line cap=round, font=\scriptsize]&#10;\def\a{2}&#10;\def\b{1}&#10;\def\h{4}&#10;\draw[dashed] (180:\a) arc (180:0:{\a} and {\b}) (90:\h)--(0:0) node[midway, right]{$h$} (0:0)--(0:\a);&#10;\draw (-\a,\h)--(-\a,0) arc (180:360:{\a} and {\b})--(\a,\h) node[midway, right]{$l$} (90:\h) ellipse ({\a} and {\b}) (90:\h)--(\a,\h) node[midway,above]{$r$}; &#10;\end{tikzpicture}" title="20240908165048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52163" name="Picture 1" descr="\begin{tikzpicture}[line join=round, line cap=round, font=\scriptsize]&#10;\def\a{2}&#10;\def\b{1}&#10;\def\h{4}&#10;\draw[dashed] (180:\a) arc (180:0:{\a} and {\b}) (90:\h)--(0:0) node[midway, right]{$h$} (0:0)--(0:\a);&#10;\draw (-\a,\h)--(-\a,0) arc (180:360:{\a} and {\b})--(\a,\h) node[midway, right]{$l$} (90:\h) ellipse ({\a} and {\b}) (90:\h)--(\a,\h) node[midway,above]{$r$}; &#10;\end{tikzpicture}" title="202409081650488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2CAA" w14:textId="77777777" w:rsidR="005075F7" w:rsidRPr="003F6028" w:rsidRDefault="005075F7" w:rsidP="009A3F4B">
      <w:pPr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3F6028">
        <w:rPr>
          <w:rFonts w:ascii="Times New Roman" w:hAnsi="Times New Roman" w:cs="Times New Roman"/>
          <w:sz w:val="26"/>
          <w:szCs w:val="26"/>
        </w:rPr>
        <w:t>a). Tính bán kính đáy của hình trụ</w:t>
      </w:r>
    </w:p>
    <w:p w14:paraId="7F294AA6" w14:textId="76D89973" w:rsidR="005075F7" w:rsidRPr="003F6028" w:rsidRDefault="005075F7" w:rsidP="009A3F4B">
      <w:pPr>
        <w:ind w:left="992"/>
        <w:jc w:val="both"/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</w:pPr>
      <w:r w:rsidRPr="003F6028">
        <w:rPr>
          <w:rFonts w:ascii="Times New Roman" w:hAnsi="Times New Roman" w:cs="Times New Roman"/>
          <w:sz w:val="26"/>
          <w:szCs w:val="26"/>
        </w:rPr>
        <w:t xml:space="preserve">b). 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Tính số tiền mà doanh nghiệp cần chi để sản xuất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$10 000$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vỏ hộp sữa ông thọ (kể cả hai nắp hộp), biết chi phí để sản xuất vỏ hộp đó là </w:t>
      </w:r>
      <w:r w:rsidR="003F6028" w:rsidRPr="003F6028">
        <w:rPr>
          <w:rFonts w:ascii="Times New Roman" w:eastAsia="Calibri" w:hAnsi="Times New Roman" w:cs="Times New Roman"/>
          <w:color w:val="000000"/>
          <w:kern w:val="2"/>
          <w:sz w:val="26"/>
          <w:szCs w:val="26"/>
          <w14:ligatures w14:val="standardContextual"/>
        </w:rPr>
        <w:t>$80 000$</w:t>
      </w:r>
      <w:r w:rsidRPr="003F6028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 xml:space="preserve"> đồng/m2 (làm tròn kết quả đến phần ngàn).</w:t>
      </w:r>
    </w:p>
    <w:p w14:paraId="6E21BAC9" w14:textId="77777777" w:rsidR="005075F7" w:rsidRPr="003F6028" w:rsidRDefault="005075F7" w:rsidP="009A3F4B">
      <w:pPr>
        <w:ind w:left="99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Calibri" w:hAnsi="Times New Roman" w:cs="Times New Roman"/>
          <w:b/>
          <w:color w:val="0000FF"/>
          <w:kern w:val="2"/>
          <w:sz w:val="26"/>
          <w:szCs w:val="26"/>
          <w14:ligatures w14:val="standardContextual"/>
        </w:rPr>
        <w:t>Lời giải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F07B439" w14:textId="5A978381" w:rsidR="005075F7" w:rsidRPr="003F6028" w:rsidRDefault="005075F7" w:rsidP="00A006E6">
      <w:pPr>
        <w:pStyle w:val="ListParagraph"/>
        <w:tabs>
          <w:tab w:val="left" w:pos="992"/>
        </w:tabs>
        <w:ind w:left="992"/>
        <w:rPr>
          <w:rFonts w:ascii="Times New Roman" w:eastAsia="Times New Roman" w:hAnsi="Times New Roman" w:cs="Times New Roman"/>
          <w:sz w:val="26"/>
          <w:szCs w:val="26"/>
        </w:rPr>
      </w:pPr>
      <w:bookmarkStart w:id="5" w:name="BMN_QUESTION2"/>
      <w:bookmarkEnd w:id="5"/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1) </w:t>
      </w:r>
      <w:bookmarkStart w:id="6" w:name="BMN_CHOICE_A2"/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a. Vì hộp sữa hình trụ có chiều cao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${h = 12 cm}$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và thể tích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$V=192\pi c{{m}^3}$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nên:</w:t>
      </w:r>
    </w:p>
    <w:p w14:paraId="0599A449" w14:textId="6B732D2E" w:rsidR="005075F7" w:rsidRPr="003F6028" w:rsidRDefault="003F6028" w:rsidP="009A3F4B">
      <w:pPr>
        <w:ind w:left="99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${V = \pi r^2h}$</w:t>
      </w:r>
    </w:p>
    <w:p w14:paraId="7240331F" w14:textId="2990CD85" w:rsidR="005075F7" w:rsidRPr="003F6028" w:rsidRDefault="003F6028" w:rsidP="009A3F4B">
      <w:pPr>
        <w:ind w:left="99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${192\pi = 12\pi r^2}$</w:t>
      </w:r>
    </w:p>
    <w:p w14:paraId="23F62BB7" w14:textId="126B7DBD" w:rsidR="005075F7" w:rsidRPr="003F6028" w:rsidRDefault="003F6028" w:rsidP="009A3F4B">
      <w:pPr>
        <w:ind w:left="99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${r^2 = 16}$</w:t>
      </w:r>
    </w:p>
    <w:p w14:paraId="35F7E445" w14:textId="09945EBB" w:rsidR="005075F7" w:rsidRPr="003F6028" w:rsidRDefault="003F6028" w:rsidP="009A3F4B">
      <w:pPr>
        <w:ind w:left="99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${\Rightarrow r = 4cm}$</w:t>
      </w:r>
    </w:p>
    <w:bookmarkEnd w:id="6"/>
    <w:p w14:paraId="01FD0E47" w14:textId="081AA2F3" w:rsidR="005075F7" w:rsidRPr="003F6028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b. Vì hộp sữa hình trụ có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${r = 4cm}$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và chiều cao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${h = 12 cm}$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nên diện tích toàn phần của hộp sữa là:</w:t>
      </w:r>
    </w:p>
    <w:p w14:paraId="641959C9" w14:textId="7615790A" w:rsidR="005075F7" w:rsidRPr="003F6028" w:rsidRDefault="003F6028" w:rsidP="009A3F4B">
      <w:pPr>
        <w:ind w:left="99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${S_{tp} = 2\pi r(h+r) = 2\pi.4(12+4) \approx 402,124(cm^2) \approx 0,04m^2}$</w:t>
      </w:r>
    </w:p>
    <w:p w14:paraId="3B96635E" w14:textId="5225B53C" w:rsidR="005075F7" w:rsidRPr="003F6028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Chi phí sản xuất 10 000 vỏ hộp sữa là: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${0,04.10000.80000 = 32000000}$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đồng</w:t>
      </w:r>
    </w:p>
    <w:p w14:paraId="136ED47C" w14:textId="13D71E4B" w:rsidR="005075F7" w:rsidRPr="003F6028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hAnsi="Times New Roman" w:cs="Times New Roman"/>
          <w:sz w:val="26"/>
          <w:szCs w:val="26"/>
        </w:rPr>
        <w:t xml:space="preserve">2). 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Cho đường tròn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${(O;R)}$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đường kính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${AB}$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. Kẻ tiếp tuyến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${Ax}$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, lấy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${P}$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trên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${Ax}$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${AP &gt; R}$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). Từ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${P}$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kẻ tiếp tuyến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${PM}$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với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${(O)}$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DDA4987" w14:textId="31FC32AF" w:rsidR="005075F7" w:rsidRPr="003F6028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a) Chứng minh rằng bốn điểm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${A, P,M,O}$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cùng thuộc 1 đường tròn.</w:t>
      </w:r>
    </w:p>
    <w:p w14:paraId="5A438786" w14:textId="11B35B1C" w:rsidR="005075F7" w:rsidRPr="003F6028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b) Chứng minh: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${BM //OP}$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. Đường thẳng vuông góc với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${AB}$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tại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${O}$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cắt tia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${BM}$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tại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${N}$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. Chứng minh tứ giác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${OBNP}$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là hình bình hành.</w:t>
      </w:r>
    </w:p>
    <w:p w14:paraId="6BB30475" w14:textId="2A6167CB" w:rsidR="005075F7" w:rsidRPr="003F6028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c) Giả sử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${AN}$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cắt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${OP}$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tại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${K; PM}$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cắt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${ON}$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tại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${I; PN}$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cắt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${OM}$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tại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${J}$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. Chứng minh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${I,J,K}$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thẳng hàng.</w:t>
      </w:r>
    </w:p>
    <w:p w14:paraId="4DBEE21B" w14:textId="77777777" w:rsidR="005075F7" w:rsidRPr="003F6028" w:rsidRDefault="005075F7" w:rsidP="009A3F4B">
      <w:pPr>
        <w:ind w:left="99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b/>
          <w:color w:val="0000FF"/>
          <w:sz w:val="26"/>
          <w:szCs w:val="26"/>
        </w:rPr>
        <w:t>Lời giải</w:t>
      </w:r>
    </w:p>
    <w:p w14:paraId="2EF50B56" w14:textId="77777777" w:rsidR="005075F7" w:rsidRPr="003F6028" w:rsidRDefault="005075F7" w:rsidP="001B0035">
      <w:pPr>
        <w:ind w:left="99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A2668FA" wp14:editId="7E95F238">
            <wp:extent cx="1760220" cy="1729740"/>
            <wp:effectExtent l="0" t="0" r="0" b="3810"/>
            <wp:docPr id="176422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22420" name=""/>
                    <pic:cNvPicPr/>
                  </pic:nvPicPr>
                  <pic:blipFill rotWithShape="1">
                    <a:blip r:embed="rId9"/>
                    <a:srcRect l="34447" t="22048" r="41922" b="36243"/>
                    <a:stretch/>
                  </pic:blipFill>
                  <pic:spPr bwMode="auto">
                    <a:xfrm>
                      <a:off x="0" y="0"/>
                      <a:ext cx="1760220" cy="172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0C0CE" w14:textId="567ABFDC" w:rsidR="005075F7" w:rsidRPr="003F6028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${A, P,M,O}$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cùng nằm trên đường tròn đường kính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${PO}$</w:t>
      </w:r>
    </w:p>
    <w:p w14:paraId="42B15B27" w14:textId="78CE5CC6" w:rsidR="005075F7" w:rsidRPr="003F6028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b) Ta có: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${OP \perp AM; BM \perp AM \Rightarrow BM //OP}$</w:t>
      </w:r>
    </w:p>
    <w:p w14:paraId="2902C97A" w14:textId="514F1177" w:rsidR="005075F7" w:rsidRPr="003F6028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c)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${\Delta AOP = \Delta OBN \Rightarrow OP = BN}$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, ta lại có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${BN//OP}$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nên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${OPNB}$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là hình bình hành</w:t>
      </w:r>
    </w:p>
    <w:p w14:paraId="6AF80CC8" w14:textId="68DAAF0D" w:rsidR="005075F7" w:rsidRPr="003F6028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3F6028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d) Ta có: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  <w:lang w:val="pt-BR"/>
        </w:rPr>
        <w:t>${ON \perp PJ;PM \perp OJ}$</w:t>
      </w:r>
      <w:r w:rsidRPr="003F6028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, mà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  <w:lang w:val="pt-BR"/>
        </w:rPr>
        <w:t>${PM \perp ON = I \Rightarrow I }$</w:t>
      </w:r>
      <w:r w:rsidRPr="003F6028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là trực tâm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  <w:lang w:val="pt-BR"/>
        </w:rPr>
        <w:t>${\Delta POJ \Rightarrow IJ \perp OP}$</w:t>
      </w:r>
      <w:r w:rsidRPr="003F6028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(1)</w:t>
      </w:r>
    </w:p>
    <w:p w14:paraId="490F4F17" w14:textId="11E0EAC0" w:rsidR="005075F7" w:rsidRPr="003F6028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3F6028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Chứng minh được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  <w:lang w:val="pt-BR"/>
        </w:rPr>
        <w:t>${PAON}$</w:t>
      </w:r>
      <w:r w:rsidRPr="003F6028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là hình chữ nhật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  <w:lang w:val="pt-BR"/>
        </w:rPr>
        <w:t>${\Rightarrow K}$</w:t>
      </w:r>
      <w:r w:rsidRPr="003F6028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là trung điểm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  <w:lang w:val="pt-BR"/>
        </w:rPr>
        <w:t>${OP}$</w:t>
      </w:r>
    </w:p>
    <w:p w14:paraId="6B59F7B3" w14:textId="440CA178" w:rsidR="005075F7" w:rsidRPr="003F6028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3F6028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Lại có: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  <w:lang w:val="pt-BR"/>
        </w:rPr>
        <w:t>${APO = OPI = IOP \Rightarrow AIPO}$</w:t>
      </w:r>
      <w:r w:rsidRPr="003F6028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cân tại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  <w:lang w:val="pt-BR"/>
        </w:rPr>
        <w:t>${I \Rightarrow IK \perp OP}$</w:t>
      </w:r>
      <w:r w:rsidRPr="003F6028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(2)</w:t>
      </w:r>
    </w:p>
    <w:p w14:paraId="75807FC4" w14:textId="03299A70" w:rsidR="005075F7" w:rsidRPr="003F6028" w:rsidRDefault="005075F7" w:rsidP="009A3F4B">
      <w:pPr>
        <w:ind w:left="992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3F6028">
        <w:rPr>
          <w:rFonts w:ascii="Times New Roman" w:eastAsia="Times New Roman" w:hAnsi="Times New Roman" w:cs="Times New Roman"/>
          <w:sz w:val="26"/>
          <w:szCs w:val="26"/>
          <w:lang w:val="pt-BR"/>
        </w:rPr>
        <w:t>Từ (1)(2)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  <w:lang w:val="pt-BR"/>
        </w:rPr>
        <w:t>${\Rightarrow I,J,K}$</w:t>
      </w:r>
      <w:r w:rsidRPr="003F6028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thẳng hàng.</w:t>
      </w:r>
    </w:p>
    <w:p w14:paraId="5DB27837" w14:textId="454E1FD6" w:rsidR="005075F7" w:rsidRPr="003F6028" w:rsidRDefault="005075F7" w:rsidP="002257FC">
      <w:pPr>
        <w:rPr>
          <w:rFonts w:ascii="Times New Roman" w:hAnsi="Times New Roman" w:cs="Times New Roman"/>
          <w:noProof/>
          <w:sz w:val="26"/>
          <w:szCs w:val="26"/>
          <w:lang w:val="pt-BR"/>
        </w:rPr>
      </w:pPr>
      <w:r w:rsidRPr="003F6028"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pt-BR"/>
        </w:rPr>
        <w:tab/>
        <w:t xml:space="preserve">Câu </w:t>
      </w:r>
      <w:r w:rsidRPr="003F6028">
        <w:rPr>
          <w:rFonts w:ascii="Times New Roman" w:eastAsia="Calibri" w:hAnsi="Times New Roman" w:cs="Times New Roman"/>
          <w:color w:val="0000FF"/>
          <w:sz w:val="26"/>
          <w:szCs w:val="26"/>
          <w:lang w:val="fr-FR"/>
        </w:rPr>
        <w:t>V</w:t>
      </w:r>
      <w:r w:rsidRPr="003F6028">
        <w:rPr>
          <w:rFonts w:ascii="Times New Roman" w:eastAsia="Calibri" w:hAnsi="Times New Roman" w:cs="Times New Roman"/>
          <w:sz w:val="26"/>
          <w:szCs w:val="26"/>
          <w:lang w:val="fr-FR"/>
        </w:rPr>
        <w:t>:</w:t>
      </w:r>
      <w:r w:rsidRPr="003F6028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Pr="003F6028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(0,5 điểm) </w:t>
      </w:r>
      <w:r w:rsidRPr="003F6028">
        <w:rPr>
          <w:rFonts w:ascii="Times New Roman" w:eastAsia="Calibri" w:hAnsi="Times New Roman" w:cs="Times New Roman"/>
          <w:b/>
          <w:bCs/>
          <w:sz w:val="26"/>
          <w:szCs w:val="26"/>
          <w:lang w:val="pt-BR"/>
        </w:rPr>
        <w:tab/>
      </w:r>
      <w:r w:rsidRPr="003F6028">
        <w:rPr>
          <w:rFonts w:ascii="Times New Roman" w:hAnsi="Times New Roman" w:cs="Times New Roman"/>
          <w:noProof/>
          <w:sz w:val="26"/>
          <w:szCs w:val="26"/>
          <w:lang w:val="pt-BR"/>
        </w:rPr>
        <w:t xml:space="preserve">Cho một tấm nhôm có hình tam giác đều có cạnh bằng </w:t>
      </w:r>
      <w:r w:rsidR="003F6028" w:rsidRPr="003F6028">
        <w:rPr>
          <w:rFonts w:ascii="Times New Roman" w:hAnsi="Times New Roman" w:cs="Times New Roman"/>
          <w:noProof/>
          <w:color w:val="000000"/>
          <w:sz w:val="26"/>
          <w:szCs w:val="26"/>
          <w:lang w:val="pt-BR"/>
        </w:rPr>
        <w:t>$100 cm$</w:t>
      </w:r>
      <w:r w:rsidRPr="003F6028">
        <w:rPr>
          <w:rFonts w:ascii="Times New Roman" w:hAnsi="Times New Roman" w:cs="Times New Roman"/>
          <w:noProof/>
          <w:sz w:val="26"/>
          <w:szCs w:val="26"/>
          <w:lang w:val="pt-BR"/>
        </w:rPr>
        <w:t>. Người ta cắt ở ba góc của tấm nhôm đó ba tam giác như hình vẽ dưới đây để được hình chữ nhật</w:t>
      </w:r>
      <w:r w:rsidR="003F6028" w:rsidRPr="003F6028">
        <w:rPr>
          <w:rFonts w:ascii="Times New Roman" w:hAnsi="Times New Roman" w:cs="Times New Roman"/>
          <w:noProof/>
          <w:color w:val="000000"/>
          <w:sz w:val="26"/>
          <w:szCs w:val="26"/>
          <w:lang w:val="pt-BR"/>
        </w:rPr>
        <w:t>$MNPQ$</w:t>
      </w:r>
      <w:r w:rsidRPr="003F6028">
        <w:rPr>
          <w:rFonts w:ascii="Times New Roman" w:hAnsi="Times New Roman" w:cs="Times New Roman"/>
          <w:noProof/>
          <w:sz w:val="26"/>
          <w:szCs w:val="26"/>
          <w:lang w:val="pt-BR"/>
        </w:rPr>
        <w:t xml:space="preserve">. Tìm độ dài </w:t>
      </w:r>
      <w:r w:rsidR="003F6028" w:rsidRPr="003F6028">
        <w:rPr>
          <w:rFonts w:ascii="Times New Roman" w:hAnsi="Times New Roman" w:cs="Times New Roman"/>
          <w:noProof/>
          <w:color w:val="000000"/>
          <w:sz w:val="26"/>
          <w:szCs w:val="26"/>
          <w:lang w:val="pt-BR"/>
        </w:rPr>
        <w:t>$MB$</w:t>
      </w:r>
      <w:r w:rsidRPr="003F6028">
        <w:rPr>
          <w:rFonts w:ascii="Times New Roman" w:hAnsi="Times New Roman" w:cs="Times New Roman"/>
          <w:noProof/>
          <w:sz w:val="26"/>
          <w:szCs w:val="26"/>
          <w:lang w:val="pt-BR"/>
        </w:rPr>
        <w:t xml:space="preserve">để hình chữ nhật </w:t>
      </w:r>
      <w:r w:rsidR="003F6028" w:rsidRPr="003F6028">
        <w:rPr>
          <w:rFonts w:ascii="Times New Roman" w:hAnsi="Times New Roman" w:cs="Times New Roman"/>
          <w:noProof/>
          <w:color w:val="000000"/>
          <w:sz w:val="26"/>
          <w:szCs w:val="26"/>
          <w:lang w:val="pt-BR"/>
        </w:rPr>
        <w:t>$MNPQ$</w:t>
      </w:r>
      <w:r w:rsidRPr="003F6028">
        <w:rPr>
          <w:rFonts w:ascii="Times New Roman" w:hAnsi="Times New Roman" w:cs="Times New Roman"/>
          <w:noProof/>
          <w:sz w:val="26"/>
          <w:szCs w:val="26"/>
          <w:lang w:val="pt-BR"/>
        </w:rPr>
        <w:t xml:space="preserve"> có diện tích lớn nhất.</w:t>
      </w:r>
    </w:p>
    <w:p w14:paraId="22BAB31E" w14:textId="77777777" w:rsidR="005075F7" w:rsidRPr="003F6028" w:rsidRDefault="005075F7" w:rsidP="002257FC">
      <w:pPr>
        <w:jc w:val="center"/>
        <w:rPr>
          <w:rFonts w:ascii="Times New Roman" w:hAnsi="Times New Roman" w:cs="Times New Roman"/>
          <w:noProof/>
          <w:sz w:val="26"/>
          <w:szCs w:val="26"/>
        </w:rPr>
      </w:pPr>
      <w:r w:rsidRPr="003F602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97A3F69" wp14:editId="41DF7CBB">
            <wp:extent cx="4459605" cy="2015490"/>
            <wp:effectExtent l="0" t="0" r="0" b="3810"/>
            <wp:docPr id="207665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50038" name=""/>
                    <pic:cNvPicPr/>
                  </pic:nvPicPr>
                  <pic:blipFill rotWithShape="1">
                    <a:blip r:embed="rId8"/>
                    <a:srcRect l="2661" t="15360"/>
                    <a:stretch/>
                  </pic:blipFill>
                  <pic:spPr bwMode="auto">
                    <a:xfrm>
                      <a:off x="0" y="0"/>
                      <a:ext cx="4459605" cy="2015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765745" w14:textId="77777777" w:rsidR="005075F7" w:rsidRPr="003F6028" w:rsidRDefault="005075F7" w:rsidP="002257FC">
      <w:pPr>
        <w:rPr>
          <w:rFonts w:ascii="Times New Roman" w:hAnsi="Times New Roman" w:cs="Times New Roman"/>
          <w:noProof/>
          <w:sz w:val="26"/>
          <w:szCs w:val="26"/>
        </w:rPr>
      </w:pPr>
    </w:p>
    <w:p w14:paraId="29FED5F3" w14:textId="77777777" w:rsidR="005075F7" w:rsidRPr="003F6028" w:rsidRDefault="005075F7" w:rsidP="002257FC">
      <w:pPr>
        <w:spacing w:line="288" w:lineRule="auto"/>
        <w:ind w:left="99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hAnsi="Times New Roman" w:cs="Times New Roman"/>
          <w:sz w:val="26"/>
          <w:szCs w:val="26"/>
        </w:rPr>
        <w:tab/>
      </w:r>
      <w:r w:rsidRPr="003F6028">
        <w:rPr>
          <w:rFonts w:ascii="Times New Roman" w:eastAsia="Times New Roman" w:hAnsi="Times New Roman" w:cs="Times New Roman"/>
          <w:b/>
          <w:color w:val="0000FF"/>
          <w:sz w:val="26"/>
          <w:szCs w:val="26"/>
        </w:rPr>
        <w:t>Lời giải</w:t>
      </w:r>
    </w:p>
    <w:p w14:paraId="306283B3" w14:textId="77777777" w:rsidR="005075F7" w:rsidRPr="003F6028" w:rsidRDefault="005075F7" w:rsidP="002257FC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E633B40" w14:textId="6A07BB1F" w:rsidR="005075F7" w:rsidRPr="003F6028" w:rsidRDefault="005075F7" w:rsidP="002257FC">
      <w:pPr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Giả sử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${MB = x \Rightarrow NC = x}$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nên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$MN=100-2x$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FE4DC31" w14:textId="4E4DBEB7" w:rsidR="005075F7" w:rsidRPr="003F6028" w:rsidRDefault="005075F7" w:rsidP="002257FC">
      <w:pPr>
        <w:ind w:hanging="90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Ta có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$MQ=\tan {{60}^0}.BM=x\sqrt{3}$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 nên diện tích hình chữ nhật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$MNPQ$</w:t>
      </w:r>
      <w:r w:rsidRPr="003F6028">
        <w:rPr>
          <w:rFonts w:ascii="Times New Roman" w:hAnsi="Times New Roman" w:cs="Times New Roman"/>
          <w:noProof/>
          <w:sz w:val="26"/>
          <w:szCs w:val="26"/>
        </w:rPr>
        <w:t>là</w:t>
      </w:r>
      <w:r w:rsidR="003F6028" w:rsidRPr="003F6028">
        <w:rPr>
          <w:rFonts w:ascii="Times New Roman" w:hAnsi="Times New Roman" w:cs="Times New Roman"/>
          <w:noProof/>
          <w:color w:val="000000"/>
          <w:sz w:val="26"/>
          <w:szCs w:val="26"/>
        </w:rPr>
        <w:t>$S=(100-2x)x\sqrt{3}=2\sqrt{3}(50-x)x\le 2\sqrt{3}\left( \frac{50-x+x}{2} \right)^2=1250\sqrt{3}$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9E02AC1" w14:textId="44C70942" w:rsidR="005075F7" w:rsidRPr="003F6028" w:rsidRDefault="005075F7" w:rsidP="002257FC">
      <w:pPr>
        <w:ind w:hanging="180"/>
        <w:rPr>
          <w:rFonts w:ascii="Times New Roman" w:eastAsia="Times New Roman" w:hAnsi="Times New Roman" w:cs="Times New Roman"/>
          <w:sz w:val="26"/>
          <w:szCs w:val="26"/>
        </w:rPr>
      </w:pPr>
      <w:r w:rsidRPr="003F6028">
        <w:rPr>
          <w:rFonts w:ascii="Times New Roman" w:eastAsia="Times New Roman" w:hAnsi="Times New Roman" w:cs="Times New Roman"/>
          <w:sz w:val="26"/>
          <w:szCs w:val="26"/>
        </w:rPr>
        <w:t xml:space="preserve">Dấu bằng xảy ra khi </w:t>
      </w:r>
      <w:r w:rsidR="003F6028" w:rsidRPr="003F6028">
        <w:rPr>
          <w:rFonts w:ascii="Times New Roman" w:eastAsia="Times New Roman" w:hAnsi="Times New Roman" w:cs="Times New Roman"/>
          <w:color w:val="000000"/>
          <w:sz w:val="26"/>
          <w:szCs w:val="26"/>
        </w:rPr>
        <w:t>$50-x=x\Leftrightarrow x=25$</w:t>
      </w:r>
      <w:r w:rsidRPr="003F602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7D4F79E" w14:textId="566BC80C" w:rsidR="005075F7" w:rsidRPr="003F6028" w:rsidRDefault="005075F7" w:rsidP="002257FC">
      <w:pPr>
        <w:tabs>
          <w:tab w:val="left" w:pos="4188"/>
        </w:tabs>
        <w:ind w:hanging="180"/>
        <w:rPr>
          <w:rFonts w:ascii="Times New Roman" w:hAnsi="Times New Roman" w:cs="Times New Roman"/>
          <w:sz w:val="26"/>
          <w:szCs w:val="26"/>
        </w:rPr>
      </w:pPr>
      <w:r w:rsidRPr="003F6028">
        <w:rPr>
          <w:rFonts w:ascii="Times New Roman" w:hAnsi="Times New Roman" w:cs="Times New Roman"/>
          <w:sz w:val="26"/>
          <w:szCs w:val="26"/>
        </w:rPr>
        <w:lastRenderedPageBreak/>
        <w:t xml:space="preserve">Vậy </w:t>
      </w:r>
      <w:r w:rsidR="003F6028" w:rsidRPr="003F6028">
        <w:rPr>
          <w:rFonts w:ascii="Times New Roman" w:hAnsi="Times New Roman" w:cs="Times New Roman"/>
          <w:color w:val="000000"/>
          <w:sz w:val="26"/>
          <w:szCs w:val="26"/>
        </w:rPr>
        <w:t>$MB=25 cm$</w:t>
      </w:r>
      <w:r w:rsidRPr="003F6028">
        <w:rPr>
          <w:rFonts w:ascii="Times New Roman" w:hAnsi="Times New Roman" w:cs="Times New Roman"/>
          <w:noProof/>
          <w:sz w:val="26"/>
          <w:szCs w:val="26"/>
        </w:rPr>
        <w:t xml:space="preserve"> thì diện tích hình chữ nhật </w:t>
      </w:r>
      <w:r w:rsidR="003F6028" w:rsidRPr="003F6028">
        <w:rPr>
          <w:rFonts w:ascii="Times New Roman" w:hAnsi="Times New Roman" w:cs="Times New Roman"/>
          <w:noProof/>
          <w:color w:val="000000"/>
          <w:sz w:val="26"/>
          <w:szCs w:val="26"/>
        </w:rPr>
        <w:t>$MNPQ$</w:t>
      </w:r>
      <w:r w:rsidRPr="003F6028">
        <w:rPr>
          <w:rFonts w:ascii="Times New Roman" w:hAnsi="Times New Roman" w:cs="Times New Roman"/>
          <w:noProof/>
          <w:sz w:val="26"/>
          <w:szCs w:val="26"/>
        </w:rPr>
        <w:t xml:space="preserve"> là lớn nhất.</w:t>
      </w:r>
    </w:p>
    <w:p w14:paraId="18439CF1" w14:textId="77777777" w:rsidR="005075F7" w:rsidRPr="003F6028" w:rsidRDefault="005075F7" w:rsidP="005075F7">
      <w:pPr>
        <w:jc w:val="center"/>
        <w:rPr>
          <w:rFonts w:ascii="Times New Roman" w:hAnsi="Times New Roman" w:cs="Times New Roman"/>
          <w:b/>
          <w:bCs/>
          <w:sz w:val="26"/>
          <w:szCs w:val="28"/>
        </w:rPr>
      </w:pPr>
      <w:r w:rsidRPr="003F6028">
        <w:rPr>
          <w:rFonts w:ascii="Times New Roman" w:hAnsi="Times New Roman" w:cs="Times New Roman"/>
          <w:b/>
          <w:bCs/>
          <w:sz w:val="26"/>
          <w:szCs w:val="28"/>
        </w:rPr>
        <w:sym w:font="Wingdings" w:char="F096"/>
      </w:r>
      <w:r w:rsidRPr="003F6028">
        <w:rPr>
          <w:rFonts w:ascii="Times New Roman" w:hAnsi="Times New Roman" w:cs="Times New Roman"/>
          <w:b/>
          <w:bCs/>
          <w:sz w:val="26"/>
          <w:szCs w:val="28"/>
        </w:rPr>
        <w:t>HẾT</w:t>
      </w:r>
      <w:r w:rsidRPr="003F6028">
        <w:rPr>
          <w:rFonts w:ascii="Times New Roman" w:hAnsi="Times New Roman" w:cs="Times New Roman"/>
          <w:b/>
          <w:bCs/>
          <w:sz w:val="26"/>
          <w:szCs w:val="28"/>
        </w:rPr>
        <w:sym w:font="Wingdings" w:char="F097"/>
      </w:r>
    </w:p>
    <w:p w14:paraId="62CF4345" w14:textId="4198EEE7" w:rsidR="00880330" w:rsidRPr="003F6028" w:rsidRDefault="00880330" w:rsidP="008F5441">
      <w:pPr>
        <w:rPr>
          <w:rFonts w:ascii="Times New Roman" w:hAnsi="Times New Roman" w:cs="Times New Roman"/>
          <w:sz w:val="26"/>
          <w:szCs w:val="26"/>
        </w:rPr>
      </w:pPr>
    </w:p>
    <w:sectPr w:rsidR="00880330" w:rsidRPr="003F6028" w:rsidSect="00FA50B8">
      <w:pgSz w:w="11906" w:h="16838" w:code="9"/>
      <w:pgMar w:top="648" w:right="851" w:bottom="851" w:left="1134" w:header="568" w:footer="39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606C2" w14:textId="77777777" w:rsidR="00CF3E2E" w:rsidRDefault="00CF3E2E" w:rsidP="0039216F">
      <w:pPr>
        <w:spacing w:after="0" w:line="240" w:lineRule="auto"/>
      </w:pPr>
      <w:r>
        <w:separator/>
      </w:r>
    </w:p>
  </w:endnote>
  <w:endnote w:type="continuationSeparator" w:id="0">
    <w:p w14:paraId="13D3894D" w14:textId="77777777" w:rsidR="00CF3E2E" w:rsidRDefault="00CF3E2E" w:rsidP="0039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E1D211" w14:textId="77777777" w:rsidR="00CF3E2E" w:rsidRDefault="00CF3E2E" w:rsidP="0039216F">
      <w:pPr>
        <w:spacing w:after="0" w:line="240" w:lineRule="auto"/>
      </w:pPr>
      <w:r>
        <w:separator/>
      </w:r>
    </w:p>
  </w:footnote>
  <w:footnote w:type="continuationSeparator" w:id="0">
    <w:p w14:paraId="00331CE2" w14:textId="77777777" w:rsidR="00CF3E2E" w:rsidRDefault="00CF3E2E" w:rsidP="003921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attachedTemplate r:id="rId1"/>
  <w:defaultTabStop w:val="720"/>
  <w:characterSpacingControl w:val="doNotCompress"/>
  <w:hdrShapeDefaults>
    <o:shapedefaults v:ext="edit" spidmax="23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B8"/>
    <w:rsid w:val="000017DE"/>
    <w:rsid w:val="00003500"/>
    <w:rsid w:val="00004956"/>
    <w:rsid w:val="000135B6"/>
    <w:rsid w:val="0002101A"/>
    <w:rsid w:val="0002303D"/>
    <w:rsid w:val="0002353E"/>
    <w:rsid w:val="00025121"/>
    <w:rsid w:val="000260D8"/>
    <w:rsid w:val="00027503"/>
    <w:rsid w:val="00030D73"/>
    <w:rsid w:val="00031358"/>
    <w:rsid w:val="0003287F"/>
    <w:rsid w:val="00034BF5"/>
    <w:rsid w:val="00036BE9"/>
    <w:rsid w:val="0004037C"/>
    <w:rsid w:val="000427F4"/>
    <w:rsid w:val="00043F3A"/>
    <w:rsid w:val="00057081"/>
    <w:rsid w:val="00060549"/>
    <w:rsid w:val="00061E8B"/>
    <w:rsid w:val="00075833"/>
    <w:rsid w:val="00076E88"/>
    <w:rsid w:val="00077487"/>
    <w:rsid w:val="00091916"/>
    <w:rsid w:val="00094F73"/>
    <w:rsid w:val="00096241"/>
    <w:rsid w:val="000A638D"/>
    <w:rsid w:val="000B08E2"/>
    <w:rsid w:val="000B14B6"/>
    <w:rsid w:val="000B2152"/>
    <w:rsid w:val="000C7EEA"/>
    <w:rsid w:val="000D0649"/>
    <w:rsid w:val="000D1284"/>
    <w:rsid w:val="000D1B23"/>
    <w:rsid w:val="000D4F29"/>
    <w:rsid w:val="000E264D"/>
    <w:rsid w:val="000F003B"/>
    <w:rsid w:val="000F6466"/>
    <w:rsid w:val="00104A40"/>
    <w:rsid w:val="001119A8"/>
    <w:rsid w:val="00113B49"/>
    <w:rsid w:val="00120D3F"/>
    <w:rsid w:val="001337E3"/>
    <w:rsid w:val="001432F7"/>
    <w:rsid w:val="00144893"/>
    <w:rsid w:val="00151209"/>
    <w:rsid w:val="00153355"/>
    <w:rsid w:val="0015361A"/>
    <w:rsid w:val="00162715"/>
    <w:rsid w:val="00167435"/>
    <w:rsid w:val="001753C9"/>
    <w:rsid w:val="00194270"/>
    <w:rsid w:val="001975B4"/>
    <w:rsid w:val="001A686C"/>
    <w:rsid w:val="001B3EBF"/>
    <w:rsid w:val="001B42CB"/>
    <w:rsid w:val="001B784D"/>
    <w:rsid w:val="001B7D88"/>
    <w:rsid w:val="001C111E"/>
    <w:rsid w:val="001D0006"/>
    <w:rsid w:val="001F5CD8"/>
    <w:rsid w:val="00204917"/>
    <w:rsid w:val="00215222"/>
    <w:rsid w:val="00224C58"/>
    <w:rsid w:val="00234D24"/>
    <w:rsid w:val="00242F14"/>
    <w:rsid w:val="002459C2"/>
    <w:rsid w:val="002610F0"/>
    <w:rsid w:val="00277704"/>
    <w:rsid w:val="00292934"/>
    <w:rsid w:val="002A20B6"/>
    <w:rsid w:val="002C3D87"/>
    <w:rsid w:val="002D4071"/>
    <w:rsid w:val="002E6891"/>
    <w:rsid w:val="002F3571"/>
    <w:rsid w:val="002F6C9C"/>
    <w:rsid w:val="00301C40"/>
    <w:rsid w:val="0030458E"/>
    <w:rsid w:val="0031036F"/>
    <w:rsid w:val="003109FE"/>
    <w:rsid w:val="00310B43"/>
    <w:rsid w:val="00317BBF"/>
    <w:rsid w:val="00326F2C"/>
    <w:rsid w:val="00341C69"/>
    <w:rsid w:val="00341D0F"/>
    <w:rsid w:val="0034225F"/>
    <w:rsid w:val="00344528"/>
    <w:rsid w:val="00352A2B"/>
    <w:rsid w:val="00352A79"/>
    <w:rsid w:val="00374F21"/>
    <w:rsid w:val="00376343"/>
    <w:rsid w:val="003828D6"/>
    <w:rsid w:val="0039099C"/>
    <w:rsid w:val="0039216F"/>
    <w:rsid w:val="00392A4F"/>
    <w:rsid w:val="003946B0"/>
    <w:rsid w:val="003A130C"/>
    <w:rsid w:val="003A18F1"/>
    <w:rsid w:val="003B21AE"/>
    <w:rsid w:val="003B49C0"/>
    <w:rsid w:val="003B6AE7"/>
    <w:rsid w:val="003C3DFF"/>
    <w:rsid w:val="003C5744"/>
    <w:rsid w:val="003D1BE0"/>
    <w:rsid w:val="003D34E9"/>
    <w:rsid w:val="003D34EC"/>
    <w:rsid w:val="003E4D42"/>
    <w:rsid w:val="003F4A1F"/>
    <w:rsid w:val="003F6028"/>
    <w:rsid w:val="00402218"/>
    <w:rsid w:val="00404717"/>
    <w:rsid w:val="004077F6"/>
    <w:rsid w:val="00411F63"/>
    <w:rsid w:val="00446ED7"/>
    <w:rsid w:val="0045470A"/>
    <w:rsid w:val="004568A2"/>
    <w:rsid w:val="00456D2B"/>
    <w:rsid w:val="004573AE"/>
    <w:rsid w:val="004839E4"/>
    <w:rsid w:val="00485196"/>
    <w:rsid w:val="0048583A"/>
    <w:rsid w:val="004A3CE1"/>
    <w:rsid w:val="004A4643"/>
    <w:rsid w:val="004A6142"/>
    <w:rsid w:val="004B0520"/>
    <w:rsid w:val="004D3B8C"/>
    <w:rsid w:val="004D4A35"/>
    <w:rsid w:val="004E09F7"/>
    <w:rsid w:val="004E6E7D"/>
    <w:rsid w:val="004E78B4"/>
    <w:rsid w:val="004F6BCE"/>
    <w:rsid w:val="005060BF"/>
    <w:rsid w:val="005075F7"/>
    <w:rsid w:val="00512252"/>
    <w:rsid w:val="00515C1C"/>
    <w:rsid w:val="0052546A"/>
    <w:rsid w:val="00536F83"/>
    <w:rsid w:val="0054291E"/>
    <w:rsid w:val="00543EA6"/>
    <w:rsid w:val="00554D5E"/>
    <w:rsid w:val="005553DF"/>
    <w:rsid w:val="00562452"/>
    <w:rsid w:val="00565233"/>
    <w:rsid w:val="0056754B"/>
    <w:rsid w:val="00574DB2"/>
    <w:rsid w:val="00575EBC"/>
    <w:rsid w:val="00582852"/>
    <w:rsid w:val="00583668"/>
    <w:rsid w:val="0058443D"/>
    <w:rsid w:val="00585BAB"/>
    <w:rsid w:val="0059551B"/>
    <w:rsid w:val="005956BE"/>
    <w:rsid w:val="005A5C12"/>
    <w:rsid w:val="005B019D"/>
    <w:rsid w:val="005B5446"/>
    <w:rsid w:val="005C1CD8"/>
    <w:rsid w:val="005C7C4D"/>
    <w:rsid w:val="005D3AD2"/>
    <w:rsid w:val="005E0949"/>
    <w:rsid w:val="005F00FF"/>
    <w:rsid w:val="005F0F45"/>
    <w:rsid w:val="005F7918"/>
    <w:rsid w:val="006019C9"/>
    <w:rsid w:val="00607C80"/>
    <w:rsid w:val="00616403"/>
    <w:rsid w:val="00621C86"/>
    <w:rsid w:val="00623237"/>
    <w:rsid w:val="00637126"/>
    <w:rsid w:val="006461F7"/>
    <w:rsid w:val="00651FF3"/>
    <w:rsid w:val="00664644"/>
    <w:rsid w:val="006659E2"/>
    <w:rsid w:val="00671A1E"/>
    <w:rsid w:val="006732D0"/>
    <w:rsid w:val="00682D9A"/>
    <w:rsid w:val="00685432"/>
    <w:rsid w:val="006862DC"/>
    <w:rsid w:val="00693258"/>
    <w:rsid w:val="006B120B"/>
    <w:rsid w:val="006B418F"/>
    <w:rsid w:val="006B504B"/>
    <w:rsid w:val="006B7CB2"/>
    <w:rsid w:val="006C40CC"/>
    <w:rsid w:val="006C4370"/>
    <w:rsid w:val="006E0BEC"/>
    <w:rsid w:val="006E38DB"/>
    <w:rsid w:val="006F3873"/>
    <w:rsid w:val="00702D04"/>
    <w:rsid w:val="00710EF0"/>
    <w:rsid w:val="00712091"/>
    <w:rsid w:val="00715198"/>
    <w:rsid w:val="007156B4"/>
    <w:rsid w:val="00720154"/>
    <w:rsid w:val="00721A93"/>
    <w:rsid w:val="00724C3A"/>
    <w:rsid w:val="0073211D"/>
    <w:rsid w:val="00732148"/>
    <w:rsid w:val="00742DFA"/>
    <w:rsid w:val="0074705B"/>
    <w:rsid w:val="00750EF6"/>
    <w:rsid w:val="007536B8"/>
    <w:rsid w:val="00760F9A"/>
    <w:rsid w:val="00767C5A"/>
    <w:rsid w:val="007716EF"/>
    <w:rsid w:val="00780B18"/>
    <w:rsid w:val="00787167"/>
    <w:rsid w:val="0079763D"/>
    <w:rsid w:val="007A007D"/>
    <w:rsid w:val="007A30A8"/>
    <w:rsid w:val="007B0C12"/>
    <w:rsid w:val="007B2D95"/>
    <w:rsid w:val="007B51DE"/>
    <w:rsid w:val="007C10A9"/>
    <w:rsid w:val="007C4C45"/>
    <w:rsid w:val="007D4452"/>
    <w:rsid w:val="007D4527"/>
    <w:rsid w:val="007E0920"/>
    <w:rsid w:val="007E1133"/>
    <w:rsid w:val="007E2599"/>
    <w:rsid w:val="007E7F7A"/>
    <w:rsid w:val="007F3529"/>
    <w:rsid w:val="007F546A"/>
    <w:rsid w:val="00814856"/>
    <w:rsid w:val="008154C7"/>
    <w:rsid w:val="00816341"/>
    <w:rsid w:val="0084154B"/>
    <w:rsid w:val="0084155D"/>
    <w:rsid w:val="00843B75"/>
    <w:rsid w:val="008440D6"/>
    <w:rsid w:val="00847EAA"/>
    <w:rsid w:val="008553F0"/>
    <w:rsid w:val="008562AF"/>
    <w:rsid w:val="0086219B"/>
    <w:rsid w:val="00872141"/>
    <w:rsid w:val="00872AF7"/>
    <w:rsid w:val="00880330"/>
    <w:rsid w:val="00880EF1"/>
    <w:rsid w:val="0089119F"/>
    <w:rsid w:val="00894BC8"/>
    <w:rsid w:val="00895C60"/>
    <w:rsid w:val="008975E5"/>
    <w:rsid w:val="008A1FCF"/>
    <w:rsid w:val="008A3697"/>
    <w:rsid w:val="008B0EE5"/>
    <w:rsid w:val="008B5757"/>
    <w:rsid w:val="008C0045"/>
    <w:rsid w:val="008C3753"/>
    <w:rsid w:val="008C6C7C"/>
    <w:rsid w:val="008D3AE6"/>
    <w:rsid w:val="008D3FF2"/>
    <w:rsid w:val="008D769A"/>
    <w:rsid w:val="008E03F3"/>
    <w:rsid w:val="008F02D3"/>
    <w:rsid w:val="008F1B1D"/>
    <w:rsid w:val="008F5441"/>
    <w:rsid w:val="009005C4"/>
    <w:rsid w:val="00901D93"/>
    <w:rsid w:val="00902266"/>
    <w:rsid w:val="00912381"/>
    <w:rsid w:val="00915A6C"/>
    <w:rsid w:val="00917B92"/>
    <w:rsid w:val="009233AA"/>
    <w:rsid w:val="00924505"/>
    <w:rsid w:val="009311E2"/>
    <w:rsid w:val="00931215"/>
    <w:rsid w:val="00931347"/>
    <w:rsid w:val="00931B7F"/>
    <w:rsid w:val="00934CD9"/>
    <w:rsid w:val="00935F2A"/>
    <w:rsid w:val="0095050D"/>
    <w:rsid w:val="00954865"/>
    <w:rsid w:val="0095527F"/>
    <w:rsid w:val="009774F9"/>
    <w:rsid w:val="00977657"/>
    <w:rsid w:val="0099073D"/>
    <w:rsid w:val="00991F1C"/>
    <w:rsid w:val="00997378"/>
    <w:rsid w:val="009975D9"/>
    <w:rsid w:val="0099789B"/>
    <w:rsid w:val="009A2611"/>
    <w:rsid w:val="009A59B3"/>
    <w:rsid w:val="009B20CD"/>
    <w:rsid w:val="009B656B"/>
    <w:rsid w:val="009B74D6"/>
    <w:rsid w:val="009C6FFF"/>
    <w:rsid w:val="009D2B8C"/>
    <w:rsid w:val="009F2155"/>
    <w:rsid w:val="009F2695"/>
    <w:rsid w:val="009F32E2"/>
    <w:rsid w:val="009F5821"/>
    <w:rsid w:val="00A04A95"/>
    <w:rsid w:val="00A05085"/>
    <w:rsid w:val="00A11800"/>
    <w:rsid w:val="00A2704A"/>
    <w:rsid w:val="00A325C7"/>
    <w:rsid w:val="00A415AC"/>
    <w:rsid w:val="00A51C61"/>
    <w:rsid w:val="00A53091"/>
    <w:rsid w:val="00A60826"/>
    <w:rsid w:val="00A623D0"/>
    <w:rsid w:val="00A7188D"/>
    <w:rsid w:val="00A76AB1"/>
    <w:rsid w:val="00A76FB8"/>
    <w:rsid w:val="00A775C6"/>
    <w:rsid w:val="00A90A72"/>
    <w:rsid w:val="00AA0970"/>
    <w:rsid w:val="00AA2333"/>
    <w:rsid w:val="00AA2337"/>
    <w:rsid w:val="00AB0EB6"/>
    <w:rsid w:val="00AD4FD9"/>
    <w:rsid w:val="00AE2A02"/>
    <w:rsid w:val="00AF646C"/>
    <w:rsid w:val="00B011E1"/>
    <w:rsid w:val="00B040A9"/>
    <w:rsid w:val="00B10739"/>
    <w:rsid w:val="00B218B3"/>
    <w:rsid w:val="00B26775"/>
    <w:rsid w:val="00B30FE7"/>
    <w:rsid w:val="00B32F1E"/>
    <w:rsid w:val="00B42E75"/>
    <w:rsid w:val="00B519DA"/>
    <w:rsid w:val="00B51C5F"/>
    <w:rsid w:val="00B52045"/>
    <w:rsid w:val="00B56068"/>
    <w:rsid w:val="00B71B82"/>
    <w:rsid w:val="00B726B8"/>
    <w:rsid w:val="00B75898"/>
    <w:rsid w:val="00B7590B"/>
    <w:rsid w:val="00B84615"/>
    <w:rsid w:val="00B874CE"/>
    <w:rsid w:val="00B9424F"/>
    <w:rsid w:val="00B952A7"/>
    <w:rsid w:val="00BA18FC"/>
    <w:rsid w:val="00BA284A"/>
    <w:rsid w:val="00BA3A7E"/>
    <w:rsid w:val="00BA3AE6"/>
    <w:rsid w:val="00BB4D76"/>
    <w:rsid w:val="00BB67CE"/>
    <w:rsid w:val="00BC0CF5"/>
    <w:rsid w:val="00BC1B33"/>
    <w:rsid w:val="00BC775F"/>
    <w:rsid w:val="00BD5E22"/>
    <w:rsid w:val="00BE0016"/>
    <w:rsid w:val="00BE6BDF"/>
    <w:rsid w:val="00BE7DD8"/>
    <w:rsid w:val="00BF522E"/>
    <w:rsid w:val="00BF616A"/>
    <w:rsid w:val="00BF7E51"/>
    <w:rsid w:val="00C01E44"/>
    <w:rsid w:val="00C077CA"/>
    <w:rsid w:val="00C11ED8"/>
    <w:rsid w:val="00C22D76"/>
    <w:rsid w:val="00C41786"/>
    <w:rsid w:val="00C50442"/>
    <w:rsid w:val="00C571FB"/>
    <w:rsid w:val="00C60DD8"/>
    <w:rsid w:val="00C6277C"/>
    <w:rsid w:val="00C67145"/>
    <w:rsid w:val="00C72D33"/>
    <w:rsid w:val="00C77D45"/>
    <w:rsid w:val="00C818C3"/>
    <w:rsid w:val="00C82F95"/>
    <w:rsid w:val="00C869D7"/>
    <w:rsid w:val="00C86C9F"/>
    <w:rsid w:val="00C87886"/>
    <w:rsid w:val="00C946CE"/>
    <w:rsid w:val="00C97DAF"/>
    <w:rsid w:val="00CA289B"/>
    <w:rsid w:val="00CA7DC3"/>
    <w:rsid w:val="00CB7713"/>
    <w:rsid w:val="00CC1EF1"/>
    <w:rsid w:val="00CC5500"/>
    <w:rsid w:val="00CD0989"/>
    <w:rsid w:val="00CD18A0"/>
    <w:rsid w:val="00CD1B49"/>
    <w:rsid w:val="00CD3091"/>
    <w:rsid w:val="00CD4E23"/>
    <w:rsid w:val="00CE1452"/>
    <w:rsid w:val="00CF3E2E"/>
    <w:rsid w:val="00CF62F5"/>
    <w:rsid w:val="00D020AC"/>
    <w:rsid w:val="00D05048"/>
    <w:rsid w:val="00D30D0D"/>
    <w:rsid w:val="00D35C16"/>
    <w:rsid w:val="00D46831"/>
    <w:rsid w:val="00D5103E"/>
    <w:rsid w:val="00D51FBB"/>
    <w:rsid w:val="00D6063F"/>
    <w:rsid w:val="00D60F92"/>
    <w:rsid w:val="00D624D0"/>
    <w:rsid w:val="00D64AE5"/>
    <w:rsid w:val="00D749DF"/>
    <w:rsid w:val="00D75DE3"/>
    <w:rsid w:val="00D77BE0"/>
    <w:rsid w:val="00D801DE"/>
    <w:rsid w:val="00D87FCE"/>
    <w:rsid w:val="00D92B59"/>
    <w:rsid w:val="00D92DB1"/>
    <w:rsid w:val="00D96058"/>
    <w:rsid w:val="00DA56C5"/>
    <w:rsid w:val="00DB3D4B"/>
    <w:rsid w:val="00DB64E3"/>
    <w:rsid w:val="00DE0ADE"/>
    <w:rsid w:val="00DF2B24"/>
    <w:rsid w:val="00DF555E"/>
    <w:rsid w:val="00E0438B"/>
    <w:rsid w:val="00E07E8F"/>
    <w:rsid w:val="00E10F50"/>
    <w:rsid w:val="00E1246A"/>
    <w:rsid w:val="00E137CA"/>
    <w:rsid w:val="00E30B01"/>
    <w:rsid w:val="00E353D6"/>
    <w:rsid w:val="00E44091"/>
    <w:rsid w:val="00E44F26"/>
    <w:rsid w:val="00E451B1"/>
    <w:rsid w:val="00E45E34"/>
    <w:rsid w:val="00E45EEE"/>
    <w:rsid w:val="00E506A5"/>
    <w:rsid w:val="00E542D5"/>
    <w:rsid w:val="00E640E2"/>
    <w:rsid w:val="00E65EB4"/>
    <w:rsid w:val="00E824F5"/>
    <w:rsid w:val="00E87D6D"/>
    <w:rsid w:val="00E9296C"/>
    <w:rsid w:val="00EA1118"/>
    <w:rsid w:val="00EB7A0C"/>
    <w:rsid w:val="00EC229C"/>
    <w:rsid w:val="00ED744E"/>
    <w:rsid w:val="00EE45C2"/>
    <w:rsid w:val="00EF6EE9"/>
    <w:rsid w:val="00F1266C"/>
    <w:rsid w:val="00F133C1"/>
    <w:rsid w:val="00F177B8"/>
    <w:rsid w:val="00F27FDB"/>
    <w:rsid w:val="00F34A70"/>
    <w:rsid w:val="00F35A93"/>
    <w:rsid w:val="00F440E0"/>
    <w:rsid w:val="00F45890"/>
    <w:rsid w:val="00F50384"/>
    <w:rsid w:val="00F5137B"/>
    <w:rsid w:val="00F65264"/>
    <w:rsid w:val="00F65B79"/>
    <w:rsid w:val="00F65CF6"/>
    <w:rsid w:val="00F767F5"/>
    <w:rsid w:val="00F8789C"/>
    <w:rsid w:val="00FA50B8"/>
    <w:rsid w:val="00FB3075"/>
    <w:rsid w:val="00FB3417"/>
    <w:rsid w:val="00FC1602"/>
    <w:rsid w:val="00FD1AF3"/>
    <w:rsid w:val="00FE09FE"/>
    <w:rsid w:val="00FE1731"/>
    <w:rsid w:val="00FF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17"/>
    <o:shapelayout v:ext="edit">
      <o:idmap v:ext="edit" data="2"/>
    </o:shapelayout>
  </w:shapeDefaults>
  <w:decimalSymbol w:val=","/>
  <w:listSeparator w:val=","/>
  <w14:docId w14:val="365BBFAA"/>
  <w15:chartTrackingRefBased/>
  <w15:docId w15:val="{6F2047B3-2852-42B6-8773-2C29A839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16F"/>
    <w:pPr>
      <w:keepNext/>
      <w:keepLines/>
      <w:spacing w:after="12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D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C97D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4"/>
    </w:pPr>
    <w:rPr>
      <w:rFonts w:ascii="Calibri" w:eastAsiaTheme="minorEastAsia" w:hAnsi="Calibri" w:cs="Calibri"/>
      <w:b/>
      <w:bCs/>
      <w:noProof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5"/>
    </w:pPr>
    <w:rPr>
      <w:rFonts w:ascii="Calibri" w:eastAsiaTheme="minorEastAsia" w:hAnsi="Calibri" w:cs="Calibri"/>
      <w:b/>
      <w:bCs/>
      <w:noProof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16F"/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39216F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qFormat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39216F"/>
    <w:rPr>
      <w:rFonts w:ascii="Times New Roman" w:hAnsi="Times New Roman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39216F"/>
    <w:pPr>
      <w:tabs>
        <w:tab w:val="center" w:pos="4680"/>
        <w:tab w:val="right" w:pos="9360"/>
      </w:tabs>
    </w:pPr>
    <w:rPr>
      <w:rFonts w:ascii="Times New Roman" w:hAnsi="Times New Roman" w:cs="Times New Roman"/>
      <w:b/>
      <w:color w:val="FF0000"/>
      <w:sz w:val="26"/>
    </w:rPr>
  </w:style>
  <w:style w:type="character" w:customStyle="1" w:styleId="MTDisplayEquationChar">
    <w:name w:val="MTDisplayEquation Char"/>
    <w:basedOn w:val="DefaultParagraphFont"/>
    <w:link w:val="MTDisplayEquation"/>
    <w:rsid w:val="0039216F"/>
    <w:rPr>
      <w:rFonts w:ascii="Times New Roman" w:hAnsi="Times New Roman" w:cs="Times New Roman"/>
      <w:b/>
      <w:color w:val="FF0000"/>
      <w:sz w:val="26"/>
    </w:r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39216F"/>
    <w:pPr>
      <w:ind w:left="720"/>
      <w:contextualSpacing/>
    </w:pPr>
  </w:style>
  <w:style w:type="table" w:styleId="TableGrid">
    <w:name w:val="Table Grid"/>
    <w:aliases w:val="tham khao"/>
    <w:basedOn w:val="TableNormal"/>
    <w:uiPriority w:val="39"/>
    <w:qFormat/>
    <w:rsid w:val="00392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97D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97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C97D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C97DAF"/>
    <w:rPr>
      <w:rFonts w:ascii="Calibri" w:eastAsiaTheme="minorEastAsia" w:hAnsi="Calibri" w:cs="Calibri"/>
      <w:b/>
      <w:bCs/>
      <w:noProof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9"/>
    <w:rsid w:val="00C97DAF"/>
    <w:rPr>
      <w:rFonts w:ascii="Calibri" w:eastAsiaTheme="minorEastAsia" w:hAnsi="Calibri" w:cs="Calibri"/>
      <w:b/>
      <w:bCs/>
      <w:noProof/>
      <w:sz w:val="46"/>
      <w:szCs w:val="46"/>
    </w:rPr>
  </w:style>
  <w:style w:type="character" w:customStyle="1" w:styleId="MTConvertedEquation">
    <w:name w:val="MTConvertedEquation"/>
    <w:basedOn w:val="DefaultParagraphFont"/>
    <w:rsid w:val="00C97DAF"/>
    <w:rPr>
      <w:b/>
      <w:bCs/>
      <w:noProof/>
      <w:sz w:val="32"/>
      <w:szCs w:val="32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DB64E3"/>
  </w:style>
  <w:style w:type="character" w:customStyle="1" w:styleId="textexposedshow">
    <w:name w:val="text_exposed_show"/>
    <w:basedOn w:val="DefaultParagraphFont"/>
    <w:rsid w:val="00DB64E3"/>
  </w:style>
  <w:style w:type="paragraph" w:styleId="BalloonText">
    <w:name w:val="Balloon Text"/>
    <w:basedOn w:val="Normal"/>
    <w:link w:val="BalloonTextChar"/>
    <w:uiPriority w:val="99"/>
    <w:semiHidden/>
    <w:unhideWhenUsed/>
    <w:rsid w:val="00DB64E3"/>
    <w:pPr>
      <w:spacing w:after="0" w:line="240" w:lineRule="auto"/>
      <w:ind w:left="720" w:hanging="72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4E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B64E3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E3"/>
    <w:pPr>
      <w:numPr>
        <w:ilvl w:val="1"/>
      </w:numPr>
      <w:spacing w:before="120" w:line="240" w:lineRule="auto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E3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DB64E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rsid w:val="00DB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10">
    <w:name w:val="Char Char10"/>
    <w:basedOn w:val="Normal"/>
    <w:semiHidden/>
    <w:rsid w:val="00DB64E3"/>
    <w:pPr>
      <w:spacing w:line="240" w:lineRule="exact"/>
    </w:pPr>
    <w:rPr>
      <w:rFonts w:ascii="Arial" w:eastAsia="Times New Roman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DB64E3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DB64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4E3"/>
    <w:pPr>
      <w:spacing w:before="120" w:after="0" w:line="240" w:lineRule="auto"/>
      <w:ind w:left="720" w:hanging="72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4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4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4E3"/>
    <w:rPr>
      <w:b/>
      <w:bCs/>
      <w:sz w:val="20"/>
      <w:szCs w:val="20"/>
    </w:rPr>
  </w:style>
  <w:style w:type="paragraph" w:styleId="NoSpacing">
    <w:name w:val="No Spacing"/>
    <w:uiPriority w:val="1"/>
    <w:qFormat/>
    <w:rsid w:val="00DB64E3"/>
    <w:pPr>
      <w:spacing w:after="0" w:line="240" w:lineRule="auto"/>
      <w:ind w:left="720" w:hanging="720"/>
    </w:pPr>
  </w:style>
  <w:style w:type="paragraph" w:styleId="Title">
    <w:name w:val="Title"/>
    <w:basedOn w:val="Normal"/>
    <w:next w:val="Normal"/>
    <w:link w:val="TitleChar"/>
    <w:uiPriority w:val="10"/>
    <w:qFormat/>
    <w:rsid w:val="00352A2B"/>
    <w:pPr>
      <w:spacing w:after="0" w:line="240" w:lineRule="auto"/>
      <w:ind w:left="720" w:hanging="720"/>
      <w:contextualSpacing/>
    </w:pPr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A2B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77657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EB7A0C"/>
    <w:pPr>
      <w:spacing w:after="0" w:line="240" w:lineRule="auto"/>
      <w:ind w:left="720" w:hanging="720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EB7A0C"/>
  </w:style>
  <w:style w:type="table" w:customStyle="1" w:styleId="TableGrid2">
    <w:name w:val="Table Grid2"/>
    <w:basedOn w:val="TableNormal"/>
    <w:next w:val="TableGrid"/>
    <w:uiPriority w:val="59"/>
    <w:rsid w:val="00EB7A0C"/>
    <w:pPr>
      <w:spacing w:after="0" w:line="240" w:lineRule="auto"/>
      <w:ind w:left="720" w:hanging="720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rsid w:val="00880330"/>
    <w:pPr>
      <w:spacing w:line="240" w:lineRule="exact"/>
    </w:pPr>
    <w:rPr>
      <w:rFonts w:ascii="Arial" w:eastAsia="Times New Roman" w:hAnsi="Arial" w:cs="Arial"/>
      <w:sz w:val="24"/>
      <w:szCs w:val="24"/>
    </w:rPr>
  </w:style>
  <w:style w:type="table" w:customStyle="1" w:styleId="TableGrid3">
    <w:name w:val="Table Grid3"/>
    <w:basedOn w:val="TableNormal"/>
    <w:next w:val="TableGrid"/>
    <w:uiPriority w:val="59"/>
    <w:rsid w:val="008D3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D3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8D3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39"/>
    <w:rsid w:val="008D3AE6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">
    <w:name w:val="Table Grid6"/>
    <w:basedOn w:val="TableNormal"/>
    <w:next w:val="TableGrid"/>
    <w:uiPriority w:val="59"/>
    <w:rsid w:val="008D3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un">
    <w:name w:val="Chuẩn"/>
    <w:basedOn w:val="Normal"/>
    <w:link w:val="ChunChar"/>
    <w:qFormat/>
    <w:rsid w:val="008D3AE6"/>
    <w:pPr>
      <w:spacing w:after="0" w:line="264" w:lineRule="auto"/>
      <w:jc w:val="both"/>
    </w:pPr>
    <w:rPr>
      <w:rFonts w:ascii="Palatino Linotype" w:hAnsi="Palatino Linotype"/>
      <w:sz w:val="24"/>
      <w:szCs w:val="24"/>
    </w:rPr>
  </w:style>
  <w:style w:type="character" w:customStyle="1" w:styleId="ChunChar">
    <w:name w:val="Chuẩn Char"/>
    <w:basedOn w:val="DefaultParagraphFont"/>
    <w:link w:val="Chun"/>
    <w:rsid w:val="008D3AE6"/>
    <w:rPr>
      <w:rFonts w:ascii="Palatino Linotype" w:hAnsi="Palatino Linotype"/>
      <w:sz w:val="24"/>
      <w:szCs w:val="24"/>
    </w:rPr>
  </w:style>
  <w:style w:type="paragraph" w:customStyle="1" w:styleId="msolistparagraph0">
    <w:name w:val="msolistparagraph"/>
    <w:basedOn w:val="Normal"/>
    <w:rsid w:val="00BA3AE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AIOMT\AIOMT%20Premium%20V3.0d%20Official\Data\TemplateNew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TemplateNewWord.dotx</Template>
  <TotalTime>4</TotalTime>
  <Pages>9</Pages>
  <Words>1621</Words>
  <Characters>9242</Characters>
  <Application>Microsoft Office Word</Application>
  <DocSecurity>0</DocSecurity>
  <Lines>77</Lines>
  <Paragraphs>21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le dat</cp:lastModifiedBy>
  <cp:revision>2</cp:revision>
  <cp:lastPrinted>2022-06-24T02:34:00Z</cp:lastPrinted>
  <dcterms:created xsi:type="dcterms:W3CDTF">2026-05-19T09:58:00Z</dcterms:created>
  <dcterms:modified xsi:type="dcterms:W3CDTF">2026-05-19T09:58:00Z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