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BA386F" w:rsidRPr="00BF1F08" w14:paraId="7F6E511D" w14:textId="77777777" w:rsidTr="00BA386F">
        <w:trPr>
          <w:jc w:val="center"/>
        </w:trPr>
        <w:tc>
          <w:tcPr>
            <w:tcW w:w="5490" w:type="dxa"/>
            <w:vAlign w:val="center"/>
          </w:tcPr>
          <w:p w14:paraId="23DD90FD" w14:textId="77777777" w:rsidR="00BA386F" w:rsidRPr="00BF1F08" w:rsidRDefault="00BA386F" w:rsidP="007F26F3">
            <w:pPr>
              <w:pStyle w:val="Heading1"/>
              <w:spacing w:line="276" w:lineRule="auto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BF1F08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060FF94A" w14:textId="77777777" w:rsidR="00BA386F" w:rsidRPr="00BF1F08" w:rsidRDefault="00BA386F" w:rsidP="007F26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BF1F08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2DDB4218" w14:textId="77777777" w:rsidR="00BA386F" w:rsidRPr="00BF1F08" w:rsidRDefault="00BA386F" w:rsidP="007F26F3">
            <w:pPr>
              <w:pStyle w:val="Heading1"/>
              <w:spacing w:line="276" w:lineRule="auto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 w:rsidRPr="00BF1F08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BF1F08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4F83695F" w14:textId="77777777" w:rsidR="00BA386F" w:rsidRPr="00BF1F08" w:rsidRDefault="00BA386F" w:rsidP="007F26F3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BF1F08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BF1F08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3702CCA4" w14:textId="77777777" w:rsidR="00BA386F" w:rsidRPr="00BF1F08" w:rsidRDefault="00BA386F" w:rsidP="007F26F3">
      <w:pPr>
        <w:pStyle w:val="Heading1"/>
        <w:spacing w:line="276" w:lineRule="auto"/>
        <w:rPr>
          <w:rFonts w:cs="Times New Roman"/>
          <w:sz w:val="26"/>
          <w:szCs w:val="26"/>
          <w:u w:val="single"/>
          <w:lang w:val="da-DK"/>
        </w:rPr>
      </w:pPr>
    </w:p>
    <w:p w14:paraId="5BDC420E" w14:textId="0CA5282C" w:rsidR="00BA386F" w:rsidRPr="00BF1F08" w:rsidRDefault="00BA386F" w:rsidP="007F26F3">
      <w:pPr>
        <w:pStyle w:val="Heading1"/>
        <w:spacing w:line="276" w:lineRule="auto"/>
        <w:rPr>
          <w:rFonts w:cs="Times New Roman"/>
          <w:b w:val="0"/>
          <w:sz w:val="26"/>
          <w:szCs w:val="26"/>
          <w:u w:val="single"/>
          <w:lang w:val="da-DK"/>
        </w:rPr>
      </w:pPr>
      <w:r w:rsidRPr="00BF1F08">
        <w:rPr>
          <w:rFonts w:cs="Times New Roman"/>
          <w:sz w:val="26"/>
          <w:szCs w:val="26"/>
          <w:u w:val="single"/>
          <w:lang w:val="da-DK"/>
        </w:rPr>
        <w:t>ĐỀ BÀI</w:t>
      </w:r>
    </w:p>
    <w:p w14:paraId="2BDF09B3" w14:textId="77777777" w:rsidR="00BA386F" w:rsidRPr="00BF1F08" w:rsidRDefault="00BA386F" w:rsidP="007F26F3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BF1F08">
        <w:rPr>
          <w:rFonts w:ascii="Times New Roman" w:hAnsi="Times New Roman" w:cs="Times New Roman"/>
          <w:b/>
          <w:sz w:val="26"/>
          <w:szCs w:val="26"/>
          <w:lang w:val="da-DK"/>
        </w:rPr>
        <w:t xml:space="preserve">  (1,5 điểm) </w:t>
      </w:r>
    </w:p>
    <w:p w14:paraId="2683E01C" w14:textId="2DA4991D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1) Một siêu thị thống kê hóa đơn mua hàng (đơn vị: nghìn đồng) của </w:t>
      </w:r>
      <w:r w:rsidR="00BF1F08" w:rsidRPr="00BF1F08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$150$</w:t>
      </w:r>
      <w:r w:rsidRPr="00BF1F08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khách hàng đầu tiên trong ngày. Số liệu được ghi lại trong biểu đồ tần số ghép nhóm sau:</w:t>
      </w:r>
    </w:p>
    <w:p w14:paraId="2C3961F9" w14:textId="77777777" w:rsidR="00BA386F" w:rsidRPr="00BF1F08" w:rsidRDefault="00BA386F" w:rsidP="007F26F3">
      <w:pPr>
        <w:spacing w:line="276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BF1F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433799" wp14:editId="0CB8D05C">
            <wp:extent cx="5534025" cy="2707640"/>
            <wp:effectExtent l="0" t="0" r="9525" b="16510"/>
            <wp:docPr id="13241842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0705218" w14:textId="77777777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</w:rPr>
      </w:pPr>
      <w:r w:rsidRPr="00BF1F08">
        <w:rPr>
          <w:rFonts w:ascii="Times New Roman" w:hAnsi="Times New Roman" w:cs="Times New Roman"/>
          <w:bCs/>
          <w:sz w:val="26"/>
          <w:szCs w:val="26"/>
        </w:rPr>
        <w:t>Tính tần số tương đối của nhóm có tần số lớn nhất (làm tròn đến số thập phân thứ nhất).</w:t>
      </w:r>
    </w:p>
    <w:p w14:paraId="600A24E1" w14:textId="7E87294B" w:rsidR="00BA386F" w:rsidRPr="00BF1F08" w:rsidRDefault="00BA386F" w:rsidP="007F26F3">
      <w:pPr>
        <w:tabs>
          <w:tab w:val="num" w:pos="993"/>
        </w:tabs>
        <w:spacing w:line="276" w:lineRule="auto"/>
        <w:ind w:left="99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1F08">
        <w:rPr>
          <w:rFonts w:ascii="Times New Roman" w:eastAsia="Times New Roman" w:hAnsi="Times New Roman" w:cs="Times New Roman"/>
          <w:sz w:val="26"/>
          <w:szCs w:val="26"/>
        </w:rPr>
        <w:t xml:space="preserve">2) Cho tập hợp </w:t>
      </w:r>
      <w:r w:rsidR="00BF1F08" w:rsidRPr="00BF1F08">
        <w:rPr>
          <w:rFonts w:ascii="Times New Roman" w:eastAsia="Times New Roman" w:hAnsi="Times New Roman" w:cs="Times New Roman"/>
          <w:color w:val="000000"/>
          <w:sz w:val="26"/>
          <w:szCs w:val="26"/>
        </w:rPr>
        <w:t>$A=\left\{ 4;5;6 \right\}$</w:t>
      </w:r>
      <w:r w:rsidRPr="00BF1F08">
        <w:rPr>
          <w:rFonts w:ascii="Times New Roman" w:eastAsia="Times New Roman" w:hAnsi="Times New Roman" w:cs="Times New Roman"/>
          <w:sz w:val="26"/>
          <w:szCs w:val="26"/>
        </w:rPr>
        <w:t xml:space="preserve">. Từ các chữ số của tập hợp </w:t>
      </w:r>
      <w:r w:rsidR="00BF1F08" w:rsidRPr="00BF1F08">
        <w:rPr>
          <w:rFonts w:ascii="Times New Roman" w:eastAsia="Times New Roman" w:hAnsi="Times New Roman" w:cs="Times New Roman"/>
          <w:color w:val="000000"/>
          <w:sz w:val="26"/>
          <w:szCs w:val="26"/>
        </w:rPr>
        <w:t>$A$</w:t>
      </w:r>
      <w:r w:rsidRPr="00BF1F08">
        <w:rPr>
          <w:rFonts w:ascii="Times New Roman" w:eastAsia="Times New Roman" w:hAnsi="Times New Roman" w:cs="Times New Roman"/>
          <w:sz w:val="26"/>
          <w:szCs w:val="26"/>
        </w:rPr>
        <w:t xml:space="preserve"> viết ngẫu nhiên một số tự nhiên có </w:t>
      </w:r>
      <w:r w:rsidR="00BF1F08" w:rsidRPr="00BF1F08">
        <w:rPr>
          <w:rFonts w:ascii="Times New Roman" w:eastAsia="Times New Roman" w:hAnsi="Times New Roman" w:cs="Times New Roman"/>
          <w:color w:val="000000"/>
          <w:sz w:val="26"/>
          <w:szCs w:val="26"/>
        </w:rPr>
        <w:t>$2$</w:t>
      </w:r>
      <w:r w:rsidRPr="00BF1F08">
        <w:rPr>
          <w:rFonts w:ascii="Times New Roman" w:eastAsia="Times New Roman" w:hAnsi="Times New Roman" w:cs="Times New Roman"/>
          <w:sz w:val="26"/>
          <w:szCs w:val="26"/>
        </w:rPr>
        <w:t xml:space="preserve"> chữ số. Tính xác suất để số được viết có hai chữ số khác nhau.</w:t>
      </w:r>
    </w:p>
    <w:p w14:paraId="0035B47E" w14:textId="659AF40F" w:rsidR="00BA386F" w:rsidRPr="00BF1F08" w:rsidRDefault="00BA386F" w:rsidP="007F26F3">
      <w:pPr>
        <w:tabs>
          <w:tab w:val="center" w:pos="1701"/>
          <w:tab w:val="center" w:pos="6804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kern w:val="2"/>
          <w:sz w:val="26"/>
          <w:szCs w:val="26"/>
          <w14:ligatures w14:val="standardContextual"/>
        </w:rPr>
      </w:pPr>
      <w:r w:rsidRPr="00BF1F0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BF1F08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BF1F08">
        <w:rPr>
          <w:rFonts w:ascii="Times New Roman" w:hAnsi="Times New Roman" w:cs="Times New Roman"/>
          <w:sz w:val="26"/>
          <w:szCs w:val="26"/>
        </w:rPr>
        <w:t xml:space="preserve">Cho 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hai biểu thức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$A=\frac{x+3}{\sqrt{x}-2}$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 và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$B=\frac{\sqrt{x}+3}{\sqrt{x}-2}-\frac{3\sqrt{x}+6}{x-4}$</w:t>
      </w:r>
      <w:r w:rsidRPr="00BF1F08">
        <w:rPr>
          <w:rFonts w:ascii="Times New Roman" w:hAnsi="Times New Roman" w:cs="Times New Roman"/>
          <w:sz w:val="26"/>
          <w:szCs w:val="26"/>
        </w:rPr>
        <w:t xml:space="preserve"> 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với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$x&gt;0, x\ne 4$</w:t>
      </w:r>
    </w:p>
    <w:p w14:paraId="2759F6B4" w14:textId="54F98C2C" w:rsidR="00BA386F" w:rsidRPr="00BF1F08" w:rsidRDefault="00BA386F" w:rsidP="007F26F3">
      <w:pPr>
        <w:tabs>
          <w:tab w:val="center" w:pos="1701"/>
          <w:tab w:val="center" w:pos="6804"/>
        </w:tabs>
        <w:spacing w:line="276" w:lineRule="auto"/>
        <w:ind w:firstLine="273"/>
        <w:jc w:val="both"/>
        <w:rPr>
          <w:rFonts w:ascii="Times New Roman" w:hAnsi="Times New Roman" w:cs="Times New Roman"/>
          <w:bCs/>
          <w:i/>
          <w:iCs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1) Tính giá trị của biểu thức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$A$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 khi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$x=16$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.</w:t>
      </w:r>
    </w:p>
    <w:p w14:paraId="415A2252" w14:textId="5514BEED" w:rsidR="00BA386F" w:rsidRPr="00BF1F08" w:rsidRDefault="00BA386F" w:rsidP="007F26F3">
      <w:pPr>
        <w:tabs>
          <w:tab w:val="center" w:pos="1701"/>
          <w:tab w:val="left" w:pos="2760"/>
        </w:tabs>
        <w:spacing w:line="276" w:lineRule="auto"/>
        <w:ind w:firstLine="273"/>
        <w:jc w:val="both"/>
        <w:rPr>
          <w:rFonts w:ascii="Times New Roman" w:hAnsi="Times New Roman" w:cs="Times New Roman"/>
          <w:bCs/>
          <w:i/>
          <w:iCs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2) Rút gọn biểu thức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$B$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.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ab/>
      </w:r>
    </w:p>
    <w:p w14:paraId="39E37E3A" w14:textId="6B0778D8" w:rsidR="00BA386F" w:rsidRPr="00BF1F08" w:rsidRDefault="00BA386F" w:rsidP="007F26F3">
      <w:pPr>
        <w:tabs>
          <w:tab w:val="left" w:pos="992"/>
        </w:tabs>
        <w:spacing w:line="276" w:lineRule="auto"/>
        <w:ind w:firstLine="273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3) So sánh biểu thức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$\frac{A}{B}$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với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$3$</w:t>
      </w:r>
      <w:r w:rsidRPr="00BF1F08">
        <w:rPr>
          <w:rFonts w:ascii="Times New Roman" w:hAnsi="Times New Roman" w:cs="Times New Roman"/>
          <w:sz w:val="26"/>
          <w:szCs w:val="26"/>
        </w:rPr>
        <w:t>.</w:t>
      </w:r>
    </w:p>
    <w:p w14:paraId="676E5A20" w14:textId="77777777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BF1F08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 (2,5 điểm)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.</w:t>
      </w:r>
    </w:p>
    <w:p w14:paraId="0F845C6A" w14:textId="77777777" w:rsidR="00BA386F" w:rsidRPr="00BF1F08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>1) Một cửa hàng xe máy điện cung cấp gói thuê pin theo tháng cho khách hàng dưới hai hình thức như sau:</w:t>
      </w:r>
    </w:p>
    <w:p w14:paraId="63D9F95D" w14:textId="6926F53B" w:rsidR="00BA386F" w:rsidRPr="00BF1F08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Gói linh hoạt: mức giá là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$189000$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đồng/tháng, cho phép xe di chuyển tối đa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$400 km$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. Nếu vượt số ki-lô-mét này, người dùng sẽ trả thêm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$374$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đồng cho mỗi ki-lô-mét vượt.</w:t>
      </w:r>
    </w:p>
    <w:p w14:paraId="3C406117" w14:textId="7CE81EDE" w:rsidR="00BA386F" w:rsidRPr="00BF1F08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Gói cố định: mức giá là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$350000$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đồng/tháng, không giới hạn số ki-lô-mét di chuyển. Trung bình mỗi tháng anh Tâm di chuyển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$800 km$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bằng xe máy điện. Hỏi anh Tâm nên thuê pin theo hình thức nào thì tiết kiệm hơn? Và tiết kiệm được bao nhiêu tiền mỗi tháng?</w:t>
      </w:r>
    </w:p>
    <w:p w14:paraId="0CD9964F" w14:textId="15C27AC4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2) 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Một đội công nhân theo kế hoạch làm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fr-FR"/>
        </w:rPr>
        <w:t>$480$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 sản phẩm trong một thời gian nhất định. Khi làm được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fr-FR"/>
        </w:rPr>
        <w:t>$60$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 sản phẩm, do yêu cầu đầy nhanh tiến độ công việc nên mỗi ngày đội đã làm thêm được nhiều hơn dự kiến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fr-FR"/>
        </w:rPr>
        <w:t>$5$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 sản phẩm, vì vậy đội hoàn thành sớm hơn so với dự kiến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fr-FR"/>
        </w:rPr>
        <w:t>$2$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 ngày. Hỏi ban đầu đội dự định mỗi ngày làm bao nhiêu sản phẩm?</w:t>
      </w:r>
    </w:p>
    <w:p w14:paraId="12681E35" w14:textId="7926FD14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3) Gọi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${{x}_1}, {{x}_2}$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là các nghiệm của phương trình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${{x}^2}-3x-10=0$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. Không giải phương trình, hãy tính giá trị của biểu thức: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$A=\frac{{{x}_1}+1}{{{x}_2}}+\frac{{{x}_2}+1}{{{x}_1}}$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3F5B9200" w14:textId="77777777" w:rsidR="00BA386F" w:rsidRPr="00BF1F08" w:rsidRDefault="00BA386F" w:rsidP="007F26F3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BF1F08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  (4,0 điểm)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36FCCD10" w14:textId="0C9667F6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1) 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Một trục lăn sơn nước có dạng một hình trụ. Đường kính của đường tròn đáy trục lăn là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$5 cm$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, chiều dài trục lăn là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$23 cm$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(hình bên). Sau khi lăn trục lăn trọn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$15$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vòng trên một bức tường phẳng thì diện tích phủ sơn là bao nhiêu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$cm^2$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(giả sử các đường lăn không chồng lấn lên nhau, lấy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$\pi =3,14)$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B53A818" w14:textId="77777777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/>
        <w:jc w:val="center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1E22EE" wp14:editId="042EBF35">
            <wp:extent cx="2181225" cy="1943100"/>
            <wp:effectExtent l="0" t="0" r="9525" b="0"/>
            <wp:docPr id="19639145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450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6CEB" w14:textId="2F19CEC1" w:rsidR="00BA386F" w:rsidRPr="00BF1F08" w:rsidRDefault="00BA386F" w:rsidP="007F26F3">
      <w:pPr>
        <w:tabs>
          <w:tab w:val="left" w:pos="993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>2)</w:t>
      </w:r>
      <w:r w:rsidRPr="00BF1F08">
        <w:rPr>
          <w:rFonts w:ascii="Times New Roman" w:hAnsi="Times New Roman" w:cs="Times New Roman"/>
          <w:sz w:val="26"/>
          <w:szCs w:val="26"/>
        </w:rPr>
        <w:t xml:space="preserve"> Cho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tam giác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$ABC$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nhọn. Đ</w:t>
      </w:r>
      <w:r w:rsidRPr="00BF1F08">
        <w:rPr>
          <w:rFonts w:ascii="Times New Roman" w:hAnsi="Times New Roman" w:cs="Times New Roman"/>
          <w:sz w:val="26"/>
          <w:szCs w:val="26"/>
        </w:rPr>
        <w:t>ường tròn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$\left( O \right)$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đường kính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$BC$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$AB$</w:t>
      </w:r>
      <w:r w:rsidRPr="00BF1F08">
        <w:rPr>
          <w:rFonts w:ascii="Times New Roman" w:hAnsi="Times New Roman" w:cs="Times New Roman"/>
          <w:sz w:val="26"/>
          <w:szCs w:val="26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$AC$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lần lượt tại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$E$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$D$</w:t>
      </w:r>
      <w:r w:rsidRPr="00BF1F08">
        <w:rPr>
          <w:rFonts w:ascii="Times New Roman" w:hAnsi="Times New Roman" w:cs="Times New Roman"/>
          <w:sz w:val="26"/>
          <w:szCs w:val="26"/>
        </w:rPr>
        <w:t>;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$BD$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$CE$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tại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$H$</w:t>
      </w:r>
      <w:r w:rsidRPr="00BF1F08">
        <w:rPr>
          <w:rFonts w:ascii="Times New Roman" w:hAnsi="Times New Roman" w:cs="Times New Roman"/>
          <w:sz w:val="26"/>
          <w:szCs w:val="26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$AH$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$BC$</w:t>
      </w:r>
      <w:r w:rsidRPr="00BF1F08">
        <w:rPr>
          <w:rFonts w:ascii="Times New Roman" w:hAnsi="Times New Roman" w:cs="Times New Roman"/>
          <w:sz w:val="26"/>
          <w:szCs w:val="26"/>
        </w:rPr>
        <w:t xml:space="preserve"> 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tại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$I$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. Từ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kẻ tiếp tuyến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$AM$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$AN$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của đường tròn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$\left( O \right)$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$M$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$N$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là tiếp điểm). </w:t>
      </w:r>
    </w:p>
    <w:p w14:paraId="6EB36928" w14:textId="34315C20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a) </w:t>
      </w:r>
      <w:r w:rsidRPr="00BF1F08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minh tứ giác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$AEHD$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nội tiếp.</w:t>
      </w:r>
    </w:p>
    <w:p w14:paraId="73D6120C" w14:textId="2B2993A2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sv-SE"/>
        </w:rPr>
        <w:t xml:space="preserve">b) </w:t>
      </w:r>
      <w:r w:rsidRPr="00BF1F08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F1F08">
        <w:rPr>
          <w:rFonts w:ascii="Times New Roman" w:hAnsi="Times New Roman" w:cs="Times New Roman"/>
          <w:sz w:val="26"/>
          <w:szCs w:val="26"/>
          <w:lang w:val="sv-SE"/>
        </w:rPr>
        <w:t xml:space="preserve"> minh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sv-SE"/>
        </w:rPr>
        <w:t>$AB.BE=BI.BC$</w:t>
      </w:r>
      <w:r w:rsidRPr="00BF1F08">
        <w:rPr>
          <w:rFonts w:ascii="Times New Roman" w:hAnsi="Times New Roman" w:cs="Times New Roman"/>
          <w:sz w:val="26"/>
          <w:szCs w:val="26"/>
          <w:lang w:val="sv-SE"/>
        </w:rPr>
        <w:t>, t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ừ đó suy ra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$AB.BE+AC.CD=B{{C}^2}$</w:t>
      </w:r>
    </w:p>
    <w:p w14:paraId="767F5390" w14:textId="24007D70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sv-SE"/>
        </w:rPr>
        <w:t xml:space="preserve">c) </w:t>
      </w:r>
      <w:r w:rsidRPr="00BF1F08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minh ba điểm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$M$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$H$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$N$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thẳng hàng.</w:t>
      </w:r>
    </w:p>
    <w:p w14:paraId="0DB5A93C" w14:textId="336FEB2E" w:rsidR="00BA386F" w:rsidRPr="00BF1F08" w:rsidRDefault="00BA386F" w:rsidP="007F26F3">
      <w:pPr>
        <w:tabs>
          <w:tab w:val="left" w:pos="6945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BF1F0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(0,5 điểm) 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Phiên chợ hè Lotus sử dụng hai loại thẻ: loại thẻ giá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$3000$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đồng và loại thẻ giá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$4000$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đồng. </w:t>
      </w:r>
      <w:r w:rsidRPr="00BF1F08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Vào dịp nghỉ hè, bạn An muốn dùng hết số tiền tiết kiệm của mình để mua </w:t>
      </w:r>
      <w:r w:rsidR="00BF1F08" w:rsidRPr="00BF1F08"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  <w:t>$x$</w:t>
      </w:r>
      <w:r w:rsidRPr="00BF1F08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 thẻ loại giá </w:t>
      </w:r>
      <w:r w:rsidR="00BF1F08" w:rsidRPr="00BF1F08"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  <w:t>$3000$</w:t>
      </w:r>
      <w:r w:rsidRPr="00BF1F08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 đồng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$y$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thẻ loại giá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$4000$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đồng. Tìm số cách mua có đủ cả hai loại thẻ nếu tiền tiết kiệm của bạn An là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$2023000$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đồng.</w:t>
      </w:r>
    </w:p>
    <w:p w14:paraId="0D2A2842" w14:textId="77777777" w:rsidR="00BA386F" w:rsidRPr="00BF1F08" w:rsidRDefault="00BA386F" w:rsidP="007F26F3">
      <w:pPr>
        <w:pStyle w:val="Heading2"/>
        <w:spacing w:before="0" w:line="276" w:lineRule="auto"/>
        <w:ind w:left="993"/>
        <w:jc w:val="center"/>
        <w:rPr>
          <w:rFonts w:ascii="Times New Roman" w:hAnsi="Times New Roman" w:cs="Times New Roman"/>
        </w:rPr>
      </w:pPr>
      <w:r w:rsidRPr="00BF1F08">
        <w:rPr>
          <w:rFonts w:ascii="Times New Roman" w:hAnsi="Times New Roman" w:cs="Times New Roman"/>
        </w:rPr>
        <w:sym w:font="Wingdings" w:char="F096"/>
      </w:r>
      <w:r w:rsidRPr="00BF1F08">
        <w:rPr>
          <w:rFonts w:ascii="Times New Roman" w:hAnsi="Times New Roman" w:cs="Times New Roman"/>
        </w:rPr>
        <w:t xml:space="preserve"> </w:t>
      </w:r>
      <w:r w:rsidRPr="00BF1F08">
        <w:rPr>
          <w:rFonts w:ascii="Times New Roman" w:hAnsi="Times New Roman" w:cs="Times New Roman"/>
          <w:b/>
        </w:rPr>
        <w:t>HẾT</w:t>
      </w:r>
      <w:r w:rsidRPr="00BF1F08">
        <w:rPr>
          <w:rFonts w:ascii="Times New Roman" w:hAnsi="Times New Roman" w:cs="Times New Roman"/>
        </w:rPr>
        <w:t xml:space="preserve"> </w:t>
      </w:r>
      <w:r w:rsidRPr="00BF1F08">
        <w:rPr>
          <w:rFonts w:ascii="Times New Roman" w:hAnsi="Times New Roman" w:cs="Times New Roman"/>
        </w:rPr>
        <w:sym w:font="Wingdings" w:char="F097"/>
      </w:r>
    </w:p>
    <w:p w14:paraId="25572E11" w14:textId="77777777" w:rsidR="00BA386F" w:rsidRPr="00BF1F08" w:rsidRDefault="00BA386F" w:rsidP="007F26F3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34A38BA2" w14:textId="77777777" w:rsidR="00BA386F" w:rsidRPr="00BF1F08" w:rsidRDefault="00BA386F" w:rsidP="007F26F3">
      <w:pPr>
        <w:spacing w:line="276" w:lineRule="auto"/>
        <w:rPr>
          <w:rFonts w:ascii="Times New Roman" w:hAnsi="Times New Roman" w:cs="Times New Roman"/>
          <w:bCs/>
          <w:sz w:val="26"/>
          <w:szCs w:val="26"/>
        </w:rPr>
      </w:pPr>
    </w:p>
    <w:p w14:paraId="01309069" w14:textId="77777777" w:rsidR="00BA386F" w:rsidRPr="00BF1F08" w:rsidRDefault="00BA386F" w:rsidP="007F26F3">
      <w:pPr>
        <w:spacing w:line="276" w:lineRule="auto"/>
        <w:rPr>
          <w:rFonts w:ascii="Times New Roman" w:hAnsi="Times New Roman" w:cs="Times New Roman"/>
          <w:bCs/>
          <w:sz w:val="26"/>
          <w:szCs w:val="26"/>
        </w:rPr>
      </w:pPr>
      <w:r w:rsidRPr="00BF1F08">
        <w:rPr>
          <w:rFonts w:ascii="Times New Roman" w:hAnsi="Times New Roman" w:cs="Times New Roman"/>
          <w:bCs/>
          <w:sz w:val="26"/>
          <w:szCs w:val="26"/>
        </w:rPr>
        <w:lastRenderedPageBreak/>
        <w:br w:type="page"/>
      </w:r>
    </w:p>
    <w:p w14:paraId="64DA3A27" w14:textId="77777777" w:rsidR="00BA386F" w:rsidRPr="00BF1F08" w:rsidRDefault="00BA386F" w:rsidP="007F26F3">
      <w:pPr>
        <w:pStyle w:val="Heading1"/>
        <w:spacing w:line="276" w:lineRule="auto"/>
        <w:ind w:left="851" w:hanging="851"/>
        <w:rPr>
          <w:rFonts w:cs="Times New Roman"/>
          <w:color w:val="0000FF"/>
          <w:sz w:val="26"/>
          <w:szCs w:val="26"/>
        </w:rPr>
      </w:pPr>
      <w:r w:rsidRPr="00BF1F08">
        <w:rPr>
          <w:rFonts w:cs="Times New Roman"/>
          <w:color w:val="0000FF"/>
          <w:sz w:val="26"/>
          <w:szCs w:val="26"/>
        </w:rPr>
        <w:lastRenderedPageBreak/>
        <w:t>HƯỚNG DẪN</w:t>
      </w:r>
    </w:p>
    <w:p w14:paraId="22F5C429" w14:textId="77777777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BF1F08">
        <w:rPr>
          <w:rFonts w:ascii="Times New Roman" w:hAnsi="Times New Roman" w:cs="Times New Roman"/>
          <w:b/>
          <w:color w:val="FF0000"/>
          <w:sz w:val="26"/>
          <w:szCs w:val="26"/>
        </w:rPr>
        <w:t>LÀM LỜI GIẢI CHI TIẾT CHO ĐỀ TRÊN.</w:t>
      </w:r>
    </w:p>
    <w:p w14:paraId="5E8BC039" w14:textId="77777777" w:rsidR="00BA386F" w:rsidRPr="00BF1F08" w:rsidRDefault="00BA386F" w:rsidP="007F26F3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BF1F08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(1,5 điểm) </w:t>
      </w:r>
    </w:p>
    <w:p w14:paraId="325A400C" w14:textId="01D0C9B2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1) Một siêu thị thống kê hóa đơn mua hàng (đơn vị: nghìn đồng) của </w:t>
      </w:r>
      <w:r w:rsidR="00BF1F08" w:rsidRPr="00BF1F08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$150$</w:t>
      </w:r>
      <w:r w:rsidRPr="00BF1F08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khách hàng đầu tiên trong ngày. Số liệu được ghi lại trong biểu đồ tần số ghép nhóm sau:</w:t>
      </w:r>
    </w:p>
    <w:p w14:paraId="4B57D111" w14:textId="77777777" w:rsidR="00BA386F" w:rsidRPr="00BF1F08" w:rsidRDefault="00BA386F" w:rsidP="007F26F3">
      <w:pPr>
        <w:spacing w:line="276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BF1F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6A1751" wp14:editId="510D47B4">
            <wp:extent cx="5534025" cy="2707640"/>
            <wp:effectExtent l="0" t="0" r="9525" b="16510"/>
            <wp:docPr id="959240967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2FC68AC" w14:textId="77777777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</w:rPr>
      </w:pPr>
      <w:r w:rsidRPr="00BF1F08">
        <w:rPr>
          <w:rFonts w:ascii="Times New Roman" w:hAnsi="Times New Roman" w:cs="Times New Roman"/>
          <w:bCs/>
          <w:sz w:val="26"/>
          <w:szCs w:val="26"/>
        </w:rPr>
        <w:t>Tính tần số tương đối của nhóm có tần số lớn nhất (làm tròn đến số thập phân thứ nhất).</w:t>
      </w:r>
    </w:p>
    <w:p w14:paraId="28484CC0" w14:textId="2FCBE983" w:rsidR="00BA386F" w:rsidRPr="00BF1F08" w:rsidRDefault="00BA386F" w:rsidP="007F26F3">
      <w:pPr>
        <w:tabs>
          <w:tab w:val="num" w:pos="993"/>
        </w:tabs>
        <w:spacing w:line="276" w:lineRule="auto"/>
        <w:ind w:left="99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1F08">
        <w:rPr>
          <w:rFonts w:ascii="Times New Roman" w:eastAsia="Times New Roman" w:hAnsi="Times New Roman" w:cs="Times New Roman"/>
          <w:sz w:val="26"/>
          <w:szCs w:val="26"/>
        </w:rPr>
        <w:t xml:space="preserve">2) Cho tập hợp </w:t>
      </w:r>
      <w:r w:rsidR="00BF1F08" w:rsidRPr="00BF1F08">
        <w:rPr>
          <w:rFonts w:ascii="Times New Roman" w:eastAsia="Times New Roman" w:hAnsi="Times New Roman" w:cs="Times New Roman"/>
          <w:color w:val="000000"/>
          <w:sz w:val="26"/>
          <w:szCs w:val="26"/>
        </w:rPr>
        <w:t>$A=\left\{ 4;5;6 \right\}$</w:t>
      </w:r>
      <w:r w:rsidRPr="00BF1F08">
        <w:rPr>
          <w:rFonts w:ascii="Times New Roman" w:eastAsia="Times New Roman" w:hAnsi="Times New Roman" w:cs="Times New Roman"/>
          <w:sz w:val="26"/>
          <w:szCs w:val="26"/>
        </w:rPr>
        <w:t xml:space="preserve">. Từ các chữ số của tập hợp </w:t>
      </w:r>
      <w:r w:rsidR="00BF1F08" w:rsidRPr="00BF1F08">
        <w:rPr>
          <w:rFonts w:ascii="Times New Roman" w:eastAsia="Times New Roman" w:hAnsi="Times New Roman" w:cs="Times New Roman"/>
          <w:color w:val="000000"/>
          <w:sz w:val="26"/>
          <w:szCs w:val="26"/>
        </w:rPr>
        <w:t>$A$</w:t>
      </w:r>
      <w:r w:rsidRPr="00BF1F08">
        <w:rPr>
          <w:rFonts w:ascii="Times New Roman" w:eastAsia="Times New Roman" w:hAnsi="Times New Roman" w:cs="Times New Roman"/>
          <w:sz w:val="26"/>
          <w:szCs w:val="26"/>
        </w:rPr>
        <w:t xml:space="preserve"> viết ngẫu nhiên một số tự nhiên có </w:t>
      </w:r>
      <w:r w:rsidR="00BF1F08" w:rsidRPr="00BF1F08">
        <w:rPr>
          <w:rFonts w:ascii="Times New Roman" w:eastAsia="Times New Roman" w:hAnsi="Times New Roman" w:cs="Times New Roman"/>
          <w:color w:val="000000"/>
          <w:sz w:val="26"/>
          <w:szCs w:val="26"/>
        </w:rPr>
        <w:t>$2$</w:t>
      </w:r>
      <w:r w:rsidRPr="00BF1F08">
        <w:rPr>
          <w:rFonts w:ascii="Times New Roman" w:eastAsia="Times New Roman" w:hAnsi="Times New Roman" w:cs="Times New Roman"/>
          <w:sz w:val="26"/>
          <w:szCs w:val="26"/>
        </w:rPr>
        <w:t xml:space="preserve"> chữ số. Tính xác suất để số được viết có hai chữ số khác nhau.</w:t>
      </w:r>
    </w:p>
    <w:p w14:paraId="78B5396A" w14:textId="77777777" w:rsidR="00BA386F" w:rsidRPr="00BF1F08" w:rsidRDefault="00BA386F" w:rsidP="007F26F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B689C48" w14:textId="40419C1A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1) Nhóm có tần số lớn nhất là nhóm </w:t>
      </w:r>
      <w:r w:rsidR="00BF1F08" w:rsidRPr="00BF1F08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$\left[ 600 ; 750 \right)$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F1F08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với tần số </w:t>
      </w:r>
      <w:r w:rsidR="00BF1F08" w:rsidRPr="00BF1F08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$40$</w:t>
      </w:r>
      <w:r w:rsidRPr="00BF1F08">
        <w:rPr>
          <w:rFonts w:ascii="Times New Roman" w:hAnsi="Times New Roman" w:cs="Times New Roman"/>
          <w:bCs/>
          <w:sz w:val="26"/>
          <w:szCs w:val="26"/>
          <w:lang w:val="fr-FR"/>
        </w:rPr>
        <w:t>.</w:t>
      </w:r>
    </w:p>
    <w:p w14:paraId="57404AE6" w14:textId="5BF07D6E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Tần số tương đối của nhóm có tần số lớn nhất là </w:t>
      </w:r>
      <w:r w:rsidR="00BF1F08" w:rsidRPr="00BF1F08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$\frac{40.100}{150}%=26,7%$</w:t>
      </w:r>
      <w:r w:rsidRPr="00BF1F08">
        <w:rPr>
          <w:rFonts w:ascii="Times New Roman" w:hAnsi="Times New Roman" w:cs="Times New Roman"/>
          <w:bCs/>
          <w:sz w:val="26"/>
          <w:szCs w:val="26"/>
          <w:lang w:val="fr-FR"/>
        </w:rPr>
        <w:t>.</w:t>
      </w:r>
    </w:p>
    <w:p w14:paraId="5886441A" w14:textId="67C2920F" w:rsidR="00BA386F" w:rsidRPr="00BF1F08" w:rsidRDefault="00BA386F" w:rsidP="007F26F3">
      <w:pPr>
        <w:pStyle w:val="ListParagraph"/>
        <w:widowControl w:val="0"/>
        <w:spacing w:line="276" w:lineRule="auto"/>
        <w:ind w:left="993"/>
        <w:rPr>
          <w:rFonts w:ascii="Times New Roman" w:hAnsi="Times New Roman" w:cs="Times New Roman"/>
          <w:b/>
          <w:bCs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2) Không gian mẫu là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$\Omega =\left\{ 44;45;46;54;55;56;64;65;66 \right\}$</w:t>
      </w:r>
      <w:r w:rsidRPr="00BF1F08">
        <w:rPr>
          <w:rFonts w:ascii="Times New Roman" w:hAnsi="Times New Roman" w:cs="Times New Roman"/>
          <w:sz w:val="26"/>
          <w:szCs w:val="26"/>
        </w:rPr>
        <w:t xml:space="preserve">, suy ra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$n\left( \Omega \right)=9$</w:t>
      </w:r>
    </w:p>
    <w:p w14:paraId="31EF7E86" w14:textId="1044CD72" w:rsidR="00BA386F" w:rsidRPr="00BF1F08" w:rsidRDefault="00BA386F" w:rsidP="007F26F3">
      <w:pPr>
        <w:pStyle w:val="ListParagraph"/>
        <w:spacing w:line="276" w:lineRule="auto"/>
        <w:ind w:left="993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168997901"/>
      <w:r w:rsidRPr="00BF1F08">
        <w:rPr>
          <w:rFonts w:ascii="Times New Roman" w:hAnsi="Times New Roman" w:cs="Times New Roman"/>
          <w:sz w:val="26"/>
          <w:szCs w:val="26"/>
        </w:rPr>
        <w:t xml:space="preserve">Có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$6$</w:t>
      </w:r>
      <w:r w:rsidRPr="00BF1F08">
        <w:rPr>
          <w:rFonts w:ascii="Times New Roman" w:hAnsi="Times New Roman" w:cs="Times New Roman"/>
          <w:sz w:val="26"/>
          <w:szCs w:val="26"/>
        </w:rPr>
        <w:t xml:space="preserve"> kết quả thuận lợi của biến cố “ Số được viết có hai chữ số khác nhau” là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$\left\{ 45;46;54;56;64;65 \right\}.$</w:t>
      </w:r>
      <w:r w:rsidRPr="00BF1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F1F08">
        <w:rPr>
          <w:rFonts w:ascii="Times New Roman" w:hAnsi="Times New Roman" w:cs="Times New Roman"/>
          <w:sz w:val="26"/>
          <w:szCs w:val="26"/>
        </w:rPr>
        <w:t>Vậy</w:t>
      </w:r>
      <w:r w:rsidRPr="00BF1F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bookmarkEnd w:id="0"/>
      <w:r w:rsidR="00BF1F08" w:rsidRPr="00BF1F08">
        <w:rPr>
          <w:rFonts w:ascii="Times New Roman" w:hAnsi="Times New Roman" w:cs="Times New Roman"/>
          <w:bCs/>
          <w:color w:val="000000"/>
          <w:sz w:val="26"/>
          <w:szCs w:val="26"/>
        </w:rPr>
        <w:t>$P=\frac{6}{9}=\frac{2}{3}$</w:t>
      </w:r>
      <w:r w:rsidRPr="00BF1F08">
        <w:rPr>
          <w:rFonts w:ascii="Times New Roman" w:hAnsi="Times New Roman" w:cs="Times New Roman"/>
          <w:sz w:val="26"/>
          <w:szCs w:val="26"/>
        </w:rPr>
        <w:t>.</w:t>
      </w:r>
    </w:p>
    <w:p w14:paraId="4BD5B5CB" w14:textId="36EAA01B" w:rsidR="00BA386F" w:rsidRPr="00BF1F08" w:rsidRDefault="00BA386F" w:rsidP="007F26F3">
      <w:pPr>
        <w:tabs>
          <w:tab w:val="center" w:pos="1701"/>
          <w:tab w:val="center" w:pos="6804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kern w:val="2"/>
          <w:sz w:val="26"/>
          <w:szCs w:val="26"/>
          <w14:ligatures w14:val="standardContextual"/>
        </w:rPr>
      </w:pPr>
      <w:r w:rsidRPr="00BF1F0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BF1F08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BF1F08">
        <w:rPr>
          <w:rFonts w:ascii="Times New Roman" w:hAnsi="Times New Roman" w:cs="Times New Roman"/>
          <w:sz w:val="26"/>
          <w:szCs w:val="26"/>
        </w:rPr>
        <w:t xml:space="preserve">Cho 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hai biểu thức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$A=\frac{x+3}{\sqrt{x}-2}$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 và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$B=\frac{\sqrt{x}+3}{\sqrt{x}-2}-\frac{3\sqrt{x}+6}{x-4}$</w:t>
      </w:r>
      <w:r w:rsidRPr="00BF1F08">
        <w:rPr>
          <w:rFonts w:ascii="Times New Roman" w:hAnsi="Times New Roman" w:cs="Times New Roman"/>
          <w:sz w:val="26"/>
          <w:szCs w:val="26"/>
        </w:rPr>
        <w:t xml:space="preserve"> 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với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$x&gt;0, x\ne 4$</w:t>
      </w:r>
    </w:p>
    <w:p w14:paraId="60AC01CA" w14:textId="002CF186" w:rsidR="00BA386F" w:rsidRPr="00BF1F08" w:rsidRDefault="00BA386F" w:rsidP="007F26F3">
      <w:pPr>
        <w:tabs>
          <w:tab w:val="center" w:pos="1701"/>
          <w:tab w:val="center" w:pos="6804"/>
        </w:tabs>
        <w:spacing w:line="276" w:lineRule="auto"/>
        <w:ind w:firstLine="273"/>
        <w:jc w:val="both"/>
        <w:rPr>
          <w:rFonts w:ascii="Times New Roman" w:hAnsi="Times New Roman" w:cs="Times New Roman"/>
          <w:bCs/>
          <w:i/>
          <w:iCs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1) Tính giá trị của biểu thức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$A$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 khi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$x=16$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.</w:t>
      </w:r>
    </w:p>
    <w:p w14:paraId="41CD8271" w14:textId="7CD29930" w:rsidR="00BA386F" w:rsidRPr="00BF1F08" w:rsidRDefault="00BA386F" w:rsidP="007F26F3">
      <w:pPr>
        <w:tabs>
          <w:tab w:val="center" w:pos="1701"/>
          <w:tab w:val="left" w:pos="2760"/>
        </w:tabs>
        <w:spacing w:line="276" w:lineRule="auto"/>
        <w:ind w:firstLine="273"/>
        <w:jc w:val="both"/>
        <w:rPr>
          <w:rFonts w:ascii="Times New Roman" w:hAnsi="Times New Roman" w:cs="Times New Roman"/>
          <w:bCs/>
          <w:i/>
          <w:iCs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2) Rút gọn biểu thức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$B$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.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ab/>
      </w:r>
    </w:p>
    <w:p w14:paraId="0411FDA6" w14:textId="3E7A0A5F" w:rsidR="00BA386F" w:rsidRPr="00BF1F08" w:rsidRDefault="00BA386F" w:rsidP="007F26F3">
      <w:pPr>
        <w:tabs>
          <w:tab w:val="left" w:pos="992"/>
        </w:tabs>
        <w:spacing w:line="276" w:lineRule="auto"/>
        <w:ind w:firstLine="273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3) So sánh biểu thức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$\frac{A}{B}$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r w:rsidRPr="00BF1F08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với </w:t>
      </w:r>
      <w:r w:rsidR="00BF1F08" w:rsidRPr="00BF1F08">
        <w:rPr>
          <w:rFonts w:ascii="Times New Roman" w:hAnsi="Times New Roman" w:cs="Times New Roman"/>
          <w:bCs/>
          <w:color w:val="000000"/>
          <w:kern w:val="2"/>
          <w:sz w:val="26"/>
          <w:szCs w:val="26"/>
          <w14:ligatures w14:val="standardContextual"/>
        </w:rPr>
        <w:t>$3$</w:t>
      </w:r>
      <w:r w:rsidRPr="00BF1F08">
        <w:rPr>
          <w:rFonts w:ascii="Times New Roman" w:hAnsi="Times New Roman" w:cs="Times New Roman"/>
          <w:sz w:val="26"/>
          <w:szCs w:val="26"/>
        </w:rPr>
        <w:t>.</w:t>
      </w:r>
    </w:p>
    <w:p w14:paraId="413C7F8E" w14:textId="77777777" w:rsidR="00BA386F" w:rsidRPr="00BF1F08" w:rsidRDefault="00BA386F" w:rsidP="007F26F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8F6318B" w14:textId="184D4A56" w:rsidR="00BA386F" w:rsidRPr="00BF1F08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lastRenderedPageBreak/>
        <w:t xml:space="preserve">1) Với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:lang w:val="fr-FR"/>
          <w14:ligatures w14:val="standardContextual"/>
        </w:rPr>
        <w:t>$x=16$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F1F08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(thoả mãn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:lang w:val="fr-FR"/>
          <w14:ligatures w14:val="standardContextual"/>
        </w:rPr>
        <w:t>$x&gt;0, x\ne 4$</w:t>
      </w:r>
      <w:r w:rsidRPr="00BF1F08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) ta có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:lang w:val="fr-FR"/>
          <w14:ligatures w14:val="standardContextual"/>
        </w:rPr>
        <w:t>$A=\frac{16+3}{\sqrt{16}-2}$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$=\frac{19}{2}$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Vậy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$A=\frac{19}{2}$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khi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$x=16$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27D77BDD" w14:textId="5DFA976C" w:rsidR="00BA386F" w:rsidRPr="00BF1F08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2) Với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$x&gt;0, x\ne 4$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ta có 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$B=\frac{\sqrt{x}+3}{\sqrt{x}-2}-\frac{3\sqrt{x}+6}{\left( \sqrt{x}+2 \right)\left( \sqrt{x}-2 \right)}$</w:t>
      </w:r>
    </w:p>
    <w:p w14:paraId="10B78303" w14:textId="15AE7FB4" w:rsidR="00BA386F" w:rsidRPr="00BF1F08" w:rsidRDefault="00BF1F08" w:rsidP="007F26F3">
      <w:pPr>
        <w:spacing w:line="276" w:lineRule="auto"/>
        <w:ind w:left="993"/>
        <w:jc w:val="both"/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$=\frac{\left( \sqrt{x}+3 \right)\left( \sqrt{x}+2 \right)-3\sqrt{x}-6}{\left( \sqrt{x}-2 \right)\left( \sqrt{x}+2 \right)}$</w:t>
      </w:r>
    </w:p>
    <w:p w14:paraId="6B29C6A1" w14:textId="78C31001" w:rsidR="00BA386F" w:rsidRPr="00BF1F08" w:rsidRDefault="00BF1F08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$=\frac{x+5\sqrt{x}+6-3\sqrt{x}-6}{\left( \sqrt{x}-2 \right)\left( \sqrt{x}+2 \right)}$$=\frac{\sqrt{x}\left( \sqrt{x}+2 \right)}{\left( \sqrt{x}-2 \right)\left( \sqrt{x}+2 \right)}$</w:t>
      </w:r>
    </w:p>
    <w:p w14:paraId="3CB605B3" w14:textId="2B9307B1" w:rsidR="00BA386F" w:rsidRPr="00BF1F08" w:rsidRDefault="00BF1F08" w:rsidP="007F26F3">
      <w:pPr>
        <w:spacing w:line="276" w:lineRule="auto"/>
        <w:ind w:left="993"/>
        <w:jc w:val="both"/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$=\frac{\sqrt{x}}{\sqrt{x}-2}$</w:t>
      </w:r>
    </w:p>
    <w:p w14:paraId="2E057D91" w14:textId="2C858414" w:rsidR="00BA386F" w:rsidRPr="00BF1F08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Vậy với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$x&gt;0, x\ne 4$</w:t>
      </w:r>
      <w:r w:rsidRPr="00BF1F08">
        <w:rPr>
          <w:rFonts w:ascii="Times New Roman" w:hAnsi="Times New Roman" w:cs="Times New Roman"/>
          <w:sz w:val="26"/>
          <w:szCs w:val="26"/>
        </w:rPr>
        <w:t xml:space="preserve"> 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thì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$B=\frac{\sqrt{x}}{\sqrt{x}-2}$</w:t>
      </w:r>
    </w:p>
    <w:p w14:paraId="23AEFFD7" w14:textId="20BBF552" w:rsidR="00BA386F" w:rsidRPr="00BF1F08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3) Ta có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$\frac{A}{B}=\frac{x+3}{\sqrt{x}-2}:\frac{\sqrt{x}}{\sqrt{x}-2}=\frac{x+3}{\sqrt{x}}$</w:t>
      </w:r>
    </w:p>
    <w:p w14:paraId="0B999E9F" w14:textId="4727E50A" w:rsidR="00BA386F" w:rsidRPr="00BF1F08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Xét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$\frac{A}{B}-3=\frac{x+3}{\sqrt{x}}-3=\frac{x-3\sqrt{x}+3}{\sqrt{x}}=\frac{\left( \sqrt{x}-\frac{3}{2} \right)^2+\frac{3}{4}}{\sqrt{x}}$</w:t>
      </w:r>
    </w:p>
    <w:p w14:paraId="1F66E021" w14:textId="24B148F7" w:rsidR="00BA386F" w:rsidRPr="00BF1F08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Với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$x&gt;0, x\ne 4$</w:t>
      </w:r>
      <w:r w:rsidRPr="00BF1F08">
        <w:rPr>
          <w:rFonts w:ascii="Times New Roman" w:hAnsi="Times New Roman" w:cs="Times New Roman"/>
          <w:sz w:val="26"/>
          <w:szCs w:val="26"/>
        </w:rPr>
        <w:t xml:space="preserve"> 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thì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$\sqrt{x}&gt;0, \left( \sqrt{x}-\frac{3}{2} \right)^2+\frac{3}{4}&gt;0$</w:t>
      </w:r>
      <w:r w:rsidRPr="00BF1F08">
        <w:rPr>
          <w:rFonts w:ascii="Times New Roman" w:hAnsi="Times New Roman" w:cs="Times New Roman"/>
          <w:sz w:val="26"/>
          <w:szCs w:val="26"/>
        </w:rPr>
        <w:t xml:space="preserve"> 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nên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$\frac{A}{B}-3&gt;0$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Suy ra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$\frac{A}{B}&gt;3$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48B10577" w14:textId="4960DBC1" w:rsidR="00BA386F" w:rsidRPr="00BF1F08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Vậy với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$x&gt;0, x\ne 4$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thì </w:t>
      </w:r>
      <w:r w:rsidR="00BF1F08" w:rsidRPr="00BF1F08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$\frac{A}{B}&gt;3$</w:t>
      </w:r>
      <w:r w:rsidRPr="00BF1F08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4A2B77E7" w14:textId="77777777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BF1F08">
        <w:rPr>
          <w:rFonts w:ascii="Times New Roman" w:hAnsi="Times New Roman" w:cs="Times New Roman"/>
          <w:b/>
          <w:sz w:val="26"/>
          <w:szCs w:val="26"/>
        </w:rPr>
        <w:t xml:space="preserve">   (2,5 điểm)</w:t>
      </w:r>
      <w:r w:rsidRPr="00BF1F08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00A3B250" w14:textId="77777777" w:rsidR="00BA386F" w:rsidRPr="00BF1F08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>1) Một cửa hàng xe máy điện cung cấp gói thuê pin theo tháng cho khách hàng dưới hai hình thức như sau:</w:t>
      </w:r>
    </w:p>
    <w:p w14:paraId="22FC4EED" w14:textId="1227106E" w:rsidR="00BA386F" w:rsidRPr="00BF1F08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Gói linh hoạt: mức giá là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$189000$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đồng/tháng, cho phép xe di chuyển tối đa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$400 km$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. Nếu vượt số ki-lô-mét này, người dùng sẽ trả thêm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$374$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đồng cho mỗi ki-lô-mét vượt.</w:t>
      </w:r>
    </w:p>
    <w:p w14:paraId="446CA5DA" w14:textId="5D2E697A" w:rsidR="00BA386F" w:rsidRPr="00BF1F08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Gói cố định: mức giá là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$350000$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đồng/tháng, không giới hạn số ki-lô-mét di chuyển. Trung bình mỗi tháng anh Tâm di chuyển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$800 km$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bằng xe máy điện. Hỏi anh Tâm nên thuê pin theo hình thức nào thì tiết kiệm hơn? Và tiết kiệm được bao nhiêu tiền mỗi tháng?</w:t>
      </w:r>
    </w:p>
    <w:p w14:paraId="172373AD" w14:textId="08DC9BEF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2) 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Một đội công nhân theo kế hoạch làm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fr-FR"/>
        </w:rPr>
        <w:t>$480$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 sản phẩm trong một thời gian nhất định. Khi làm được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fr-FR"/>
        </w:rPr>
        <w:t>$60$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 sản phẩm, do yêu cầu đầy nhanh tiến độ công việc nên mỗi ngày đội đã làm thêm được nhiều hơn dự kiến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fr-FR"/>
        </w:rPr>
        <w:t>$5$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 sản phẩm, vì vậy đội hoàn thành sớm hơn so với dự kiến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fr-FR"/>
        </w:rPr>
        <w:t>$2$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 ngày. Hỏi ban đầu đội dự định mỗi ngày làm bao nhiêu sản phẩm?</w:t>
      </w:r>
    </w:p>
    <w:p w14:paraId="46197CFA" w14:textId="2063D4CA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3) Gọi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${{x}_1}, {{x}_2}$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là các nghiệm của phương trình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${{x}^2}-3x-10=0$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. Không giải phương trình, hãy tính giá trị của biểu thức: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$A=\frac{{{x}_1}+1}{{{x}_2}}+\frac{{{x}_2}+1}{{{x}_1}}$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5ADC6773" w14:textId="77777777" w:rsidR="00BA386F" w:rsidRPr="00BF1F08" w:rsidRDefault="00BA386F" w:rsidP="007F26F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lastRenderedPageBreak/>
        <w:t>Lời giải</w:t>
      </w:r>
    </w:p>
    <w:p w14:paraId="54797E71" w14:textId="6B168D9A" w:rsidR="00BA386F" w:rsidRPr="00BF1F08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1) Nếu thuê theo gói cố định thì hàng tháng anh Tâm phải trả số tiền là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$350000$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(đồng).</w:t>
      </w:r>
    </w:p>
    <w:p w14:paraId="53F4A2D2" w14:textId="77777777" w:rsidR="00BA386F" w:rsidRPr="00BF1F08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>Nếu thuê theo gói linh hoạt thì hàng tháng anh Tâm phải trả số tiền là</w:t>
      </w:r>
    </w:p>
    <w:p w14:paraId="6B173019" w14:textId="1FFEA75C" w:rsidR="00BA386F" w:rsidRPr="00BF1F08" w:rsidRDefault="00BF1F08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$189000+374.400=338600$</w:t>
      </w:r>
      <w:r w:rsidR="00BA386F"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(đồng)</w:t>
      </w:r>
    </w:p>
    <w:p w14:paraId="739D18CE" w14:textId="77777777" w:rsidR="00BA386F" w:rsidRPr="00BF1F08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>Như vậy, nếu anh Tâm nên thuê pin theo gói linh hoạt thì tiết kiệm hơn.</w:t>
      </w:r>
    </w:p>
    <w:p w14:paraId="6CCD7C10" w14:textId="20AAD592" w:rsidR="00BA386F" w:rsidRPr="00BF1F08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Số tiền anh Tâm tiết kiệm được mỗi tháng là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$350000-338600=11400$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(đồng).</w:t>
      </w:r>
    </w:p>
    <w:p w14:paraId="221D5AF0" w14:textId="20E725D0" w:rsidR="00BA386F" w:rsidRPr="00BF1F08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2) </w:t>
      </w:r>
      <w:r w:rsidRPr="00BF1F08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Gọi số sản phẩm dự kiến làm trong một ngày là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fr-FR"/>
        </w:rPr>
        <w:t>$x$</w:t>
      </w:r>
      <w:r w:rsidRPr="00BF1F08">
        <w:rPr>
          <w:rFonts w:ascii="Times New Roman" w:hAnsi="Times New Roman" w:cs="Times New Roman"/>
          <w:sz w:val="26"/>
          <w:szCs w:val="26"/>
          <w:lang w:val="fr-FR"/>
        </w:rPr>
        <w:t xml:space="preserve"> (sản phẩm)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fr-FR"/>
        </w:rPr>
        <w:t>$\left( x\in \mathbb{N}*; x&gt;60 \right)$</w:t>
      </w:r>
    </w:p>
    <w:p w14:paraId="5B367D08" w14:textId="3050775A" w:rsidR="00BA386F" w:rsidRPr="00BF1F08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Thời gian hoàn thành dự kiến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$\frac{480}{x}$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>(ngày).</w:t>
      </w:r>
    </w:p>
    <w:p w14:paraId="54677F8F" w14:textId="34371C65" w:rsidR="00BA386F" w:rsidRPr="00BF1F08" w:rsidRDefault="00BA386F" w:rsidP="007F26F3">
      <w:pPr>
        <w:spacing w:line="276" w:lineRule="auto"/>
        <w:ind w:left="993"/>
        <w:jc w:val="both"/>
        <w:rPr>
          <w:rFonts w:ascii="Times New Roman" w:eastAsia="Georgia" w:hAnsi="Times New Roman" w:cs="Times New Roman"/>
          <w:sz w:val="26"/>
          <w:szCs w:val="26"/>
          <w:lang w:val="vi-VN"/>
        </w:rPr>
      </w:pP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Số sản phẩm thực tế làm được trong một ngày sau khi tăng năng suất là: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$x+5$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>(sản phẩm)</w:t>
      </w:r>
    </w:p>
    <w:p w14:paraId="2195811E" w14:textId="2427CD47" w:rsidR="00BA386F" w:rsidRPr="00BF1F08" w:rsidRDefault="00BA386F" w:rsidP="007F26F3">
      <w:pPr>
        <w:spacing w:line="276" w:lineRule="auto"/>
        <w:ind w:left="993"/>
        <w:jc w:val="both"/>
        <w:rPr>
          <w:rFonts w:ascii="Times New Roman" w:eastAsia="Georgia" w:hAnsi="Times New Roman" w:cs="Times New Roman"/>
          <w:sz w:val="26"/>
          <w:szCs w:val="26"/>
          <w:lang w:val="vi-VN"/>
        </w:rPr>
      </w:pP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Số ngày thực tế hoàn thành: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$\frac{60}{x}+\frac{480-60}{x+5}=\frac{60}{x}+\frac{420}{x+5}$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>(ngày).</w:t>
      </w:r>
    </w:p>
    <w:p w14:paraId="7F873283" w14:textId="6F41A129" w:rsidR="00BA386F" w:rsidRPr="00BF1F08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Vì đội hoàn thành sớm hơn so với dự kiến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$2$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ngày nên ta có: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$\frac{480}{x}-\left( \frac{60}{x}+\frac{420}{x+5} \right)=2$</w:t>
      </w:r>
    </w:p>
    <w:p w14:paraId="00A9CAE6" w14:textId="4929CCB7" w:rsidR="00BA386F" w:rsidRPr="00BF1F08" w:rsidRDefault="00BF1F08" w:rsidP="007F26F3">
      <w:pPr>
        <w:spacing w:line="276" w:lineRule="auto"/>
        <w:ind w:left="993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$\frac{480}{x}-\frac{60}{x}-\frac{420}{x+5}=2$</w:t>
      </w:r>
    </w:p>
    <w:p w14:paraId="0CD97E0C" w14:textId="1AA0112E" w:rsidR="00BA386F" w:rsidRPr="00BF1F08" w:rsidRDefault="00BF1F08" w:rsidP="007F26F3">
      <w:pPr>
        <w:spacing w:line="276" w:lineRule="auto"/>
        <w:ind w:left="993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$\frac{420}{x}-\frac{420}{x+5}=2$</w:t>
      </w:r>
    </w:p>
    <w:p w14:paraId="0EC55773" w14:textId="5D959DB3" w:rsidR="00BA386F" w:rsidRPr="00BF1F08" w:rsidRDefault="00BF1F08" w:rsidP="007F26F3">
      <w:pPr>
        <w:spacing w:line="276" w:lineRule="auto"/>
        <w:ind w:left="993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$\frac{420\left( x+5 \right)}{x}-\frac{420x}{x+5}=\frac{2x\left( x+5 \right)}{x\left( x+5 \right)}$</w:t>
      </w:r>
    </w:p>
    <w:p w14:paraId="43B88186" w14:textId="67A6ED47" w:rsidR="00BA386F" w:rsidRPr="00BF1F08" w:rsidRDefault="00BF1F08" w:rsidP="007F26F3">
      <w:pPr>
        <w:spacing w:line="276" w:lineRule="auto"/>
        <w:ind w:left="993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$420\left( x+5 \right)-420x=2x\left( x+5 \right)$</w:t>
      </w:r>
    </w:p>
    <w:p w14:paraId="184DD05B" w14:textId="64A4DFC8" w:rsidR="00BA386F" w:rsidRPr="00BF1F08" w:rsidRDefault="00BF1F08" w:rsidP="007F26F3">
      <w:pPr>
        <w:spacing w:line="276" w:lineRule="auto"/>
        <w:ind w:left="993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$2{{x}^2}+10x-2100=0$</w:t>
      </w:r>
      <w:r w:rsidR="00BA386F" w:rsidRPr="00BF1F08">
        <w:rPr>
          <w:rFonts w:ascii="Times New Roman" w:hAnsi="Times New Roman" w:cs="Times New Roman"/>
          <w:sz w:val="26"/>
          <w:szCs w:val="26"/>
        </w:rPr>
        <w:t xml:space="preserve">, suy ra </w:t>
      </w:r>
      <w:r w:rsidRPr="00BF1F08">
        <w:rPr>
          <w:rFonts w:ascii="Times New Roman" w:hAnsi="Times New Roman" w:cs="Times New Roman"/>
          <w:color w:val="000000"/>
          <w:sz w:val="26"/>
          <w:szCs w:val="26"/>
        </w:rPr>
        <w:t>$\left[ \begin{align} &amp; x=30 (tm) \ &amp; x=-35 (ktm) \ \end{align}$</w:t>
      </w:r>
    </w:p>
    <w:p w14:paraId="7C3EE69B" w14:textId="3E93597E" w:rsidR="00BA386F" w:rsidRPr="00BF1F08" w:rsidRDefault="00BA386F" w:rsidP="007F26F3">
      <w:pPr>
        <w:tabs>
          <w:tab w:val="left" w:pos="1080"/>
        </w:tabs>
        <w:spacing w:line="276" w:lineRule="auto"/>
        <w:ind w:left="993"/>
        <w:jc w:val="both"/>
        <w:rPr>
          <w:rFonts w:ascii="Times New Roman" w:eastAsia="Georgia" w:hAnsi="Times New Roman" w:cs="Times New Roman"/>
          <w:sz w:val="26"/>
          <w:szCs w:val="26"/>
        </w:rPr>
      </w:pPr>
      <w:r w:rsidRPr="00BF1F08">
        <w:rPr>
          <w:rFonts w:ascii="Times New Roman" w:eastAsia="Georgia" w:hAnsi="Times New Roman" w:cs="Times New Roman"/>
          <w:sz w:val="26"/>
          <w:szCs w:val="26"/>
        </w:rPr>
        <w:t xml:space="preserve">Vậy theo dự kiến mỗi ngày sẽ làm được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</w:rPr>
        <w:t>$30$</w:t>
      </w:r>
      <w:r w:rsidRPr="00BF1F08">
        <w:rPr>
          <w:rFonts w:ascii="Times New Roman" w:eastAsia="Georgia" w:hAnsi="Times New Roman" w:cs="Times New Roman"/>
          <w:sz w:val="26"/>
          <w:szCs w:val="26"/>
        </w:rPr>
        <w:t xml:space="preserve"> sản phẩm.</w:t>
      </w:r>
    </w:p>
    <w:p w14:paraId="1421C751" w14:textId="1CA3FD7B" w:rsidR="00BA386F" w:rsidRPr="00BF1F08" w:rsidRDefault="00BA386F" w:rsidP="007F26F3">
      <w:pPr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3) Xét phương trình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${{x}^2}-3x-10=0$</w:t>
      </w:r>
      <w:r w:rsidRPr="00BF1F08">
        <w:rPr>
          <w:rFonts w:ascii="Times New Roman" w:hAnsi="Times New Roman" w:cs="Times New Roman"/>
          <w:sz w:val="26"/>
          <w:szCs w:val="26"/>
        </w:rPr>
        <w:t>.</w:t>
      </w:r>
    </w:p>
    <w:p w14:paraId="6EE81D67" w14:textId="6882D75E" w:rsidR="00BA386F" w:rsidRPr="00BF1F08" w:rsidRDefault="00BA386F" w:rsidP="007F26F3">
      <w:pPr>
        <w:widowControl w:val="0"/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Ta có: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$\Delta ={{(-3)}^2}-4.(-10)=49&gt;0$</w:t>
      </w:r>
      <w:r w:rsidRPr="00BF1F08">
        <w:rPr>
          <w:rFonts w:ascii="Times New Roman" w:hAnsi="Times New Roman" w:cs="Times New Roman"/>
          <w:sz w:val="26"/>
          <w:szCs w:val="26"/>
        </w:rPr>
        <w:t xml:space="preserve">. Suy ra phương trình có hai nghiệm phân biệt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${{x}_1},{{x}_2}$</w:t>
      </w:r>
      <w:r w:rsidRPr="00BF1F08">
        <w:rPr>
          <w:rFonts w:ascii="Times New Roman" w:hAnsi="Times New Roman" w:cs="Times New Roman"/>
          <w:sz w:val="26"/>
          <w:szCs w:val="26"/>
        </w:rPr>
        <w:t>.</w:t>
      </w:r>
    </w:p>
    <w:p w14:paraId="59BCF459" w14:textId="6CDD2BDC" w:rsidR="00BA386F" w:rsidRPr="00BF1F08" w:rsidRDefault="00BA386F" w:rsidP="007F26F3">
      <w:pPr>
        <w:widowControl w:val="0"/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Theo hệ thức Viète: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$\left\{ \begin{align} &amp; {{x}_1}+{{x}_2}=3 \ &amp; {{x}_1}.{{x}_2}=-10 \ \end{align}$</w:t>
      </w:r>
      <w:r w:rsidRPr="00BF1F08">
        <w:rPr>
          <w:rFonts w:ascii="Times New Roman" w:hAnsi="Times New Roman" w:cs="Times New Roman"/>
          <w:sz w:val="26"/>
          <w:szCs w:val="26"/>
        </w:rPr>
        <w:t>.</w:t>
      </w:r>
    </w:p>
    <w:p w14:paraId="40F6E4F5" w14:textId="446EC8E7" w:rsidR="00BA386F" w:rsidRPr="00BF1F08" w:rsidRDefault="00BA386F" w:rsidP="007F26F3">
      <w:pPr>
        <w:widowControl w:val="0"/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Ta có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$A=\frac{{{x}_1}+1}{{{x}_2}}+\frac{{{x}_2}+1}{{{x}_1}}$</w:t>
      </w:r>
    </w:p>
    <w:p w14:paraId="5ABA50B0" w14:textId="38F6C7AE" w:rsidR="00BA386F" w:rsidRPr="00BF1F08" w:rsidRDefault="00BF1F08" w:rsidP="007F26F3">
      <w:pPr>
        <w:spacing w:line="276" w:lineRule="auto"/>
        <w:ind w:left="993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$=\frac{x_1^2+{{x}_1}+x_2^2+{{x}_2}}{{{x}_1}.{{x}_2}}$</w:t>
      </w:r>
    </w:p>
    <w:p w14:paraId="38B646EE" w14:textId="3ACA807B" w:rsidR="00BA386F" w:rsidRPr="00BF1F08" w:rsidRDefault="00BF1F08" w:rsidP="007F26F3">
      <w:pPr>
        <w:spacing w:line="276" w:lineRule="auto"/>
        <w:ind w:left="993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$=\frac{\left( {{x}_1}+{{x}_2} \right)^2-2{{x}_1}.{{x}_2}+{{x}_1}+{{x}_2}}{{{x}_1}.{{x}_2}}$</w:t>
      </w:r>
    </w:p>
    <w:p w14:paraId="43CBEDE1" w14:textId="7159FBBA" w:rsidR="00BA386F" w:rsidRPr="00BF1F08" w:rsidRDefault="00BF1F08" w:rsidP="007F26F3">
      <w:pPr>
        <w:spacing w:line="276" w:lineRule="auto"/>
        <w:ind w:left="993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$=\frac{{{3}^2}-2.(-10)+3}{-10}=-\frac{16}{5}$</w:t>
      </w:r>
    </w:p>
    <w:p w14:paraId="0171AD47" w14:textId="09AEA084" w:rsidR="00BA386F" w:rsidRPr="00BF1F08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lastRenderedPageBreak/>
        <w:t xml:space="preserve">Vậy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$A=-\frac{16}{5}$</w:t>
      </w:r>
      <w:r w:rsidRPr="00BF1F08">
        <w:rPr>
          <w:rFonts w:ascii="Times New Roman" w:hAnsi="Times New Roman" w:cs="Times New Roman"/>
          <w:sz w:val="26"/>
          <w:szCs w:val="26"/>
        </w:rPr>
        <w:t>.</w:t>
      </w:r>
    </w:p>
    <w:p w14:paraId="01113CC9" w14:textId="77777777" w:rsidR="00BA386F" w:rsidRPr="00BF1F08" w:rsidRDefault="00BA386F" w:rsidP="007F26F3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fr-FR"/>
        </w:rPr>
      </w:pPr>
      <w:r w:rsidRPr="00BF1F0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BF1F08">
        <w:rPr>
          <w:rFonts w:ascii="Times New Roman" w:hAnsi="Times New Roman" w:cs="Times New Roman"/>
          <w:b/>
          <w:sz w:val="26"/>
          <w:szCs w:val="26"/>
        </w:rPr>
        <w:t xml:space="preserve">    (4,0 điểm)</w:t>
      </w:r>
      <w:r w:rsidRPr="00BF1F08">
        <w:rPr>
          <w:rFonts w:ascii="Times New Roman" w:hAnsi="Times New Roman" w:cs="Times New Roman"/>
          <w:sz w:val="26"/>
          <w:szCs w:val="26"/>
        </w:rPr>
        <w:t>.</w:t>
      </w:r>
    </w:p>
    <w:p w14:paraId="0D55A325" w14:textId="71771446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1) 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Một trục lăn sơn nước có dạng một hình trụ. Đường kính của đường tròn đáy trục lăn là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$5 cm$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, chiều dài trục lăn là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$23 cm$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(hình bên). Sau khi lăn trục lăn trọn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$15$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vòng trên một bức tường phẳng thì diện tích phủ sơn là bao nhiêu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$cm^2$</w:t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(giả sử các đường lăn không chồng lấn lên nhau, lấy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$\pi =3,14)$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960834B" w14:textId="77777777" w:rsidR="00BA386F" w:rsidRPr="00BF1F08" w:rsidRDefault="00BA386F" w:rsidP="007F26F3">
      <w:pPr>
        <w:pStyle w:val="ListParagraph"/>
        <w:tabs>
          <w:tab w:val="left" w:pos="992"/>
        </w:tabs>
        <w:spacing w:line="276" w:lineRule="auto"/>
        <w:ind w:left="992"/>
        <w:jc w:val="center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84B6F6" wp14:editId="4F6BA46D">
            <wp:extent cx="2181225" cy="1943100"/>
            <wp:effectExtent l="0" t="0" r="9525" b="0"/>
            <wp:docPr id="212312252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450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8BF6" w14:textId="29C0AE01" w:rsidR="00BA386F" w:rsidRPr="00BF1F08" w:rsidRDefault="00BA386F" w:rsidP="007F26F3">
      <w:pPr>
        <w:tabs>
          <w:tab w:val="left" w:pos="993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>2)</w:t>
      </w:r>
      <w:r w:rsidRPr="00BF1F08">
        <w:rPr>
          <w:rFonts w:ascii="Times New Roman" w:hAnsi="Times New Roman" w:cs="Times New Roman"/>
          <w:sz w:val="26"/>
          <w:szCs w:val="26"/>
        </w:rPr>
        <w:t xml:space="preserve"> Cho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tam giác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$ABC$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nhọn. Đ</w:t>
      </w:r>
      <w:r w:rsidRPr="00BF1F08">
        <w:rPr>
          <w:rFonts w:ascii="Times New Roman" w:hAnsi="Times New Roman" w:cs="Times New Roman"/>
          <w:sz w:val="26"/>
          <w:szCs w:val="26"/>
        </w:rPr>
        <w:t>ường tròn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$\left( O \right)$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đường kính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$BC$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$AB$</w:t>
      </w:r>
      <w:r w:rsidRPr="00BF1F08">
        <w:rPr>
          <w:rFonts w:ascii="Times New Roman" w:hAnsi="Times New Roman" w:cs="Times New Roman"/>
          <w:sz w:val="26"/>
          <w:szCs w:val="26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$AC$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lần lượt tại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$E$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$D$</w:t>
      </w:r>
      <w:r w:rsidRPr="00BF1F08">
        <w:rPr>
          <w:rFonts w:ascii="Times New Roman" w:hAnsi="Times New Roman" w:cs="Times New Roman"/>
          <w:sz w:val="26"/>
          <w:szCs w:val="26"/>
        </w:rPr>
        <w:t>;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$BD$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$CE$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tại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$H$</w:t>
      </w:r>
      <w:r w:rsidRPr="00BF1F08">
        <w:rPr>
          <w:rFonts w:ascii="Times New Roman" w:hAnsi="Times New Roman" w:cs="Times New Roman"/>
          <w:sz w:val="26"/>
          <w:szCs w:val="26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$AH$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$BC$</w:t>
      </w:r>
      <w:r w:rsidRPr="00BF1F08">
        <w:rPr>
          <w:rFonts w:ascii="Times New Roman" w:hAnsi="Times New Roman" w:cs="Times New Roman"/>
          <w:sz w:val="26"/>
          <w:szCs w:val="26"/>
        </w:rPr>
        <w:t xml:space="preserve"> 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tại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$I$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. Từ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kẻ tiếp tuyến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$AM$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$AN$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của đường tròn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$\left( O \right)$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$M$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$N$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là tiếp điểm). </w:t>
      </w:r>
    </w:p>
    <w:p w14:paraId="7B9B5A8B" w14:textId="46758BF3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a) </w:t>
      </w:r>
      <w:r w:rsidRPr="00BF1F08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minh tứ giác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$AEHD$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nội tiếp.</w:t>
      </w:r>
    </w:p>
    <w:p w14:paraId="11ED8235" w14:textId="7026941A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sv-SE"/>
        </w:rPr>
        <w:t xml:space="preserve">b) </w:t>
      </w:r>
      <w:r w:rsidRPr="00BF1F08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F1F08">
        <w:rPr>
          <w:rFonts w:ascii="Times New Roman" w:hAnsi="Times New Roman" w:cs="Times New Roman"/>
          <w:sz w:val="26"/>
          <w:szCs w:val="26"/>
          <w:lang w:val="sv-SE"/>
        </w:rPr>
        <w:t xml:space="preserve"> minh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sv-SE"/>
        </w:rPr>
        <w:t>$AB.BE=BI.BC$</w:t>
      </w:r>
      <w:r w:rsidRPr="00BF1F08">
        <w:rPr>
          <w:rFonts w:ascii="Times New Roman" w:hAnsi="Times New Roman" w:cs="Times New Roman"/>
          <w:sz w:val="26"/>
          <w:szCs w:val="26"/>
          <w:lang w:val="sv-SE"/>
        </w:rPr>
        <w:t>, t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ừ đó suy ra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$AB.BE+AC.CD=B{{C}^2}$</w:t>
      </w:r>
    </w:p>
    <w:p w14:paraId="5FA8DA88" w14:textId="770125CD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sv-SE"/>
        </w:rPr>
        <w:t xml:space="preserve">c) </w:t>
      </w:r>
      <w:r w:rsidRPr="00BF1F08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minh ba điểm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$M$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$H$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$N$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thẳng hàng.</w:t>
      </w:r>
    </w:p>
    <w:p w14:paraId="6BD484D8" w14:textId="77777777" w:rsidR="00BA386F" w:rsidRPr="00BF1F08" w:rsidRDefault="00BA386F" w:rsidP="007F26F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2F952D2" w14:textId="6947B363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1) Bán kính của đường tròn đáy trục lăn là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$5:2=2,5 cm$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>Trục lăn sơn có dạng hình trụ nên ta có: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Diện tích xung quanh trục lăn sơn là: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${{S}_{mq }}=2\pi rh$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$=2\pi .2,5.23$$=361,1 \left( cm^2 \right)$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Sau khi lăn 15 vòng trên một bức tường phẳng thì diện tích phủ sơn là: </w:t>
      </w:r>
      <w:r w:rsidR="00BF1F08" w:rsidRPr="00BF1F08"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  <w:t>$361,1.15=5416,5\left( cm^2 \right)$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1EB21F9" w14:textId="77777777" w:rsidR="00BA386F" w:rsidRPr="00BF1F08" w:rsidRDefault="00BA386F" w:rsidP="007F26F3">
      <w:pPr>
        <w:spacing w:line="276" w:lineRule="auto"/>
        <w:ind w:left="993"/>
        <w:rPr>
          <w:rFonts w:ascii="Times New Roman" w:eastAsia="Georgia" w:hAnsi="Times New Roman" w:cs="Times New Roman"/>
          <w:sz w:val="26"/>
          <w:szCs w:val="26"/>
          <w:lang w:val="vi-VN"/>
        </w:rPr>
      </w:pPr>
      <w:r w:rsidRPr="00BF1F08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2) </w:t>
      </w:r>
    </w:p>
    <w:p w14:paraId="74832592" w14:textId="77777777" w:rsidR="00BA386F" w:rsidRPr="00BF1F08" w:rsidRDefault="00BA386F" w:rsidP="007F26F3">
      <w:pPr>
        <w:spacing w:line="276" w:lineRule="auto"/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BF1F0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F8FD81D" wp14:editId="7C62CDA9">
            <wp:extent cx="2514600" cy="33362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D01AF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9" cy="334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4341" w14:textId="1610F9C5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a) Vì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$\widehat{BEC}$</w:t>
      </w:r>
      <w:r w:rsidRPr="00BF1F08">
        <w:rPr>
          <w:rFonts w:ascii="Times New Roman" w:hAnsi="Times New Roman" w:cs="Times New Roman"/>
          <w:sz w:val="26"/>
          <w:szCs w:val="26"/>
        </w:rPr>
        <w:t xml:space="preserve"> và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$\widehat{BDC}$</w:t>
      </w:r>
      <w:r w:rsidRPr="00BF1F08">
        <w:rPr>
          <w:rFonts w:ascii="Times New Roman" w:hAnsi="Times New Roman" w:cs="Times New Roman"/>
          <w:sz w:val="26"/>
          <w:szCs w:val="26"/>
        </w:rPr>
        <w:t xml:space="preserve"> là hai 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>góc nội tiếp chắn nửa đường tròn</w:t>
      </w:r>
      <w:r w:rsidRPr="00BF1F08">
        <w:rPr>
          <w:rFonts w:ascii="Times New Roman" w:hAnsi="Times New Roman" w:cs="Times New Roman"/>
          <w:sz w:val="26"/>
          <w:szCs w:val="26"/>
        </w:rPr>
        <w:t xml:space="preserve">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$\left( O \right)$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nên</w:t>
      </w:r>
      <w:r w:rsidRPr="00BF1F08">
        <w:rPr>
          <w:rFonts w:ascii="Times New Roman" w:hAnsi="Times New Roman" w:cs="Times New Roman"/>
          <w:sz w:val="26"/>
          <w:szCs w:val="26"/>
        </w:rPr>
        <w:t xml:space="preserve">: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$\widehat{BEC}=\widehat{BDC}=90{}^\circ$</w:t>
      </w:r>
      <w:r w:rsidRPr="00BF1F08">
        <w:rPr>
          <w:rFonts w:ascii="Times New Roman" w:hAnsi="Times New Roman" w:cs="Times New Roman"/>
          <w:sz w:val="26"/>
          <w:szCs w:val="26"/>
        </w:rPr>
        <w:t xml:space="preserve">, suy ra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$\widehat{AEH}=\widehat{ADH}=90{}^\circ$</w:t>
      </w:r>
    </w:p>
    <w:p w14:paraId="0A320024" w14:textId="100DE50C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Suy ra hai điểm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BF1F08">
        <w:rPr>
          <w:rFonts w:ascii="Times New Roman" w:hAnsi="Times New Roman" w:cs="Times New Roman"/>
          <w:sz w:val="26"/>
          <w:szCs w:val="26"/>
        </w:rPr>
        <w:t xml:space="preserve"> và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BF1F08">
        <w:rPr>
          <w:rFonts w:ascii="Times New Roman" w:hAnsi="Times New Roman" w:cs="Times New Roman"/>
          <w:sz w:val="26"/>
          <w:szCs w:val="26"/>
        </w:rPr>
        <w:t xml:space="preserve"> cùng thuộc đường tròn đường kính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$AH$</w:t>
      </w:r>
    </w:p>
    <w:p w14:paraId="3B3C0B4B" w14:textId="567F8365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>Do đó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F1F08">
        <w:rPr>
          <w:rFonts w:ascii="Times New Roman" w:hAnsi="Times New Roman" w:cs="Times New Roman"/>
          <w:sz w:val="26"/>
          <w:szCs w:val="26"/>
        </w:rPr>
        <w:t>b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>ốn đi</w:t>
      </w:r>
      <w:r w:rsidRPr="00BF1F08">
        <w:rPr>
          <w:rFonts w:ascii="Times New Roman" w:hAnsi="Times New Roman" w:cs="Times New Roman"/>
          <w:sz w:val="26"/>
          <w:szCs w:val="26"/>
        </w:rPr>
        <w:t xml:space="preserve">ểm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BF1F08">
        <w:rPr>
          <w:rFonts w:ascii="Times New Roman" w:hAnsi="Times New Roman" w:cs="Times New Roman"/>
          <w:sz w:val="26"/>
          <w:szCs w:val="26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BF1F08">
        <w:rPr>
          <w:rFonts w:ascii="Times New Roman" w:hAnsi="Times New Roman" w:cs="Times New Roman"/>
          <w:sz w:val="26"/>
          <w:szCs w:val="26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$H$</w:t>
      </w:r>
      <w:r w:rsidRPr="00BF1F08">
        <w:rPr>
          <w:rFonts w:ascii="Times New Roman" w:hAnsi="Times New Roman" w:cs="Times New Roman"/>
          <w:sz w:val="26"/>
          <w:szCs w:val="26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$D$</w:t>
      </w:r>
      <w:r w:rsidRPr="00BF1F08">
        <w:rPr>
          <w:rFonts w:ascii="Times New Roman" w:hAnsi="Times New Roman" w:cs="Times New Roman"/>
          <w:sz w:val="26"/>
          <w:szCs w:val="26"/>
        </w:rPr>
        <w:t xml:space="preserve"> cùng thuộc đường tròn đường kính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$AH$</w:t>
      </w:r>
    </w:p>
    <w:p w14:paraId="098A0827" w14:textId="63469EC8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noProof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Vậy tứ giác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$AEHD$</w:t>
      </w:r>
      <w:r w:rsidRPr="00BF1F08">
        <w:rPr>
          <w:rFonts w:ascii="Times New Roman" w:hAnsi="Times New Roman" w:cs="Times New Roman"/>
          <w:sz w:val="26"/>
          <w:szCs w:val="26"/>
        </w:rPr>
        <w:t xml:space="preserve"> nội tiếp đường tròn đường kính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$AH$</w:t>
      </w:r>
    </w:p>
    <w:p w14:paraId="0F6773B9" w14:textId="2CD0A910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b) 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Chứng minh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$H$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là trực tâm của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 ABC$</w:t>
      </w:r>
      <w:r w:rsidRPr="00BF1F08">
        <w:rPr>
          <w:rFonts w:ascii="Times New Roman" w:hAnsi="Times New Roman" w:cs="Times New Roman"/>
          <w:sz w:val="26"/>
          <w:szCs w:val="26"/>
        </w:rPr>
        <w:t xml:space="preserve"> suy ra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$AI\bot BC$</w:t>
      </w:r>
    </w:p>
    <w:p w14:paraId="0ECF327D" w14:textId="3BBC868A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Chứng minh được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 ABI\backsim \Delta CBE$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(g.g)</w:t>
      </w:r>
    </w:p>
    <w:p w14:paraId="3DD09451" w14:textId="67DBE02E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Suy ra: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$\frac{AB}{CB}=\frac{BI}{BE}$</w:t>
      </w:r>
      <w:r w:rsidRPr="00BF1F08">
        <w:rPr>
          <w:rFonts w:ascii="Times New Roman" w:hAnsi="Times New Roman" w:cs="Times New Roman"/>
          <w:sz w:val="26"/>
          <w:szCs w:val="26"/>
        </w:rPr>
        <w:t xml:space="preserve"> hay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$AB.BE=AI.BC$</w:t>
      </w:r>
      <w:r w:rsidRPr="00BF1F08">
        <w:rPr>
          <w:rFonts w:ascii="Times New Roman" w:hAnsi="Times New Roman" w:cs="Times New Roman"/>
          <w:sz w:val="26"/>
          <w:szCs w:val="26"/>
        </w:rPr>
        <w:t xml:space="preserve"> (1)</w:t>
      </w:r>
    </w:p>
    <w:p w14:paraId="05D6B608" w14:textId="35232E9F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Tương tự: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$AC.CD=AI.BC$</w:t>
      </w:r>
      <w:r w:rsidRPr="00BF1F08">
        <w:rPr>
          <w:rFonts w:ascii="Times New Roman" w:hAnsi="Times New Roman" w:cs="Times New Roman"/>
          <w:sz w:val="26"/>
          <w:szCs w:val="26"/>
        </w:rPr>
        <w:t xml:space="preserve"> (2)</w:t>
      </w:r>
    </w:p>
    <w:p w14:paraId="1911F2C7" w14:textId="475D12CB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Từ (1) và (2) suy ra: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$AB.BE+AC.CD=BI.BC+CI.BC=\left( BI+CI \right).BC=B{{C}^2}$</w:t>
      </w:r>
    </w:p>
    <w:p w14:paraId="609B73AA" w14:textId="4C994C93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Vậy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$AB.BE+AC.CD=B{{C}^2}$</w:t>
      </w:r>
    </w:p>
    <w:p w14:paraId="46B12383" w14:textId="0618F0D7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</w:rPr>
        <w:t xml:space="preserve">c) 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Chứng minh 5 điểm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 , M , I , O , N$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cùng thuộc đường tròn đường kính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$AO$</w:t>
      </w:r>
      <w:r w:rsidRPr="00BF1F08">
        <w:rPr>
          <w:rFonts w:ascii="Times New Roman" w:hAnsi="Times New Roman" w:cs="Times New Roman"/>
          <w:sz w:val="26"/>
          <w:szCs w:val="26"/>
        </w:rPr>
        <w:t>, suy ra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tứ giác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$AMIN$</w:t>
      </w:r>
      <w:r w:rsidRPr="00BF1F08">
        <w:rPr>
          <w:rFonts w:ascii="Times New Roman" w:hAnsi="Times New Roman" w:cs="Times New Roman"/>
          <w:sz w:val="26"/>
          <w:szCs w:val="26"/>
        </w:rPr>
        <w:t xml:space="preserve"> 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nội tiếp </w:t>
      </w:r>
      <w:r w:rsidRPr="00BF1F08">
        <w:rPr>
          <w:rFonts w:ascii="Times New Roman" w:hAnsi="Times New Roman" w:cs="Times New Roman"/>
          <w:sz w:val="26"/>
          <w:szCs w:val="26"/>
        </w:rPr>
        <w:t xml:space="preserve">, suy ra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$\widehat{AMI}+\widehat{ANI}=180{}^\circ$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(*)</w:t>
      </w:r>
    </w:p>
    <w:p w14:paraId="14AC41DE" w14:textId="01ACC6FC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Chứng minh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 AEH\backsim \Delta AIB$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(g.g)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suy ra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$\frac{AE}{AI}=\frac{AH}{AB}$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$AE.AB=AI.AH$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(3)</w:t>
      </w:r>
    </w:p>
    <w:p w14:paraId="2F679CFE" w14:textId="5454A51D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Chứng minh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 AME\backsim \Delta ABM$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(g.g), suy ra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$\frac{AE}{AM}=\frac{AM}{AB}$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</w:rPr>
        <w:t>$AB.AE=A{{M}^2}$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(4)</w:t>
      </w:r>
    </w:p>
    <w:p w14:paraId="34FE90B8" w14:textId="59E4E43A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Từ (3) và (4) suy ra  hay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$\frac{AM}{AI}=\frac{AH}{AM}$</w:t>
      </w:r>
    </w:p>
    <w:p w14:paraId="2502B185" w14:textId="6D81BEFA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 xml:space="preserve">Chứng minh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 AMI\backsim \Delta AHM$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(c.g.c), suy ra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$\widehat{AMI}=\widehat{AHM}$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(**)</w:t>
      </w:r>
    </w:p>
    <w:p w14:paraId="73610A83" w14:textId="046D71A7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Tương tự: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$\widehat{ANI}=\widehat{AHN}$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(***)</w:t>
      </w:r>
    </w:p>
    <w:p w14:paraId="6CDD4391" w14:textId="16A5AD9B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Từ (*), (**) và (***) suy ra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$\widehat{AHM}+\widehat{AHN}=180{}^\circ$</w:t>
      </w:r>
    </w:p>
    <w:p w14:paraId="7F75F4CD" w14:textId="497AE616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Vậy ba điểm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$M$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$H$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$N$</w:t>
      </w:r>
      <w:r w:rsidRPr="00BF1F0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thẳng hàng.</w:t>
      </w:r>
    </w:p>
    <w:p w14:paraId="6B3D68A9" w14:textId="6353B5C2" w:rsidR="00BA386F" w:rsidRPr="00BF1F08" w:rsidRDefault="00BA386F" w:rsidP="007F26F3">
      <w:pPr>
        <w:tabs>
          <w:tab w:val="left" w:pos="6945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BF1F0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(0,5 điểm) 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Phiên chợ hè Lotus sử dụng hai loại thẻ: loại thẻ giá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$3000$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đồng và loại thẻ giá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$4000$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đồng. </w:t>
      </w:r>
      <w:r w:rsidRPr="00BF1F08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Vào dịp nghỉ hè, bạn An muốn dùng hết số tiền tiết kiệm của mình để mua </w:t>
      </w:r>
      <w:r w:rsidR="00BF1F08" w:rsidRPr="00BF1F08"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  <w:t>$x$</w:t>
      </w:r>
      <w:r w:rsidRPr="00BF1F08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 thẻ loại giá </w:t>
      </w:r>
      <w:r w:rsidR="00BF1F08" w:rsidRPr="00BF1F08"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  <w:t>$3000$</w:t>
      </w:r>
      <w:r w:rsidRPr="00BF1F08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 đồng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$y$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thẻ loại giá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$4000$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đồng. Tìm số cách mua có đủ cả hai loại thẻ nếu tiền tiết kiệm của bạn An là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$2023000$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đồng.</w:t>
      </w:r>
    </w:p>
    <w:p w14:paraId="2DE515E7" w14:textId="77777777" w:rsidR="00BA386F" w:rsidRPr="00BF1F08" w:rsidRDefault="00BA386F" w:rsidP="007F26F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F1F0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8861828" w14:textId="472D35D1" w:rsidR="00BA386F" w:rsidRPr="00BF1F08" w:rsidRDefault="00BA386F" w:rsidP="007F26F3">
      <w:pPr>
        <w:widowControl w:val="0"/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Ta có phương trình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$3000x+4000y=2023000$</w:t>
      </w:r>
    </w:p>
    <w:p w14:paraId="5B599D2F" w14:textId="1EED3071" w:rsidR="00BA386F" w:rsidRPr="00BF1F08" w:rsidRDefault="00BF1F08" w:rsidP="007F26F3">
      <w:pPr>
        <w:widowControl w:val="0"/>
        <w:spacing w:line="276" w:lineRule="auto"/>
        <w:ind w:left="993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color w:val="000000"/>
          <w:sz w:val="26"/>
          <w:szCs w:val="26"/>
        </w:rPr>
        <w:t>$3x+4y=2023$</w:t>
      </w:r>
    </w:p>
    <w:p w14:paraId="17EFE812" w14:textId="14AC3729" w:rsidR="00BA386F" w:rsidRPr="00BF1F08" w:rsidRDefault="00BA386F" w:rsidP="007F26F3">
      <w:pPr>
        <w:widowControl w:val="0"/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$y=\frac{2023-3x}{4}\ge 1$</w:t>
      </w:r>
      <w:r w:rsidRPr="00BF1F08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, suy ra </w:t>
      </w:r>
      <w:r w:rsidR="00BF1F08" w:rsidRPr="00BF1F08">
        <w:rPr>
          <w:rFonts w:ascii="Times New Roman" w:hAnsi="Times New Roman" w:cs="Times New Roman"/>
          <w:color w:val="000000"/>
          <w:spacing w:val="-4"/>
          <w:sz w:val="26"/>
          <w:szCs w:val="26"/>
          <w:lang w:val="vi-VN"/>
        </w:rPr>
        <w:t>$1\le x\le \frac{2019}{3}=673$</w:t>
      </w:r>
    </w:p>
    <w:p w14:paraId="69A6C5C4" w14:textId="07175508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Mặt khác ta có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$y=\frac{2023-3x}{4}=\frac{2024-4x-1+x}{4}=506-x+\frac{x-1}{4}$</w:t>
      </w:r>
    </w:p>
    <w:p w14:paraId="3DFDD821" w14:textId="2F5ED194" w:rsidR="00BA386F" w:rsidRPr="00BF1F08" w:rsidRDefault="00BA386F" w:rsidP="007F26F3">
      <w:pPr>
        <w:widowControl w:val="0"/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Để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$y$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nguyên thì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$x-1$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 chia hết cho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$4$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 xml:space="preserve">, suy ra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vi-VN"/>
        </w:rPr>
        <w:t>$x=1+4k,k\in \mathbb{Z}$</w:t>
      </w:r>
      <w:r w:rsidRPr="00BF1F0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E59415B" w14:textId="4D6623A2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pt-BR"/>
        </w:rPr>
      </w:pPr>
      <w:r w:rsidRPr="00BF1F08">
        <w:rPr>
          <w:rFonts w:ascii="Times New Roman" w:hAnsi="Times New Roman" w:cs="Times New Roman"/>
          <w:sz w:val="26"/>
          <w:szCs w:val="26"/>
          <w:lang w:val="pt-BR"/>
        </w:rPr>
        <w:t xml:space="preserve">Kéo theo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pt-BR"/>
        </w:rPr>
        <w:t>$y=505-3k$</w:t>
      </w:r>
      <w:r w:rsidRPr="00BF1F08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512D11F4" w14:textId="10619169" w:rsidR="00BA386F" w:rsidRPr="00BF1F08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pt-BR"/>
        </w:rPr>
      </w:pPr>
      <w:r w:rsidRPr="00BF1F08">
        <w:rPr>
          <w:rFonts w:ascii="Times New Roman" w:hAnsi="Times New Roman" w:cs="Times New Roman"/>
          <w:sz w:val="26"/>
          <w:szCs w:val="26"/>
          <w:lang w:val="pt-BR"/>
        </w:rPr>
        <w:t xml:space="preserve">Do đó </w:t>
      </w:r>
      <w:r w:rsidR="00BF1F08" w:rsidRPr="00BF1F08">
        <w:rPr>
          <w:rFonts w:ascii="Times New Roman" w:hAnsi="Times New Roman" w:cs="Times New Roman"/>
          <w:color w:val="000000"/>
          <w:sz w:val="26"/>
          <w:szCs w:val="26"/>
          <w:lang w:val="pt-BR"/>
        </w:rPr>
        <w:t>$1\le 1+4k\le 673$</w:t>
      </w:r>
      <w:r w:rsidRPr="00BF1F08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BF1F08">
        <w:rPr>
          <w:rFonts w:ascii="Times New Roman" w:hAnsi="Times New Roman" w:cs="Times New Roman"/>
          <w:spacing w:val="-4"/>
          <w:sz w:val="26"/>
          <w:szCs w:val="26"/>
          <w:lang w:val="vi-VN"/>
        </w:rPr>
        <w:t>hay</w:t>
      </w:r>
      <w:r w:rsidRPr="00BF1F08">
        <w:rPr>
          <w:rFonts w:ascii="Times New Roman" w:hAnsi="Times New Roman" w:cs="Times New Roman"/>
          <w:spacing w:val="-4"/>
          <w:sz w:val="26"/>
          <w:szCs w:val="26"/>
          <w:lang w:val="pt-BR"/>
        </w:rPr>
        <w:t xml:space="preserve"> </w:t>
      </w:r>
      <w:r w:rsidR="00BF1F08" w:rsidRPr="00BF1F08">
        <w:rPr>
          <w:rFonts w:ascii="Times New Roman" w:hAnsi="Times New Roman" w:cs="Times New Roman"/>
          <w:color w:val="000000"/>
          <w:spacing w:val="-4"/>
          <w:sz w:val="26"/>
          <w:szCs w:val="26"/>
          <w:lang w:val="pt-BR"/>
        </w:rPr>
        <w:t>$0\le k\le 168$</w:t>
      </w:r>
      <w:r w:rsidRPr="00BF1F08">
        <w:rPr>
          <w:rFonts w:ascii="Times New Roman" w:hAnsi="Times New Roman" w:cs="Times New Roman"/>
          <w:spacing w:val="-4"/>
          <w:sz w:val="26"/>
          <w:szCs w:val="26"/>
          <w:lang w:val="vi-VN"/>
        </w:rPr>
        <w:t>.</w:t>
      </w:r>
    </w:p>
    <w:p w14:paraId="4916ABEF" w14:textId="2E08D75B" w:rsidR="00BA386F" w:rsidRPr="00BF1F08" w:rsidRDefault="00BA386F" w:rsidP="007F26F3">
      <w:pPr>
        <w:pStyle w:val="Heading2"/>
        <w:spacing w:before="0" w:line="276" w:lineRule="auto"/>
        <w:ind w:left="993"/>
        <w:rPr>
          <w:rFonts w:ascii="Times New Roman" w:hAnsi="Times New Roman" w:cs="Times New Roman"/>
        </w:rPr>
      </w:pPr>
      <w:r w:rsidRPr="00BF1F08">
        <w:rPr>
          <w:rFonts w:ascii="Times New Roman" w:hAnsi="Times New Roman" w:cs="Times New Roman"/>
        </w:rPr>
        <w:t xml:space="preserve">Vậy có </w:t>
      </w:r>
      <w:r w:rsidR="00BF1F08" w:rsidRPr="00BF1F08">
        <w:rPr>
          <w:rFonts w:ascii="Times New Roman" w:hAnsi="Times New Roman" w:cs="Times New Roman"/>
          <w:color w:val="000000"/>
        </w:rPr>
        <w:t>$169$</w:t>
      </w:r>
      <w:r w:rsidRPr="00BF1F08">
        <w:rPr>
          <w:rFonts w:ascii="Times New Roman" w:hAnsi="Times New Roman" w:cs="Times New Roman"/>
        </w:rPr>
        <w:t xml:space="preserve"> cặp </w:t>
      </w:r>
    </w:p>
    <w:p w14:paraId="05CED80E" w14:textId="77777777" w:rsidR="00BA386F" w:rsidRPr="00BF1F08" w:rsidRDefault="00BA386F" w:rsidP="007F26F3">
      <w:pPr>
        <w:pStyle w:val="Heading2"/>
        <w:spacing w:before="0" w:line="276" w:lineRule="auto"/>
        <w:ind w:left="993"/>
        <w:jc w:val="center"/>
        <w:rPr>
          <w:rFonts w:ascii="Times New Roman" w:hAnsi="Times New Roman" w:cs="Times New Roman"/>
        </w:rPr>
      </w:pPr>
      <w:r w:rsidRPr="00BF1F08">
        <w:rPr>
          <w:rFonts w:ascii="Times New Roman" w:hAnsi="Times New Roman" w:cs="Times New Roman"/>
        </w:rPr>
        <w:sym w:font="Wingdings" w:char="F096"/>
      </w:r>
      <w:r w:rsidRPr="00BF1F08">
        <w:rPr>
          <w:rFonts w:ascii="Times New Roman" w:hAnsi="Times New Roman" w:cs="Times New Roman"/>
        </w:rPr>
        <w:t xml:space="preserve"> </w:t>
      </w:r>
      <w:r w:rsidRPr="00BF1F08">
        <w:rPr>
          <w:rFonts w:ascii="Times New Roman" w:hAnsi="Times New Roman" w:cs="Times New Roman"/>
          <w:b/>
        </w:rPr>
        <w:t>HẾT</w:t>
      </w:r>
      <w:r w:rsidRPr="00BF1F08">
        <w:rPr>
          <w:rFonts w:ascii="Times New Roman" w:hAnsi="Times New Roman" w:cs="Times New Roman"/>
        </w:rPr>
        <w:t xml:space="preserve"> </w:t>
      </w:r>
      <w:r w:rsidRPr="00BF1F08">
        <w:rPr>
          <w:rFonts w:ascii="Times New Roman" w:hAnsi="Times New Roman" w:cs="Times New Roman"/>
        </w:rPr>
        <w:sym w:font="Wingdings" w:char="F097"/>
      </w:r>
    </w:p>
    <w:p w14:paraId="2867FE54" w14:textId="77777777" w:rsidR="00B02621" w:rsidRPr="00BF1F08" w:rsidRDefault="00B02621" w:rsidP="00BA386F">
      <w:pPr>
        <w:rPr>
          <w:rFonts w:ascii="Times New Roman" w:hAnsi="Times New Roman" w:cs="Times New Roman"/>
          <w:sz w:val="26"/>
          <w:szCs w:val="26"/>
        </w:rPr>
      </w:pPr>
    </w:p>
    <w:sectPr w:rsidR="00B02621" w:rsidRPr="00BF1F08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99ECC" w14:textId="77777777" w:rsidR="002958D4" w:rsidRDefault="002958D4" w:rsidP="0039216F">
      <w:pPr>
        <w:spacing w:after="0" w:line="240" w:lineRule="auto"/>
      </w:pPr>
      <w:r>
        <w:separator/>
      </w:r>
    </w:p>
  </w:endnote>
  <w:endnote w:type="continuationSeparator" w:id="0">
    <w:p w14:paraId="10E23550" w14:textId="77777777" w:rsidR="002958D4" w:rsidRDefault="002958D4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737BC" w14:textId="77777777" w:rsidR="002958D4" w:rsidRDefault="002958D4" w:rsidP="0039216F">
      <w:pPr>
        <w:spacing w:after="0" w:line="240" w:lineRule="auto"/>
      </w:pPr>
      <w:r>
        <w:separator/>
      </w:r>
    </w:p>
  </w:footnote>
  <w:footnote w:type="continuationSeparator" w:id="0">
    <w:p w14:paraId="232725B8" w14:textId="77777777" w:rsidR="002958D4" w:rsidRDefault="002958D4" w:rsidP="00392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28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6CE3"/>
    <w:rsid w:val="00057081"/>
    <w:rsid w:val="00060549"/>
    <w:rsid w:val="00061E8B"/>
    <w:rsid w:val="00075833"/>
    <w:rsid w:val="00076E88"/>
    <w:rsid w:val="00077487"/>
    <w:rsid w:val="00091756"/>
    <w:rsid w:val="00091916"/>
    <w:rsid w:val="000949AB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2F10"/>
    <w:rsid w:val="00153355"/>
    <w:rsid w:val="0015361A"/>
    <w:rsid w:val="00162715"/>
    <w:rsid w:val="00167435"/>
    <w:rsid w:val="001753C9"/>
    <w:rsid w:val="00181973"/>
    <w:rsid w:val="00190101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56C3A"/>
    <w:rsid w:val="002610F0"/>
    <w:rsid w:val="00277704"/>
    <w:rsid w:val="00292934"/>
    <w:rsid w:val="002958D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475E"/>
    <w:rsid w:val="004E6E7D"/>
    <w:rsid w:val="004E78B4"/>
    <w:rsid w:val="004F6BCE"/>
    <w:rsid w:val="005060BF"/>
    <w:rsid w:val="00512252"/>
    <w:rsid w:val="00515C1C"/>
    <w:rsid w:val="0052330D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A14A9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54951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D43A9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D7948"/>
    <w:rsid w:val="007E0920"/>
    <w:rsid w:val="007E1133"/>
    <w:rsid w:val="007E2599"/>
    <w:rsid w:val="007E7F7A"/>
    <w:rsid w:val="007F3529"/>
    <w:rsid w:val="007F546A"/>
    <w:rsid w:val="00806CC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D7FA7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2769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33FAD"/>
    <w:rsid w:val="00A415AC"/>
    <w:rsid w:val="00A51C61"/>
    <w:rsid w:val="00A53091"/>
    <w:rsid w:val="00A534A8"/>
    <w:rsid w:val="00A60826"/>
    <w:rsid w:val="00A623D0"/>
    <w:rsid w:val="00A7188D"/>
    <w:rsid w:val="00A74A65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262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86F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1F0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0AFE"/>
    <w:rsid w:val="00C571FB"/>
    <w:rsid w:val="00C60DD8"/>
    <w:rsid w:val="00C6277C"/>
    <w:rsid w:val="00C67145"/>
    <w:rsid w:val="00C6720F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54292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4652"/>
    <w:rsid w:val="00DA56C5"/>
    <w:rsid w:val="00DB23D4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46FBC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17F3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8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rsid w:val="00C50AFE"/>
  </w:style>
  <w:style w:type="character" w:customStyle="1" w:styleId="mjx-char">
    <w:name w:val="mjx-char"/>
    <w:rsid w:val="00C50AFE"/>
  </w:style>
  <w:style w:type="paragraph" w:customStyle="1" w:styleId="msolistparagraph0">
    <w:name w:val="msolistparagraph"/>
    <w:basedOn w:val="Normal"/>
    <w:rsid w:val="00C50A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  <w:style w:type="paragraph" w:customStyle="1" w:styleId="Normal1">
    <w:name w:val="Normal_1"/>
    <w:qFormat/>
    <w:rsid w:val="00C50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3">
    <w:name w:val="Normal_0_3"/>
    <w:rsid w:val="00C50AF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pple-converted-space">
    <w:name w:val="apple-converted-space"/>
    <w:qFormat/>
    <w:rsid w:val="00F217F3"/>
  </w:style>
  <w:style w:type="paragraph" w:styleId="List">
    <w:name w:val="List"/>
    <w:basedOn w:val="Normal"/>
    <w:uiPriority w:val="99"/>
    <w:unhideWhenUsed/>
    <w:rsid w:val="00F217F3"/>
    <w:pPr>
      <w:spacing w:line="256" w:lineRule="auto"/>
      <w:ind w:left="360" w:hanging="360"/>
      <w:contextualSpacing/>
    </w:pPr>
    <w:rPr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7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tm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1.xlsx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7.7569444444444441E-2"/>
          <c:y val="0.19523840769903761"/>
          <c:w val="0.77891203703703704"/>
          <c:h val="0.5859505061867266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rgbClr val="FFC000">
                  <a:alpha val="95000"/>
                </a:srgbClr>
              </a:soli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FF000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F7A-431F-A931-EDF20CB32B70}"/>
              </c:ext>
            </c:extLst>
          </c:dPt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F7A-431F-A931-EDF20CB32B70}"/>
              </c:ext>
            </c:extLst>
          </c:dPt>
          <c:dPt>
            <c:idx val="3"/>
            <c:invertIfNegative val="0"/>
            <c:bubble3D val="0"/>
            <c:spPr>
              <a:solidFill>
                <a:srgbClr val="FFFF0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F7A-431F-A931-EDF20CB32B70}"/>
              </c:ext>
            </c:extLst>
          </c:dPt>
          <c:dPt>
            <c:idx val="4"/>
            <c:invertIfNegative val="0"/>
            <c:bubble3D val="0"/>
            <c:spPr>
              <a:solidFill>
                <a:srgbClr val="54DF41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F7A-431F-A931-EDF20CB32B70}"/>
              </c:ext>
            </c:extLst>
          </c:dPt>
          <c:dPt>
            <c:idx val="5"/>
            <c:invertIfNegative val="0"/>
            <c:bubble3D val="0"/>
            <c:spPr>
              <a:solidFill>
                <a:srgbClr val="2111F7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EF7A-431F-A931-EDF20CB32B7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wrap="square" tIns="0" bIns="0" anchor="b" anchorCtr="0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Sheet1!$A$2:$A$8</c:f>
              <c:numCache>
                <c:formatCode>General</c:formatCode>
                <c:ptCount val="7"/>
                <c:pt idx="1">
                  <c:v>150</c:v>
                </c:pt>
                <c:pt idx="2">
                  <c:v>300</c:v>
                </c:pt>
                <c:pt idx="3">
                  <c:v>450</c:v>
                </c:pt>
                <c:pt idx="4">
                  <c:v>600</c:v>
                </c:pt>
                <c:pt idx="5">
                  <c:v>750</c:v>
                </c:pt>
                <c:pt idx="6">
                  <c:v>900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1">
                  <c:v>15</c:v>
                </c:pt>
                <c:pt idx="2">
                  <c:v>27</c:v>
                </c:pt>
                <c:pt idx="3">
                  <c:v>38</c:v>
                </c:pt>
                <c:pt idx="4">
                  <c:v>40</c:v>
                </c:pt>
                <c:pt idx="5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F7A-431F-A931-EDF20CB32B7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"/>
        <c:overlap val="-27"/>
        <c:axId val="-2079809280"/>
        <c:axId val="-2079807104"/>
      </c:barChart>
      <c:catAx>
        <c:axId val="-20798092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="0">
                    <a:solidFill>
                      <a:sysClr val="windowText" lastClr="000000"/>
                    </a:solidFill>
                  </a:rPr>
                  <a:t>Số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tiền </a:t>
                </a:r>
                <a:r>
                  <a:rPr lang="en-US" b="0">
                    <a:solidFill>
                      <a:sysClr val="windowText" lastClr="000000"/>
                    </a:solidFill>
                  </a:rPr>
                  <a:t>(nghìn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đồng)</a:t>
                </a:r>
                <a:endParaRPr lang="en-US" b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0.75904752869746706"/>
              <c:y val="0.8463964928867944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arrow"/>
          </a:ln>
          <a:effectLst/>
        </c:spPr>
        <c:txPr>
          <a:bodyPr rot="-120000" spcFirstLastPara="1" vertOverflow="ellipsis" wrap="square" anchor="t" anchorCtr="0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2079807104"/>
        <c:crosses val="autoZero"/>
        <c:auto val="1"/>
        <c:lblAlgn val="l"/>
        <c:lblOffset val="10"/>
        <c:noMultiLvlLbl val="0"/>
      </c:catAx>
      <c:valAx>
        <c:axId val="-2079807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="0">
                    <a:solidFill>
                      <a:sysClr val="windowText" lastClr="000000"/>
                    </a:solidFill>
                  </a:rPr>
                  <a:t>Tần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số </a:t>
                </a:r>
                <a:r>
                  <a:rPr lang="en-US" sz="1200" b="0" i="0" u="none" strike="noStrike" baseline="0"/>
                  <a:t>(𝑛)</a:t>
                </a:r>
                <a:r>
                  <a:rPr lang="en-US" b="1" baseline="0">
                    <a:solidFill>
                      <a:sysClr val="windowText" lastClr="000000"/>
                    </a:solidFill>
                  </a:rPr>
                  <a:t> </a:t>
                </a:r>
              </a:p>
            </c:rich>
          </c:tx>
          <c:layout>
            <c:manualLayout>
              <c:xMode val="edge"/>
              <c:yMode val="edge"/>
              <c:x val="1.9587455414227066E-3"/>
              <c:y val="8.2219197308507644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  <a:tailEnd type="arrow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2079809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7.7569444444444441E-2"/>
          <c:y val="0.19523840769903761"/>
          <c:w val="0.77891203703703704"/>
          <c:h val="0.5859505061867266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rgbClr val="FFC000">
                  <a:alpha val="95000"/>
                </a:srgbClr>
              </a:soli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FF000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F7A-431F-A931-EDF20CB32B70}"/>
              </c:ext>
            </c:extLst>
          </c:dPt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F7A-431F-A931-EDF20CB32B70}"/>
              </c:ext>
            </c:extLst>
          </c:dPt>
          <c:dPt>
            <c:idx val="3"/>
            <c:invertIfNegative val="0"/>
            <c:bubble3D val="0"/>
            <c:spPr>
              <a:solidFill>
                <a:srgbClr val="FFFF0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F7A-431F-A931-EDF20CB32B70}"/>
              </c:ext>
            </c:extLst>
          </c:dPt>
          <c:dPt>
            <c:idx val="4"/>
            <c:invertIfNegative val="0"/>
            <c:bubble3D val="0"/>
            <c:spPr>
              <a:solidFill>
                <a:srgbClr val="54DF41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F7A-431F-A931-EDF20CB32B70}"/>
              </c:ext>
            </c:extLst>
          </c:dPt>
          <c:dPt>
            <c:idx val="5"/>
            <c:invertIfNegative val="0"/>
            <c:bubble3D val="0"/>
            <c:spPr>
              <a:solidFill>
                <a:srgbClr val="2111F7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EF7A-431F-A931-EDF20CB32B7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wrap="square" tIns="0" bIns="0" anchor="b" anchorCtr="0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Sheet1!$A$2:$A$8</c:f>
              <c:numCache>
                <c:formatCode>General</c:formatCode>
                <c:ptCount val="7"/>
                <c:pt idx="1">
                  <c:v>150</c:v>
                </c:pt>
                <c:pt idx="2">
                  <c:v>300</c:v>
                </c:pt>
                <c:pt idx="3">
                  <c:v>450</c:v>
                </c:pt>
                <c:pt idx="4">
                  <c:v>600</c:v>
                </c:pt>
                <c:pt idx="5">
                  <c:v>750</c:v>
                </c:pt>
                <c:pt idx="6">
                  <c:v>900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1">
                  <c:v>15</c:v>
                </c:pt>
                <c:pt idx="2">
                  <c:v>27</c:v>
                </c:pt>
                <c:pt idx="3">
                  <c:v>38</c:v>
                </c:pt>
                <c:pt idx="4">
                  <c:v>40</c:v>
                </c:pt>
                <c:pt idx="5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F7A-431F-A931-EDF20CB32B7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"/>
        <c:overlap val="-27"/>
        <c:axId val="-2079815264"/>
        <c:axId val="-2079810912"/>
      </c:barChart>
      <c:catAx>
        <c:axId val="-20798152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="0">
                    <a:solidFill>
                      <a:sysClr val="windowText" lastClr="000000"/>
                    </a:solidFill>
                  </a:rPr>
                  <a:t>Số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tiền </a:t>
                </a:r>
                <a:r>
                  <a:rPr lang="en-US" b="0">
                    <a:solidFill>
                      <a:sysClr val="windowText" lastClr="000000"/>
                    </a:solidFill>
                  </a:rPr>
                  <a:t>(nghìn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đồng)</a:t>
                </a:r>
                <a:endParaRPr lang="en-US" b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0.75904752869746706"/>
              <c:y val="0.8463964928867944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arrow"/>
          </a:ln>
          <a:effectLst/>
        </c:spPr>
        <c:txPr>
          <a:bodyPr rot="-120000" spcFirstLastPara="1" vertOverflow="ellipsis" wrap="square" anchor="t" anchorCtr="0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2079810912"/>
        <c:crosses val="autoZero"/>
        <c:auto val="1"/>
        <c:lblAlgn val="l"/>
        <c:lblOffset val="10"/>
        <c:noMultiLvlLbl val="0"/>
      </c:catAx>
      <c:valAx>
        <c:axId val="-2079810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="0">
                    <a:solidFill>
                      <a:sysClr val="windowText" lastClr="000000"/>
                    </a:solidFill>
                  </a:rPr>
                  <a:t>Tần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số </a:t>
                </a:r>
                <a:r>
                  <a:rPr lang="en-US" sz="1200" b="0" i="0" u="none" strike="noStrike" baseline="0"/>
                  <a:t>(𝑛)</a:t>
                </a:r>
                <a:r>
                  <a:rPr lang="en-US" b="1" baseline="0">
                    <a:solidFill>
                      <a:sysClr val="windowText" lastClr="000000"/>
                    </a:solidFill>
                  </a:rPr>
                  <a:t> </a:t>
                </a:r>
              </a:p>
            </c:rich>
          </c:tx>
          <c:layout>
            <c:manualLayout>
              <c:xMode val="edge"/>
              <c:yMode val="edge"/>
              <c:x val="1.9587455414227066E-3"/>
              <c:y val="8.2219197308507644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  <a:tailEnd type="arrow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20798152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3</TotalTime>
  <Pages>9</Pages>
  <Words>1674</Words>
  <Characters>9543</Characters>
  <Application>Microsoft Office Word</Application>
  <DocSecurity>0</DocSecurity>
  <Lines>79</Lines>
  <Paragraphs>22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2026-05-19T10:15:00Z</dcterms:created>
  <dcterms:modified xsi:type="dcterms:W3CDTF">2026-05-19T10:15:00Z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