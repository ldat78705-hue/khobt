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807451" w:rsidRPr="00807451" w14:paraId="7E826F57" w14:textId="77777777" w:rsidTr="00807451">
        <w:trPr>
          <w:jc w:val="center"/>
        </w:trPr>
        <w:tc>
          <w:tcPr>
            <w:tcW w:w="5000" w:type="pct"/>
            <w:vAlign w:val="center"/>
          </w:tcPr>
          <w:p w14:paraId="488AEEBD" w14:textId="77777777" w:rsidR="00807451" w:rsidRPr="00807451" w:rsidRDefault="00807451" w:rsidP="00807451">
            <w:pPr>
              <w:pStyle w:val="Heading1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807451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14F59371" w14:textId="77777777" w:rsidR="00807451" w:rsidRPr="00807451" w:rsidRDefault="00807451" w:rsidP="0080745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807451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2C26142B" w14:textId="77777777" w:rsidR="00807451" w:rsidRPr="00807451" w:rsidRDefault="00807451" w:rsidP="00807451">
            <w:pPr>
              <w:pStyle w:val="Heading1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807451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807451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4BE07F5A" w14:textId="77777777" w:rsidR="00807451" w:rsidRPr="00807451" w:rsidRDefault="00807451" w:rsidP="00807451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807451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807451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6CF66007" w14:textId="77777777" w:rsidR="00807451" w:rsidRPr="00807451" w:rsidRDefault="00807451" w:rsidP="00506DF7">
      <w:pPr>
        <w:pStyle w:val="Heading1"/>
        <w:jc w:val="both"/>
        <w:rPr>
          <w:rFonts w:cs="Times New Roman"/>
          <w:b w:val="0"/>
          <w:sz w:val="26"/>
          <w:szCs w:val="26"/>
          <w:u w:val="single"/>
        </w:rPr>
      </w:pPr>
      <w:r w:rsidRPr="00807451">
        <w:rPr>
          <w:rFonts w:cs="Times New Roman"/>
          <w:sz w:val="26"/>
          <w:szCs w:val="26"/>
          <w:u w:val="single"/>
        </w:rPr>
        <w:t>ĐỀ BÀI</w:t>
      </w:r>
    </w:p>
    <w:p w14:paraId="42CEDD76" w14:textId="77777777" w:rsidR="00807451" w:rsidRPr="00807451" w:rsidRDefault="00807451" w:rsidP="00506DF7">
      <w:pPr>
        <w:tabs>
          <w:tab w:val="left" w:pos="992"/>
        </w:tabs>
        <w:ind w:left="1080" w:hanging="1080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I:</w:t>
      </w:r>
      <w:r w:rsidRPr="00807451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1512C785" w14:textId="77777777" w:rsidR="00807451" w:rsidRPr="00807451" w:rsidRDefault="00807451" w:rsidP="00807451">
      <w:pPr>
        <w:pStyle w:val="ListParagraph"/>
        <w:numPr>
          <w:ilvl w:val="0"/>
          <w:numId w:val="20"/>
        </w:num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Hlk178115700"/>
      <w:r w:rsidRPr="00807451">
        <w:rPr>
          <w:rFonts w:ascii="Times New Roman" w:hAnsi="Times New Roman" w:cs="Times New Roman"/>
          <w:sz w:val="26"/>
          <w:szCs w:val="26"/>
        </w:rPr>
        <w:t xml:space="preserve">Biểu đồ tần số ghép nhóm dưới đây ghi lại tốc độ (đơn vị: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4FD568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6pt;height:15.6pt" o:ole="">
            <v:imagedata r:id="rId7" o:title=""/>
          </v:shape>
          <o:OLEObject Type="Embed" ProgID="Equation.DSMT4" ShapeID="_x0000_i1025" DrawAspect="Content" ObjectID="_1795543867" r:id="rId8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)của </w:t>
      </w:r>
      <w:r w:rsidRPr="00807451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4922DF89">
          <v:shape id="_x0000_i1026" type="#_x0000_t75" style="width:15.6pt;height:15.6pt" o:ole="">
            <v:imagedata r:id="rId9" o:title=""/>
          </v:shape>
          <o:OLEObject Type="Embed" ProgID="Equation.DSMT4" ShapeID="_x0000_i1026" DrawAspect="Content" ObjectID="_1795543868" r:id="rId10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ô tô khi đi qua một trạm đo tốc độ.</w:t>
      </w:r>
    </w:p>
    <w:p w14:paraId="0C7CF004" w14:textId="77777777" w:rsidR="00807451" w:rsidRPr="00807451" w:rsidRDefault="00807451" w:rsidP="00506DF7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560E16EE" wp14:editId="75928093">
            <wp:extent cx="5496671" cy="2560320"/>
            <wp:effectExtent l="0" t="0" r="8890" b="0"/>
            <wp:docPr id="66491432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01093DC" w14:textId="77777777" w:rsidR="00807451" w:rsidRPr="00807451" w:rsidRDefault="00807451" w:rsidP="00506DF7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>Hãy cho biết số lượng ô tô ở nhóm nào nhiều nhất, tính tần số tương đối ghép nhóm của nhóm đó</w:t>
      </w:r>
      <w:r w:rsidRPr="00807451">
        <w:rPr>
          <w:rFonts w:ascii="Times New Roman" w:hAnsi="Times New Roman" w:cs="Times New Roman"/>
          <w:i/>
          <w:iCs/>
          <w:sz w:val="26"/>
          <w:szCs w:val="26"/>
        </w:rPr>
        <w:t>. ( làm tròn kết quả đến chữ số thập phân thứ nhất</w:t>
      </w:r>
      <w:r w:rsidRPr="00807451">
        <w:rPr>
          <w:rFonts w:ascii="Times New Roman" w:hAnsi="Times New Roman" w:cs="Times New Roman"/>
          <w:sz w:val="26"/>
          <w:szCs w:val="26"/>
        </w:rPr>
        <w:t>)</w:t>
      </w:r>
    </w:p>
    <w:p w14:paraId="07052090" w14:textId="77777777" w:rsidR="00807451" w:rsidRPr="00807451" w:rsidRDefault="00807451" w:rsidP="00807451">
      <w:pPr>
        <w:pStyle w:val="ListParagraph"/>
        <w:numPr>
          <w:ilvl w:val="0"/>
          <w:numId w:val="20"/>
        </w:num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" w:name="_Hlk178115748"/>
      <w:bookmarkEnd w:id="0"/>
      <w:r w:rsidRPr="00807451">
        <w:rPr>
          <w:rFonts w:ascii="Times New Roman" w:hAnsi="Times New Roman" w:cs="Times New Roman"/>
          <w:sz w:val="26"/>
          <w:szCs w:val="26"/>
        </w:rPr>
        <w:t xml:space="preserve">Một hộp có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320" w:dyaOrig="279" w14:anchorId="59E65ACB">
          <v:shape id="_x0000_i1027" type="#_x0000_t75" style="width:15.6pt;height:15.6pt" o:ole="">
            <v:imagedata r:id="rId12" o:title=""/>
          </v:shape>
          <o:OLEObject Type="Embed" ProgID="Equation.DSMT4" ShapeID="_x0000_i1027" DrawAspect="Content" ObjectID="_1795543869" r:id="rId13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viên bi với kích thước và khối lượng như nhau. Bạn Ngân viết lên các viên bi đó các số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140" w:dyaOrig="320" w14:anchorId="7535F748">
          <v:shape id="_x0000_i1028" type="#_x0000_t75" style="width:56.4pt;height:15.6pt" o:ole="">
            <v:imagedata r:id="rId14" o:title=""/>
          </v:shape>
          <o:OLEObject Type="Embed" ProgID="Equation.DSMT4" ShapeID="_x0000_i1028" DrawAspect="Content" ObjectID="_1795543870" r:id="rId15"/>
        </w:object>
      </w:r>
      <w:r w:rsidRPr="00807451">
        <w:rPr>
          <w:rFonts w:ascii="Times New Roman" w:hAnsi="Times New Roman" w:cs="Times New Roman"/>
          <w:sz w:val="26"/>
          <w:szCs w:val="26"/>
        </w:rPr>
        <w:t>; hai viên bi khác nhau thì viết hai số khác nhau.</w:t>
      </w:r>
    </w:p>
    <w:p w14:paraId="6ABEEC48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Xét phép thử “Lấy ngẫu nhiên một viên bi trong hộp”.</w:t>
      </w:r>
    </w:p>
    <w:p w14:paraId="397B7A4C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a) Viết không gian mẫu phép thử đó. </w:t>
      </w:r>
    </w:p>
    <w:p w14:paraId="510F7DEA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b) Tính xác suất biến cố: “Số xuất hiện trên viên bi được lấy ra chia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200" w:dyaOrig="279" w14:anchorId="325C87AF">
          <v:shape id="_x0000_i1029" type="#_x0000_t75" style="width:10.2pt;height:15.6pt" o:ole="">
            <v:imagedata r:id="rId16" o:title=""/>
          </v:shape>
          <o:OLEObject Type="Embed" ProgID="Equation.DSMT4" ShapeID="_x0000_i1029" DrawAspect="Content" ObjectID="_1795543871" r:id="rId17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dư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139" w:dyaOrig="260" w14:anchorId="22CE083D">
          <v:shape id="_x0000_i1030" type="#_x0000_t75" style="width:5.4pt;height:15.6pt" o:ole="">
            <v:imagedata r:id="rId18" o:title=""/>
          </v:shape>
          <o:OLEObject Type="Embed" ProgID="Equation.DSMT4" ShapeID="_x0000_i1030" DrawAspect="Content" ObjectID="_1795543872" r:id="rId19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”. </w:t>
      </w:r>
    </w:p>
    <w:bookmarkEnd w:id="1"/>
    <w:p w14:paraId="5A5E5EB6" w14:textId="77777777" w:rsidR="00807451" w:rsidRPr="00807451" w:rsidRDefault="00807451" w:rsidP="00506DF7">
      <w:pPr>
        <w:pStyle w:val="ListParagraph"/>
        <w:spacing w:line="240" w:lineRule="auto"/>
        <w:ind w:left="0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</w:rPr>
        <w:t>Câu II:</w:t>
      </w:r>
      <w:r w:rsidRPr="00807451">
        <w:rPr>
          <w:rFonts w:ascii="Times New Roman" w:hAnsi="Times New Roman" w:cs="Times New Roman"/>
          <w:b/>
          <w:sz w:val="26"/>
          <w:szCs w:val="26"/>
        </w:rPr>
        <w:t xml:space="preserve">  (1,5 điểm)</w:t>
      </w:r>
      <w:r w:rsidRPr="00807451">
        <w:rPr>
          <w:rFonts w:ascii="Times New Roman" w:hAnsi="Times New Roman" w:cs="Times New Roman"/>
          <w:sz w:val="26"/>
          <w:szCs w:val="26"/>
        </w:rPr>
        <w:t xml:space="preserve"> </w:t>
      </w:r>
      <w:bookmarkStart w:id="2" w:name="_Hlk178115895"/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Cho hai biểu thức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920" w:dyaOrig="680" w14:anchorId="551EC076">
          <v:shape id="_x0000_i1031" type="#_x0000_t75" style="width:46.2pt;height:36pt" o:ole="">
            <v:imagedata r:id="rId20" o:title=""/>
          </v:shape>
          <o:OLEObject Type="Embed" ProgID="Equation.DSMT4" ShapeID="_x0000_i1031" DrawAspect="Content" ObjectID="_1795543873" r:id="rId21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và </w:t>
      </w:r>
      <w:r w:rsidRPr="00807451">
        <w:rPr>
          <w:rFonts w:ascii="Times New Roman" w:hAnsi="Times New Roman" w:cs="Times New Roman"/>
          <w:spacing w:val="-6"/>
          <w:position w:val="-28"/>
          <w:sz w:val="26"/>
          <w:szCs w:val="26"/>
        </w:rPr>
        <w:object w:dxaOrig="2720" w:dyaOrig="660" w14:anchorId="17CA4078">
          <v:shape id="_x0000_i1032" type="#_x0000_t75" style="width:133.8pt;height:36pt" o:ole="">
            <v:imagedata r:id="rId22" o:title=""/>
          </v:shape>
          <o:OLEObject Type="Embed" ProgID="Equation.DSMT4" ShapeID="_x0000_i1032" DrawAspect="Content" ObjectID="_1795543874" r:id="rId23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với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4517E7A7">
          <v:shape id="_x0000_i1033" type="#_x0000_t75" style="width:30.6pt;height:15.6pt" o:ole="">
            <v:imagedata r:id="rId24" o:title=""/>
          </v:shape>
          <o:OLEObject Type="Embed" ProgID="Equation.DSMT4" ShapeID="_x0000_i1033" DrawAspect="Content" ObjectID="_1795543875" r:id="rId25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>.</w:t>
      </w:r>
      <w:bookmarkEnd w:id="2"/>
    </w:p>
    <w:p w14:paraId="71644AC0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bookmarkStart w:id="3" w:name="_Hlk178115931"/>
      <w:r w:rsidRPr="00807451">
        <w:rPr>
          <w:rFonts w:ascii="Times New Roman" w:hAnsi="Times New Roman" w:cs="Times New Roman"/>
          <w:sz w:val="26"/>
          <w:szCs w:val="26"/>
        </w:rPr>
        <w:t>1)</w: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Tính giá trị của </w:t>
      </w:r>
      <w:r w:rsidRPr="00807451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11EC404">
          <v:shape id="_x0000_i1034" type="#_x0000_t75" style="width:10.2pt;height:15.6pt" o:ole="">
            <v:imagedata r:id="rId26" o:title=""/>
          </v:shape>
          <o:OLEObject Type="Embed" ProgID="Equation.DSMT4" ShapeID="_x0000_i1034" DrawAspect="Content" ObjectID="_1795543876" r:id="rId27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khi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45298D4">
          <v:shape id="_x0000_i1035" type="#_x0000_t75" style="width:30.6pt;height:15.6pt" o:ole="">
            <v:imagedata r:id="rId28" o:title=""/>
          </v:shape>
          <o:OLEObject Type="Embed" ProgID="Equation.DSMT4" ShapeID="_x0000_i1035" DrawAspect="Content" ObjectID="_1795543877" r:id="rId29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>.</w:t>
      </w:r>
    </w:p>
    <w:p w14:paraId="2F949166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>2)</w: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Chứng minh </w:t>
      </w:r>
      <w:r w:rsidRPr="00807451">
        <w:rPr>
          <w:rFonts w:ascii="Times New Roman" w:hAnsi="Times New Roman" w:cs="Times New Roman"/>
          <w:position w:val="-28"/>
          <w:sz w:val="26"/>
          <w:szCs w:val="26"/>
        </w:rPr>
        <w:object w:dxaOrig="1140" w:dyaOrig="720" w14:anchorId="7FBDF2E0">
          <v:shape id="_x0000_i1036" type="#_x0000_t75" style="width:56.4pt;height:36pt" o:ole="">
            <v:imagedata r:id="rId30" o:title=""/>
          </v:shape>
          <o:OLEObject Type="Embed" ProgID="Equation.DSMT4" ShapeID="_x0000_i1036" DrawAspect="Content" ObjectID="_1795543878" r:id="rId31"/>
        </w:object>
      </w:r>
    </w:p>
    <w:p w14:paraId="719AD463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>3)</w: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Tìm giá trị của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51B70DD">
          <v:shape id="_x0000_i1037" type="#_x0000_t75" style="width:10.2pt;height:10.2pt" o:ole="">
            <v:imagedata r:id="rId32" o:title=""/>
          </v:shape>
          <o:OLEObject Type="Embed" ProgID="Equation.DSMT4" ShapeID="_x0000_i1037" DrawAspect="Content" ObjectID="_1795543879" r:id="rId33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để </w:t>
      </w: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1579" w:dyaOrig="620" w14:anchorId="78C5A0EE">
          <v:shape id="_x0000_i1038" type="#_x0000_t75" style="width:77.4pt;height:30.6pt" o:ole="">
            <v:imagedata r:id="rId34" o:title=""/>
          </v:shape>
          <o:OLEObject Type="Embed" ProgID="Equation.DSMT4" ShapeID="_x0000_i1038" DrawAspect="Content" ObjectID="_1795543880" r:id="rId35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đạt giá trị lớn nhất.</w:t>
      </w:r>
    </w:p>
    <w:bookmarkEnd w:id="3"/>
    <w:p w14:paraId="5BD2CE1A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807451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4139AA44" w14:textId="77777777" w:rsidR="00807451" w:rsidRPr="00807451" w:rsidRDefault="00807451" w:rsidP="000A1A71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1) </w:t>
      </w:r>
      <w:bookmarkStart w:id="4" w:name="_Hlk178115971"/>
      <w:r w:rsidRPr="00807451">
        <w:rPr>
          <w:rFonts w:ascii="Times New Roman" w:hAnsi="Times New Roman" w:cs="Times New Roman"/>
          <w:sz w:val="26"/>
          <w:szCs w:val="26"/>
        </w:rPr>
        <w:t xml:space="preserve">Mai mua hai loại hàng và phải trả tổng cộng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760" w:dyaOrig="279" w14:anchorId="50BBB1B6">
          <v:shape id="_x0000_i1039" type="#_x0000_t75" style="width:36pt;height:15.6pt" o:ole="">
            <v:imagedata r:id="rId36" o:title=""/>
          </v:shape>
          <o:OLEObject Type="Embed" ProgID="Equation.DSMT4" ShapeID="_x0000_i1039" DrawAspect="Content" ObjectID="_1795543881" r:id="rId37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đồng, trong đó đã tính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639" w:dyaOrig="279" w14:anchorId="4B9D78A5">
          <v:shape id="_x0000_i1040" type="#_x0000_t75" style="width:30.6pt;height:15.6pt" o:ole="">
            <v:imagedata r:id="rId38" o:title=""/>
          </v:shape>
          <o:OLEObject Type="Embed" ProgID="Equation.DSMT4" ShapeID="_x0000_i1040" DrawAspect="Content" ObjectID="_1795543882" r:id="rId39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đồng là thuế giá trị gia tăng (viết tắt là VAT). Biết rằng thuế VAT với loại hàng thứ nhất là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79" w:dyaOrig="260" w14:anchorId="732A3080">
          <v:shape id="_x0000_i1041" type="#_x0000_t75" style="width:15.6pt;height:15.6pt" o:ole="">
            <v:imagedata r:id="rId40" o:title=""/>
          </v:shape>
          <o:OLEObject Type="Embed" ProgID="Equation.DSMT4" ShapeID="_x0000_i1041" DrawAspect="Content" ObjectID="_1795543883" r:id="rId41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%; thuế VAT với loại hàng thứ hai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180" w:dyaOrig="279" w14:anchorId="3493812E">
          <v:shape id="_x0000_i1042" type="#_x0000_t75" style="width:10.2pt;height:15.6pt" o:ole="">
            <v:imagedata r:id="rId42" o:title=""/>
          </v:shape>
          <o:OLEObject Type="Embed" ProgID="Equation.DSMT4" ShapeID="_x0000_i1042" DrawAspect="Content" ObjectID="_1795543884" r:id="rId43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%. Hỏi nếu không kể thuế thì Mai phải trả bao nhiêu tiền cho mỗi loại hàng? </w:t>
      </w:r>
    </w:p>
    <w:bookmarkEnd w:id="4"/>
    <w:p w14:paraId="5C45BEFB" w14:textId="77777777" w:rsidR="00807451" w:rsidRPr="00807451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2) </w:t>
      </w:r>
      <w:bookmarkStart w:id="5" w:name="_Hlk178115996"/>
      <w:r w:rsidRPr="00807451">
        <w:rPr>
          <w:rFonts w:ascii="Times New Roman" w:hAnsi="Times New Roman" w:cs="Times New Roman"/>
          <w:sz w:val="26"/>
          <w:szCs w:val="26"/>
        </w:rPr>
        <w:t xml:space="preserve">Hưởng ứng phong trào thi đua “Xây dựng trường học thân thiện, học sinh tích cực”, </w:t>
      </w:r>
    </w:p>
    <w:p w14:paraId="7ABC7993" w14:textId="77777777" w:rsidR="00807451" w:rsidRPr="00807451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lastRenderedPageBreak/>
        <w:t xml:space="preserve">                lớp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360" w:dyaOrig="279" w14:anchorId="19CFA418">
          <v:shape id="_x0000_i1043" type="#_x0000_t75" style="width:20.4pt;height:15.6pt" o:ole="">
            <v:imagedata r:id="rId44" o:title=""/>
          </v:shape>
          <o:OLEObject Type="Embed" ProgID="Equation.DSMT4" ShapeID="_x0000_i1043" DrawAspect="Content" ObjectID="_1795543885" r:id="rId45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trường THCS Hoàng Hoa Thám dự định trồng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20" w:dyaOrig="279" w14:anchorId="4DD6F327">
          <v:shape id="_x0000_i1044" type="#_x0000_t75" style="width:20.4pt;height:15.6pt" o:ole="">
            <v:imagedata r:id="rId46" o:title=""/>
          </v:shape>
          <o:OLEObject Type="Embed" ProgID="Equation.DSMT4" ShapeID="_x0000_i1044" DrawAspect="Content" ObjectID="_1795543886" r:id="rId47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cây xanh. Đến ngày lao động, </w:t>
      </w:r>
    </w:p>
    <w:p w14:paraId="2B90E6CD" w14:textId="77777777" w:rsidR="00807451" w:rsidRPr="00807451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có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180" w:dyaOrig="279" w14:anchorId="4A3AEF1E">
          <v:shape id="_x0000_i1045" type="#_x0000_t75" style="width:10.2pt;height:15.6pt" o:ole="">
            <v:imagedata r:id="rId48" o:title=""/>
          </v:shape>
          <o:OLEObject Type="Embed" ProgID="Equation.DSMT4" ShapeID="_x0000_i1045" DrawAspect="Content" ObjectID="_1795543887" r:id="rId49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bạn được Liên Đội triệu tập tham gia chiến dịch an toàn giao thông nên mỗi bạn còn lại </w:t>
      </w:r>
    </w:p>
    <w:p w14:paraId="70F31D9D" w14:textId="77777777" w:rsidR="00807451" w:rsidRPr="00807451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phải trồng thêm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00" w:dyaOrig="260" w14:anchorId="51F42478">
          <v:shape id="_x0000_i1046" type="#_x0000_t75" style="width:10.2pt;height:15.6pt" o:ole="">
            <v:imagedata r:id="rId50" o:title=""/>
          </v:shape>
          <o:OLEObject Type="Embed" ProgID="Equation.DSMT4" ShapeID="_x0000_i1046" DrawAspect="Content" ObjectID="_1795543888" r:id="rId51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cây mới đảm bảo kế hoạch đặt ra. Hỏi lớp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360" w:dyaOrig="279" w14:anchorId="1E27EFE1">
          <v:shape id="_x0000_i1047" type="#_x0000_t75" style="width:20.4pt;height:15.6pt" o:ole="">
            <v:imagedata r:id="rId44" o:title=""/>
          </v:shape>
          <o:OLEObject Type="Embed" ProgID="Equation.DSMT4" ShapeID="_x0000_i1047" DrawAspect="Content" ObjectID="_1795543889" r:id="rId52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có bao nhiêu học sinh?</w:t>
      </w:r>
    </w:p>
    <w:bookmarkEnd w:id="5"/>
    <w:p w14:paraId="39C3F364" w14:textId="77777777" w:rsidR="00807451" w:rsidRPr="00807451" w:rsidRDefault="00807451" w:rsidP="00807451">
      <w:pPr>
        <w:pStyle w:val="ListParagraph"/>
        <w:numPr>
          <w:ilvl w:val="0"/>
          <w:numId w:val="20"/>
        </w:numPr>
        <w:tabs>
          <w:tab w:val="left" w:pos="992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Cho phương trình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1680" w:dyaOrig="360" w14:anchorId="7D2A4DDF">
          <v:shape id="_x0000_i1048" type="#_x0000_t75" style="width:77.4pt;height:15.6pt" o:ole="">
            <v:imagedata r:id="rId53" o:title=""/>
          </v:shape>
          <o:OLEObject Type="Embed" ProgID="Equation.DSMT4" ShapeID="_x0000_i1048" DrawAspect="Content" ObjectID="_1795543890" r:id="rId54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có </w:t>
      </w:r>
      <w:r w:rsidRPr="00807451">
        <w:rPr>
          <w:rFonts w:ascii="Times New Roman" w:hAnsi="Times New Roman" w:cs="Times New Roman"/>
          <w:position w:val="-4"/>
          <w:sz w:val="26"/>
          <w:szCs w:val="26"/>
        </w:rPr>
        <w:object w:dxaOrig="220" w:dyaOrig="279" w14:anchorId="5AFA5A9F">
          <v:shape id="_x0000_i1049" type="#_x0000_t75" style="width:10.2pt;height:15.6pt" o:ole="">
            <v:imagedata r:id="rId55" o:title=""/>
          </v:shape>
          <o:OLEObject Type="Embed" ProgID="Equation.DSMT4" ShapeID="_x0000_i1049" DrawAspect="Content" ObjectID="_1795543891" r:id="rId56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nghiệm là </w:t>
      </w:r>
      <w:r w:rsidRPr="00807451">
        <w:rPr>
          <w:rFonts w:ascii="Times New Roman" w:hAnsi="Times New Roman" w:cs="Times New Roman"/>
          <w:position w:val="-12"/>
          <w:sz w:val="26"/>
          <w:szCs w:val="26"/>
        </w:rPr>
        <w:object w:dxaOrig="639" w:dyaOrig="380" w14:anchorId="51737448">
          <v:shape id="_x0000_i1050" type="#_x0000_t75" style="width:30.6pt;height:20.4pt" o:ole="">
            <v:imagedata r:id="rId57" o:title=""/>
          </v:shape>
          <o:OLEObject Type="Embed" ProgID="Equation.DSMT4" ShapeID="_x0000_i1050" DrawAspect="Content" ObjectID="_1795543892" r:id="rId58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. Không giải phương trình, hãy tính giá trị của biểu thức </w:t>
      </w:r>
      <w:r w:rsidRPr="00807451">
        <w:rPr>
          <w:rFonts w:ascii="Times New Roman" w:hAnsi="Times New Roman" w:cs="Times New Roman"/>
          <w:position w:val="-34"/>
          <w:sz w:val="26"/>
          <w:szCs w:val="26"/>
        </w:rPr>
        <w:object w:dxaOrig="2580" w:dyaOrig="780" w14:anchorId="5540C4EC">
          <v:shape id="_x0000_i1051" type="#_x0000_t75" style="width:118.2pt;height:36pt" o:ole="">
            <v:imagedata r:id="rId59" o:title=""/>
          </v:shape>
          <o:OLEObject Type="Embed" ProgID="Equation.DSMT4" ShapeID="_x0000_i1051" DrawAspect="Content" ObjectID="_1795543893" r:id="rId60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D5D17C6" w14:textId="77777777" w:rsidR="00807451" w:rsidRPr="00807451" w:rsidRDefault="00807451" w:rsidP="00BD53C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IV:</w:t>
      </w:r>
      <w:r w:rsidRPr="0080745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(4,0 điểm) </w:t>
      </w:r>
    </w:p>
    <w:p w14:paraId="6765D59A" w14:textId="77777777" w:rsidR="00807451" w:rsidRPr="00807451" w:rsidRDefault="00807451" w:rsidP="00506DF7">
      <w:pPr>
        <w:tabs>
          <w:tab w:val="left" w:pos="992"/>
        </w:tabs>
        <w:ind w:left="992"/>
        <w:contextualSpacing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1) 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Một hình nón có chiều cao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 w:eastAsia="vi-VN" w:bidi="vi-VN"/>
        </w:rPr>
        <w:object w:dxaOrig="1020" w:dyaOrig="320" w14:anchorId="30CF789D">
          <v:shape id="_x0000_i1052" type="#_x0000_t75" style="width:51.6pt;height:15.6pt" o:ole="">
            <v:imagedata r:id="rId61" o:title=""/>
          </v:shape>
          <o:OLEObject Type="Embed" ProgID="Equation.DSMT4" ShapeID="_x0000_i1052" DrawAspect="Content" ObjectID="_1795543894" r:id="rId62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và bán kính đường tròn đáy </w:t>
      </w:r>
      <w:r w:rsidRPr="00807451">
        <w:rPr>
          <w:rFonts w:ascii="Times New Roman" w:hAnsi="Times New Roman" w:cs="Times New Roman"/>
          <w:color w:val="000000"/>
          <w:position w:val="-4"/>
          <w:sz w:val="26"/>
          <w:szCs w:val="26"/>
          <w:lang w:val="vi-VN" w:eastAsia="vi-VN" w:bidi="vi-VN"/>
        </w:rPr>
        <w:object w:dxaOrig="800" w:dyaOrig="260" w14:anchorId="2252E193">
          <v:shape id="_x0000_i1053" type="#_x0000_t75" style="width:41.4pt;height:15.6pt" o:ole="">
            <v:imagedata r:id="rId63" o:title=""/>
          </v:shape>
          <o:OLEObject Type="Embed" ProgID="Equation.DSMT4" ShapeID="_x0000_i1053" DrawAspect="Content" ObjectID="_1795543895" r:id="rId64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cm. Tính độ dài đường sinh và diện tích xung quanh của hình nón đó. </w:t>
      </w:r>
      <w:r w:rsidRPr="00807451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 xml:space="preserve">(Tính với số  </w:t>
      </w:r>
      <w:r w:rsidRPr="00807451">
        <w:rPr>
          <w:rFonts w:ascii="Times New Roman" w:hAnsi="Times New Roman" w:cs="Times New Roman"/>
          <w:i/>
          <w:iCs/>
          <w:color w:val="000000"/>
          <w:position w:val="-10"/>
          <w:sz w:val="26"/>
          <w:szCs w:val="26"/>
          <w:lang w:val="vi-VN" w:eastAsia="vi-VN" w:bidi="vi-VN"/>
        </w:rPr>
        <w:object w:dxaOrig="880" w:dyaOrig="320" w14:anchorId="60A48344">
          <v:shape id="_x0000_i1054" type="#_x0000_t75" style="width:41.4pt;height:15.6pt" o:ole="">
            <v:imagedata r:id="rId65" o:title=""/>
          </v:shape>
          <o:OLEObject Type="Embed" ProgID="Equation.DSMT4" ShapeID="_x0000_i1054" DrawAspect="Content" ObjectID="_1795543896" r:id="rId66"/>
        </w:object>
      </w:r>
      <w:r w:rsidRPr="00807451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>và kết quả làm tròn đến chữ sô hàng đơn vị)</w:t>
      </w:r>
    </w:p>
    <w:p w14:paraId="48C06A82" w14:textId="77777777" w:rsidR="00807451" w:rsidRPr="00807451" w:rsidRDefault="00807451" w:rsidP="00506DF7">
      <w:pPr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2) </w: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Cho tam giác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224CB0C1">
          <v:shape id="_x0000_i1055" type="#_x0000_t75" style="width:25.8pt;height:15.6pt" o:ole="">
            <v:imagedata r:id="rId67" o:title=""/>
          </v:shape>
          <o:OLEObject Type="Embed" ProgID="Equation.DSMT4" ShapeID="_x0000_i1055" DrawAspect="Content" ObjectID="_1795543897" r:id="rId68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nhọn nội tiếp đường tròn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7325A8E9">
          <v:shape id="_x0000_i1056" type="#_x0000_t75" style="width:20.4pt;height:15.6pt" o:ole="">
            <v:imagedata r:id="rId69" o:title=""/>
          </v:shape>
          <o:OLEObject Type="Embed" ProgID="Equation.DSMT4" ShapeID="_x0000_i1056" DrawAspect="Content" ObjectID="_1795543898" r:id="rId70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, các đường cao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240" w:dyaOrig="320" w14:anchorId="06CDF9D2">
          <v:shape id="_x0000_i1057" type="#_x0000_t75" style="width:61.8pt;height:15.6pt" o:ole="">
            <v:imagedata r:id="rId71" o:title=""/>
          </v:shape>
          <o:OLEObject Type="Embed" ProgID="Equation.DSMT4" ShapeID="_x0000_i1057" DrawAspect="Content" ObjectID="_1795543899" r:id="rId72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cắt nhau tại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79" w:dyaOrig="260" w14:anchorId="26F5947A">
          <v:shape id="_x0000_i1058" type="#_x0000_t75" style="width:15.6pt;height:15.6pt" o:ole="">
            <v:imagedata r:id="rId73" o:title=""/>
          </v:shape>
          <o:OLEObject Type="Embed" ProgID="Equation.DSMT4" ShapeID="_x0000_i1058" DrawAspect="Content" ObjectID="_1795543900" r:id="rId74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. Kẻ đường kính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364DE616">
          <v:shape id="_x0000_i1059" type="#_x0000_t75" style="width:20.4pt;height:15.6pt" o:ole="">
            <v:imagedata r:id="rId75" o:title=""/>
          </v:shape>
          <o:OLEObject Type="Embed" ProgID="Equation.DSMT4" ShapeID="_x0000_i1059" DrawAspect="Content" ObjectID="_1795543901" r:id="rId76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của đường tròn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6580A4B2">
          <v:shape id="_x0000_i1060" type="#_x0000_t75" style="width:20.4pt;height:15.6pt" o:ole="">
            <v:imagedata r:id="rId69" o:title=""/>
          </v:shape>
          <o:OLEObject Type="Embed" ProgID="Equation.DSMT4" ShapeID="_x0000_i1060" DrawAspect="Content" ObjectID="_1795543902" r:id="rId77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cắt cạnh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00" w:dyaOrig="279" w14:anchorId="133B1E2D">
          <v:shape id="_x0000_i1061" type="#_x0000_t75" style="width:20.4pt;height:15.6pt" o:ole="">
            <v:imagedata r:id="rId78" o:title=""/>
          </v:shape>
          <o:OLEObject Type="Embed" ProgID="Equation.DSMT4" ShapeID="_x0000_i1061" DrawAspect="Content" ObjectID="_1795543903" r:id="rId79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tại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00" w:dyaOrig="260" w14:anchorId="5E017232">
          <v:shape id="_x0000_i1062" type="#_x0000_t75" style="width:10.2pt;height:15.6pt" o:ole="">
            <v:imagedata r:id="rId80" o:title=""/>
          </v:shape>
          <o:OLEObject Type="Embed" ProgID="Equation.DSMT4" ShapeID="_x0000_i1062" DrawAspect="Content" ObjectID="_1795543904" r:id="rId81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18C2D6D8" w14:textId="77777777" w:rsidR="00807451" w:rsidRPr="00807451" w:rsidRDefault="00807451" w:rsidP="00506DF7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a) 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Chứng minh bốn điểm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060" w:dyaOrig="320" w14:anchorId="7886DDCC">
          <v:shape id="_x0000_i1063" type="#_x0000_t75" style="width:51.6pt;height:15.6pt" o:ole="">
            <v:imagedata r:id="rId82" o:title=""/>
          </v:shape>
          <o:OLEObject Type="Embed" ProgID="Equation.DSMT4" ShapeID="_x0000_i1063" DrawAspect="Content" ObjectID="_1795543905" r:id="rId83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>cùng thuộc một đường tròn.</w:t>
      </w:r>
    </w:p>
    <w:p w14:paraId="05B8D93D" w14:textId="77777777" w:rsidR="00807451" w:rsidRPr="00807451" w:rsidRDefault="00807451" w:rsidP="00506DF7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b)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Chứng minh</w: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es-MX"/>
        </w:rPr>
        <w:t xml:space="preserve">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280" w:dyaOrig="400" w14:anchorId="68F7E20E">
          <v:shape id="_x0000_i1064" type="#_x0000_t75" style="width:61.8pt;height:20.4pt" o:ole="">
            <v:imagedata r:id="rId84" o:title=""/>
          </v:shape>
          <o:OLEObject Type="Embed" ProgID="Equation.DSMT4" ShapeID="_x0000_i1064" DrawAspect="Content" ObjectID="_1795543906" r:id="rId85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1F72B88D" w14:textId="77777777" w:rsidR="00807451" w:rsidRPr="00807451" w:rsidRDefault="00807451" w:rsidP="00506DF7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c)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Gọi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40" w:dyaOrig="260" w14:anchorId="08A8122C">
          <v:shape id="_x0000_i1065" type="#_x0000_t75" style="width:10.2pt;height:15.6pt" o:ole="">
            <v:imagedata r:id="rId86" o:title=""/>
          </v:shape>
          <o:OLEObject Type="Embed" ProgID="Equation.DSMT4" ShapeID="_x0000_i1065" DrawAspect="Content" ObjectID="_1795543907" r:id="rId87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là giao điểm của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32CDE8B8">
          <v:shape id="_x0000_i1066" type="#_x0000_t75" style="width:20.4pt;height:15.6pt" o:ole="">
            <v:imagedata r:id="rId88" o:title=""/>
          </v:shape>
          <o:OLEObject Type="Embed" ProgID="Equation.DSMT4" ShapeID="_x0000_i1066" DrawAspect="Content" ObjectID="_1795543908" r:id="rId89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00" w:dyaOrig="260" w14:anchorId="2065A04E">
          <v:shape id="_x0000_i1067" type="#_x0000_t75" style="width:20.4pt;height:15.6pt" o:ole="">
            <v:imagedata r:id="rId90" o:title=""/>
          </v:shape>
          <o:OLEObject Type="Embed" ProgID="Equation.DSMT4" ShapeID="_x0000_i1067" DrawAspect="Content" ObjectID="_1795543909" r:id="rId91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. Chứng minh </w:t>
      </w:r>
      <m:oMath>
        <m:r>
          <w:rPr>
            <w:rFonts w:ascii="Cambria Math" w:hAnsi="Cambria Math" w:cs="Times New Roman"/>
            <w:color w:val="000000"/>
            <w:sz w:val="26"/>
            <w:szCs w:val="26"/>
            <w:lang w:val="es-MX"/>
          </w:rPr>
          <m:t>∆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AEP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đồng dạng với </w:t>
      </w:r>
      <m:oMath>
        <m:r>
          <w:rPr>
            <w:rFonts w:ascii="Cambria Math" w:hAnsi="Cambria Math" w:cs="Times New Roman"/>
            <w:color w:val="000000"/>
            <w:sz w:val="26"/>
            <w:szCs w:val="26"/>
            <w:lang w:val="es-MX"/>
          </w:rPr>
          <m:t>∆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ABI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340" w:dyaOrig="260" w14:anchorId="75C3926B">
          <v:shape id="_x0000_i1068" type="#_x0000_t75" style="width:15.6pt;height:15.6pt" o:ole="">
            <v:imagedata r:id="rId92" o:title=""/>
          </v:shape>
          <o:OLEObject Type="Embed" ProgID="Equation.DSMT4" ShapeID="_x0000_i1068" DrawAspect="Content" ObjectID="_1795543910" r:id="rId93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//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40" w:dyaOrig="320" w14:anchorId="6AD51B03">
          <v:shape id="_x0000_i1069" type="#_x0000_t75" style="width:20.4pt;height:15.6pt" o:ole="">
            <v:imagedata r:id="rId94" o:title=""/>
          </v:shape>
          <o:OLEObject Type="Embed" ProgID="Equation.DSMT4" ShapeID="_x0000_i1069" DrawAspect="Content" ObjectID="_1795543911" r:id="rId95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0F1EC654" w14:textId="77777777" w:rsidR="00807451" w:rsidRPr="00807451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s-MX"/>
        </w:rPr>
      </w:pPr>
      <w:r w:rsidRPr="00807451">
        <w:rPr>
          <w:rFonts w:ascii="Times New Roman" w:eastAsia="Calibri" w:hAnsi="Times New Roman" w:cs="Times New Roman"/>
          <w:b/>
          <w:color w:val="0000FF"/>
          <w:sz w:val="26"/>
          <w:szCs w:val="26"/>
          <w:lang w:val="es-MX"/>
        </w:rPr>
        <w:t>Câu V</w:t>
      </w:r>
      <w:r w:rsidRPr="00807451">
        <w:rPr>
          <w:rFonts w:ascii="Times New Roman" w:hAnsi="Times New Roman" w:cs="Times New Roman"/>
          <w:b/>
          <w:sz w:val="26"/>
          <w:szCs w:val="26"/>
          <w:lang w:val="es-MX"/>
        </w:rPr>
        <w:t xml:space="preserve">(0,5 điểm) </w: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es-MX"/>
        </w:rPr>
        <w:t xml:space="preserve">Một gia đình muốn xây một cái bể chứa nước nhỏ ở góc vườn để chủ động tưới rau,bể có dạng hình hộp chữ nhật với mặt  đáy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760" w:dyaOrig="320" w14:anchorId="0C7A43F2">
          <v:shape id="_x0000_i1070" type="#_x0000_t75" style="width:36pt;height:15.6pt" o:ole="">
            <v:imagedata r:id="rId96" o:title=""/>
          </v:shape>
          <o:OLEObject Type="Embed" ProgID="Equation.DSMT4" ShapeID="_x0000_i1070" DrawAspect="Content" ObjectID="_1795543912" r:id="rId97"/>
        </w:objec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es-MX"/>
        </w:rPr>
        <w:t xml:space="preserve"> là hình vuông  (hình vẽ)</w:t>
      </w:r>
    </w:p>
    <w:p w14:paraId="2AAB3479" w14:textId="77777777" w:rsidR="00807451" w:rsidRPr="00807451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                                          </w:t>
      </w:r>
      <w:r w:rsidRPr="0080745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5B8702" wp14:editId="22571818">
            <wp:extent cx="2075290" cy="1518699"/>
            <wp:effectExtent l="0" t="0" r="1270" b="5715"/>
            <wp:docPr id="1091615733" name="image5.jpg" descr="Trường học Toán Pitago – Hướng dẫn Giải toán – Hỏi toán - Học toán lớp  3,4,5,6,7,8,9 - Học toán trên mạng - Học toán on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Trường học Toán Pitago – Hướng dẫn Giải toán – Hỏi toán - Học toán lớp  3,4,5,6,7,8,9 - Học toán trên mạng - Học toán online"/>
                    <pic:cNvPicPr preferRelativeResize="0"/>
                  </pic:nvPicPr>
                  <pic:blipFill>
                    <a:blip r:embed="rId98"/>
                    <a:srcRect l="2860" t="5753" r="8037"/>
                    <a:stretch>
                      <a:fillRect/>
                    </a:stretch>
                  </pic:blipFill>
                  <pic:spPr>
                    <a:xfrm>
                      <a:off x="0" y="0"/>
                      <a:ext cx="2084548" cy="1525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8C307" w14:textId="77777777" w:rsidR="00807451" w:rsidRPr="00807451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3C2E9871" w14:textId="77777777" w:rsidR="00807451" w:rsidRPr="00807451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Hãy tìm độ dài cạnh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60" w:dyaOrig="279" w14:anchorId="498D4626">
          <v:shape id="_x0000_i1071" type="#_x0000_t75" style="width:20.4pt;height:15.6pt" o:ole="">
            <v:imagedata r:id="rId99" o:title=""/>
          </v:shape>
          <o:OLEObject Type="Embed" ProgID="Equation.DSMT4" ShapeID="_x0000_i1071" DrawAspect="Content" ObjectID="_1795543913" r:id="rId100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của mặt đáy và chiều cao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80" w:dyaOrig="260" w14:anchorId="4BC8F23A">
          <v:shape id="_x0000_i1072" type="#_x0000_t75" style="width:25.8pt;height:15.6pt" o:ole="">
            <v:imagedata r:id="rId101" o:title=""/>
          </v:shape>
          <o:OLEObject Type="Embed" ProgID="Equation.DSMT4" ShapeID="_x0000_i1072" DrawAspect="Content" ObjectID="_1795543914" r:id="rId102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của bể sao cho tổng diện tích các mặt làm bể (bao gồm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00" w:dyaOrig="260" w14:anchorId="77016D6A">
          <v:shape id="_x0000_i1073" type="#_x0000_t75" style="width:10.2pt;height:15.6pt" o:ole="">
            <v:imagedata r:id="rId103" o:title=""/>
          </v:shape>
          <o:OLEObject Type="Embed" ProgID="Equation.DSMT4" ShapeID="_x0000_i1073" DrawAspect="Content" ObjectID="_1795543915" r:id="rId104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mặt xung quanh và một mặt đáy) là nhỏ nhất , biết rằng thể tích của bể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40" w:dyaOrig="320" w14:anchorId="0CCF6D41">
          <v:shape id="_x0000_i1074" type="#_x0000_t75" style="width:20.4pt;height:15.6pt" o:ole="">
            <v:imagedata r:id="rId105" o:title=""/>
          </v:shape>
          <o:OLEObject Type="Embed" ProgID="Equation.DSMT4" ShapeID="_x0000_i1074" DrawAspect="Content" ObjectID="_1795543916" r:id="rId106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629B0A07" w14:textId="77777777" w:rsidR="00807451" w:rsidRPr="00807451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</w:p>
    <w:p w14:paraId="70DCACB8" w14:textId="77777777" w:rsidR="00807451" w:rsidRPr="00807451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5CDB0A8D" w14:textId="77777777" w:rsidR="00807451" w:rsidRPr="00807451" w:rsidRDefault="00807451" w:rsidP="00506DF7">
      <w:pPr>
        <w:pStyle w:val="Heading2"/>
        <w:spacing w:before="0"/>
        <w:jc w:val="both"/>
        <w:rPr>
          <w:rFonts w:ascii="Times New Roman" w:hAnsi="Times New Roman" w:cs="Times New Roman"/>
        </w:rPr>
      </w:pPr>
      <w:r w:rsidRPr="00807451">
        <w:rPr>
          <w:rFonts w:ascii="Times New Roman" w:hAnsi="Times New Roman" w:cs="Times New Roman"/>
          <w:lang w:val="fr-FR"/>
        </w:rPr>
        <w:t xml:space="preserve">                                                                         </w:t>
      </w:r>
      <w:r w:rsidRPr="00807451">
        <w:rPr>
          <w:rFonts w:ascii="Times New Roman" w:hAnsi="Times New Roman" w:cs="Times New Roman"/>
        </w:rPr>
        <w:sym w:font="Wingdings" w:char="F096"/>
      </w:r>
      <w:r w:rsidRPr="00807451">
        <w:rPr>
          <w:rFonts w:ascii="Times New Roman" w:hAnsi="Times New Roman" w:cs="Times New Roman"/>
        </w:rPr>
        <w:t xml:space="preserve"> </w:t>
      </w:r>
      <w:r w:rsidRPr="00807451">
        <w:rPr>
          <w:rFonts w:ascii="Times New Roman" w:hAnsi="Times New Roman" w:cs="Times New Roman"/>
          <w:b/>
        </w:rPr>
        <w:t>HẾT</w:t>
      </w:r>
      <w:r w:rsidRPr="00807451">
        <w:rPr>
          <w:rFonts w:ascii="Times New Roman" w:hAnsi="Times New Roman" w:cs="Times New Roman"/>
        </w:rPr>
        <w:t xml:space="preserve"> </w:t>
      </w:r>
      <w:r w:rsidRPr="00807451">
        <w:rPr>
          <w:rFonts w:ascii="Times New Roman" w:hAnsi="Times New Roman" w:cs="Times New Roman"/>
        </w:rPr>
        <w:sym w:font="Wingdings" w:char="F097"/>
      </w:r>
    </w:p>
    <w:p w14:paraId="5A3098DD" w14:textId="77777777" w:rsidR="00807451" w:rsidRPr="00807451" w:rsidRDefault="00807451" w:rsidP="00506DF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156547BB" w14:textId="77777777" w:rsidR="00807451" w:rsidRPr="00807451" w:rsidRDefault="00807451" w:rsidP="0065669D">
      <w:pPr>
        <w:pStyle w:val="Heading1"/>
        <w:jc w:val="both"/>
        <w:rPr>
          <w:rFonts w:cs="Times New Roman"/>
          <w:color w:val="0000FF"/>
          <w:sz w:val="26"/>
          <w:szCs w:val="26"/>
        </w:rPr>
      </w:pPr>
      <w:r w:rsidRPr="00807451">
        <w:rPr>
          <w:rFonts w:cs="Times New Roman"/>
          <w:sz w:val="26"/>
          <w:szCs w:val="26"/>
        </w:rPr>
        <w:br w:type="column"/>
      </w:r>
      <w:r w:rsidRPr="00807451">
        <w:rPr>
          <w:rFonts w:cs="Times New Roman"/>
          <w:sz w:val="26"/>
          <w:szCs w:val="26"/>
        </w:rPr>
        <w:lastRenderedPageBreak/>
        <w:t xml:space="preserve">                                                                        </w:t>
      </w:r>
      <w:r w:rsidRPr="00807451">
        <w:rPr>
          <w:rFonts w:cs="Times New Roman"/>
          <w:color w:val="0000FF"/>
          <w:sz w:val="26"/>
          <w:szCs w:val="26"/>
        </w:rPr>
        <w:t>HƯỚNG DẪN</w:t>
      </w:r>
    </w:p>
    <w:p w14:paraId="697D848F" w14:textId="77777777" w:rsidR="00807451" w:rsidRPr="00807451" w:rsidRDefault="00807451" w:rsidP="00506DF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534190" w14:textId="77777777" w:rsidR="00807451" w:rsidRPr="00807451" w:rsidRDefault="00807451" w:rsidP="00614123">
      <w:pPr>
        <w:tabs>
          <w:tab w:val="left" w:pos="992"/>
        </w:tabs>
        <w:ind w:left="1080" w:hanging="108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807451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0806DC1A" w14:textId="77777777" w:rsidR="00807451" w:rsidRPr="00807451" w:rsidRDefault="00807451" w:rsidP="00807451">
      <w:pPr>
        <w:pStyle w:val="ListParagraph"/>
        <w:numPr>
          <w:ilvl w:val="0"/>
          <w:numId w:val="24"/>
        </w:num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807451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Biểu đồ tần số ghép nhóm dưới đây ghi lại tốc độ (đơn vị: </w:t>
      </w:r>
      <w:r w:rsidRPr="00807451">
        <w:rPr>
          <w:rFonts w:ascii="Times New Roman" w:hAnsi="Times New Roman" w:cs="Times New Roman"/>
          <w:b/>
          <w:bCs/>
          <w:position w:val="-6"/>
          <w:sz w:val="26"/>
          <w:szCs w:val="26"/>
        </w:rPr>
        <w:object w:dxaOrig="580" w:dyaOrig="279" w14:anchorId="0C9EFFE7">
          <v:shape id="_x0000_i1075" type="#_x0000_t75" style="width:30.6pt;height:15.6pt" o:ole="">
            <v:imagedata r:id="rId7" o:title=""/>
          </v:shape>
          <o:OLEObject Type="Embed" ProgID="Equation.DSMT4" ShapeID="_x0000_i1075" DrawAspect="Content" ObjectID="_1795543917" r:id="rId107"/>
        </w:object>
      </w:r>
      <w:r w:rsidRPr="00807451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) của </w:t>
      </w:r>
      <w:r w:rsidRPr="00807451">
        <w:rPr>
          <w:rFonts w:ascii="Times New Roman" w:hAnsi="Times New Roman" w:cs="Times New Roman"/>
          <w:b/>
          <w:bCs/>
          <w:position w:val="-4"/>
          <w:sz w:val="26"/>
          <w:szCs w:val="26"/>
        </w:rPr>
        <w:object w:dxaOrig="320" w:dyaOrig="260" w14:anchorId="4ACBF79E">
          <v:shape id="_x0000_i1076" type="#_x0000_t75" style="width:15.6pt;height:15.6pt" o:ole="">
            <v:imagedata r:id="rId9" o:title=""/>
          </v:shape>
          <o:OLEObject Type="Embed" ProgID="Equation.DSMT4" ShapeID="_x0000_i1076" DrawAspect="Content" ObjectID="_1795543918" r:id="rId108"/>
        </w:object>
      </w:r>
      <w:r w:rsidRPr="00807451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ô tô khi đi qua một trạm đo tốc độ.</w:t>
      </w:r>
    </w:p>
    <w:p w14:paraId="0A367A0F" w14:textId="77777777" w:rsidR="00807451" w:rsidRPr="00807451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02440553" wp14:editId="068CE1E6">
            <wp:extent cx="5496671" cy="2560320"/>
            <wp:effectExtent l="0" t="0" r="8890" b="0"/>
            <wp:docPr id="529254764" name="Chart 52925476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9"/>
              </a:graphicData>
            </a:graphic>
          </wp:inline>
        </w:drawing>
      </w:r>
    </w:p>
    <w:p w14:paraId="66F55628" w14:textId="77777777" w:rsidR="00807451" w:rsidRPr="00807451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>Hãy cho biết số lượng ô tô ở nhóm nào nhiều nhất, tính tần số tương đối ghép nhóm của nhóm đó</w:t>
      </w:r>
      <w:r w:rsidRPr="00807451">
        <w:rPr>
          <w:rFonts w:ascii="Times New Roman" w:hAnsi="Times New Roman" w:cs="Times New Roman"/>
          <w:i/>
          <w:iCs/>
          <w:sz w:val="26"/>
          <w:szCs w:val="26"/>
        </w:rPr>
        <w:t>.( làm tròn kết quả đến chữ số thập phân thứ nhất</w:t>
      </w:r>
      <w:r w:rsidRPr="00807451">
        <w:rPr>
          <w:rFonts w:ascii="Times New Roman" w:hAnsi="Times New Roman" w:cs="Times New Roman"/>
          <w:sz w:val="26"/>
          <w:szCs w:val="26"/>
        </w:rPr>
        <w:t>)</w:t>
      </w:r>
    </w:p>
    <w:p w14:paraId="6CF72C06" w14:textId="77777777" w:rsidR="00807451" w:rsidRPr="00807451" w:rsidRDefault="00807451" w:rsidP="00614123">
      <w:pPr>
        <w:tabs>
          <w:tab w:val="left" w:pos="992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                                  Lời giải</w:t>
      </w:r>
    </w:p>
    <w:p w14:paraId="6160C6CF" w14:textId="77777777" w:rsidR="00807451" w:rsidRPr="00807451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>Số lượng ô tô ở nhóm</w:t>
      </w:r>
      <w:r w:rsidRPr="00807451">
        <w:rPr>
          <w:rFonts w:ascii="Times New Roman" w:hAnsi="Times New Roman" w:cs="Times New Roman"/>
          <w:position w:val="-14"/>
          <w:sz w:val="26"/>
          <w:szCs w:val="26"/>
        </w:rPr>
        <w:object w:dxaOrig="780" w:dyaOrig="400" w14:anchorId="0DE732CE">
          <v:shape id="_x0000_i1077" type="#_x0000_t75" style="width:41.4pt;height:20.4pt" o:ole="">
            <v:imagedata r:id="rId110" o:title=""/>
          </v:shape>
          <o:OLEObject Type="Embed" ProgID="Equation.DSMT4" ShapeID="_x0000_i1077" DrawAspect="Content" ObjectID="_1795543919" r:id="rId111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 là nhiều nhất : </w:t>
      </w:r>
      <w:r w:rsidRPr="00807451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7994CA78">
          <v:shape id="_x0000_i1078" type="#_x0000_t75" style="width:15.6pt;height:15.6pt" o:ole="">
            <v:imagedata r:id="rId112" o:title=""/>
          </v:shape>
          <o:OLEObject Type="Embed" ProgID="Equation.DSMT4" ShapeID="_x0000_i1078" DrawAspect="Content" ObjectID="_1795543920" r:id="rId113"/>
        </w:object>
      </w:r>
      <w:r w:rsidRPr="00807451">
        <w:rPr>
          <w:rFonts w:ascii="Times New Roman" w:hAnsi="Times New Roman" w:cs="Times New Roman"/>
          <w:sz w:val="26"/>
          <w:szCs w:val="26"/>
        </w:rPr>
        <w:t>chiếc</w:t>
      </w:r>
    </w:p>
    <w:p w14:paraId="58B7CAF0" w14:textId="77777777" w:rsidR="00807451" w:rsidRPr="00807451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Tần số tương đối của nhóm là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740" w:dyaOrig="620" w14:anchorId="5C28624A">
          <v:shape id="_x0000_i1079" type="#_x0000_t75" style="width:36pt;height:30.6pt" o:ole="">
            <v:imagedata r:id="rId114" o:title=""/>
          </v:shape>
          <o:OLEObject Type="Embed" ProgID="Equation.DSMT4" ShapeID="_x0000_i1079" DrawAspect="Content" ObjectID="_1795543921" r:id="rId115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%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660" w:dyaOrig="320" w14:anchorId="144FA519">
          <v:shape id="_x0000_i1080" type="#_x0000_t75" style="width:30.6pt;height:15.6pt" o:ole="">
            <v:imagedata r:id="rId116" o:title=""/>
          </v:shape>
          <o:OLEObject Type="Embed" ProgID="Equation.DSMT4" ShapeID="_x0000_i1080" DrawAspect="Content" ObjectID="_1795543922" r:id="rId117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>%</w:t>
      </w:r>
    </w:p>
    <w:p w14:paraId="1DF14DEE" w14:textId="77777777" w:rsidR="00807451" w:rsidRPr="00807451" w:rsidRDefault="00807451" w:rsidP="00807451">
      <w:pPr>
        <w:pStyle w:val="ListParagraph"/>
        <w:numPr>
          <w:ilvl w:val="0"/>
          <w:numId w:val="24"/>
        </w:numPr>
        <w:tabs>
          <w:tab w:val="left" w:pos="992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Một hộp có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320" w:dyaOrig="279" w14:anchorId="4E7D7F5B">
          <v:shape id="_x0000_i1081" type="#_x0000_t75" style="width:15.6pt;height:15.6pt" o:ole="">
            <v:imagedata r:id="rId12" o:title=""/>
          </v:shape>
          <o:OLEObject Type="Embed" ProgID="Equation.DSMT4" ShapeID="_x0000_i1081" DrawAspect="Content" ObjectID="_1795543923" r:id="rId118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viên bi với kích thước và khối lượng như nhau. Bạn Ngân viết lên các viên bi đó các số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140" w:dyaOrig="320" w14:anchorId="3F8BA6A4">
          <v:shape id="_x0000_i1082" type="#_x0000_t75" style="width:56.4pt;height:15.6pt" o:ole="">
            <v:imagedata r:id="rId14" o:title=""/>
          </v:shape>
          <o:OLEObject Type="Embed" ProgID="Equation.DSMT4" ShapeID="_x0000_i1082" DrawAspect="Content" ObjectID="_1795543924" r:id="rId119"/>
        </w:object>
      </w:r>
      <w:r w:rsidRPr="00807451">
        <w:rPr>
          <w:rFonts w:ascii="Times New Roman" w:hAnsi="Times New Roman" w:cs="Times New Roman"/>
          <w:sz w:val="26"/>
          <w:szCs w:val="26"/>
        </w:rPr>
        <w:t>; hai viên bi khác nhau thì viết hai số khác nhau.</w:t>
      </w:r>
    </w:p>
    <w:p w14:paraId="4D4756C9" w14:textId="77777777" w:rsidR="00807451" w:rsidRPr="00807451" w:rsidRDefault="00807451" w:rsidP="00487931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Xét phép thử “Lấy ngẫu nhiên một viên bi trong hộp”.</w:t>
      </w:r>
    </w:p>
    <w:p w14:paraId="44D9471E" w14:textId="77777777" w:rsidR="00807451" w:rsidRPr="00807451" w:rsidRDefault="00807451" w:rsidP="00487931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a) Viết không gian mẫu phép thử đó. </w:t>
      </w:r>
    </w:p>
    <w:p w14:paraId="5E8A2B87" w14:textId="77777777" w:rsidR="00807451" w:rsidRPr="00807451" w:rsidRDefault="00807451" w:rsidP="00487931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b) Tính xác suất biến cố: “Số xuất hiện trên viên bi được lấy ra chia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200" w:dyaOrig="279" w14:anchorId="6B84C096">
          <v:shape id="_x0000_i1083" type="#_x0000_t75" style="width:10.2pt;height:15.6pt" o:ole="">
            <v:imagedata r:id="rId16" o:title=""/>
          </v:shape>
          <o:OLEObject Type="Embed" ProgID="Equation.DSMT4" ShapeID="_x0000_i1083" DrawAspect="Content" ObjectID="_1795543925" r:id="rId120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dư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139" w:dyaOrig="260" w14:anchorId="5EDD209E">
          <v:shape id="_x0000_i1084" type="#_x0000_t75" style="width:5.4pt;height:15.6pt" o:ole="">
            <v:imagedata r:id="rId18" o:title=""/>
          </v:shape>
          <o:OLEObject Type="Embed" ProgID="Equation.DSMT4" ShapeID="_x0000_i1084" DrawAspect="Content" ObjectID="_1795543926" r:id="rId121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”. </w:t>
      </w:r>
    </w:p>
    <w:p w14:paraId="75B4CDE1" w14:textId="77777777" w:rsidR="00807451" w:rsidRPr="00807451" w:rsidRDefault="00807451" w:rsidP="00313A0C">
      <w:pPr>
        <w:tabs>
          <w:tab w:val="left" w:pos="992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                           Lời giải</w:t>
      </w:r>
    </w:p>
    <w:p w14:paraId="344B29E6" w14:textId="77777777" w:rsidR="00807451" w:rsidRPr="00807451" w:rsidRDefault="00807451" w:rsidP="00313A0C">
      <w:pPr>
        <w:tabs>
          <w:tab w:val="left" w:pos="992"/>
        </w:tabs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a) </w:t>
      </w:r>
      <w:r w:rsidRPr="00807451">
        <w:rPr>
          <w:rFonts w:ascii="Times New Roman" w:hAnsi="Times New Roman" w:cs="Times New Roman"/>
          <w:b/>
          <w:bCs/>
          <w:spacing w:val="-6"/>
          <w:position w:val="-14"/>
          <w:sz w:val="26"/>
          <w:szCs w:val="26"/>
        </w:rPr>
        <w:object w:dxaOrig="7339" w:dyaOrig="400" w14:anchorId="64393D6A">
          <v:shape id="_x0000_i1085" type="#_x0000_t75" style="width:5in;height:20.4pt" o:ole="">
            <v:imagedata r:id="rId122" o:title=""/>
          </v:shape>
          <o:OLEObject Type="Embed" ProgID="Equation.DSMT4" ShapeID="_x0000_i1085" DrawAspect="Content" ObjectID="_1795543927" r:id="rId123"/>
        </w:object>
      </w:r>
    </w:p>
    <w:p w14:paraId="42932B74" w14:textId="77777777" w:rsidR="00807451" w:rsidRPr="00807451" w:rsidRDefault="00807451" w:rsidP="00313A0C">
      <w:pPr>
        <w:tabs>
          <w:tab w:val="left" w:pos="992"/>
        </w:tabs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              có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320" w:dyaOrig="279" w14:anchorId="02F5FA8E">
          <v:shape id="_x0000_i1086" type="#_x0000_t75" style="width:15.6pt;height:15.6pt" o:ole="">
            <v:imagedata r:id="rId124" o:title=""/>
          </v:shape>
          <o:OLEObject Type="Embed" ProgID="Equation.DSMT4" ShapeID="_x0000_i1086" DrawAspect="Content" ObjectID="_1795543928" r:id="rId125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phần tử.</w:t>
      </w:r>
    </w:p>
    <w:p w14:paraId="22F6E53F" w14:textId="77777777" w:rsidR="00807451" w:rsidRPr="00807451" w:rsidRDefault="00807451" w:rsidP="00313A0C">
      <w:pPr>
        <w:tabs>
          <w:tab w:val="left" w:pos="992"/>
        </w:tabs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b) Có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180" w:dyaOrig="279" w14:anchorId="3199D468">
          <v:shape id="_x0000_i1087" type="#_x0000_t75" style="width:10.2pt;height:15.6pt" o:ole="">
            <v:imagedata r:id="rId126" o:title=""/>
          </v:shape>
          <o:OLEObject Type="Embed" ProgID="Equation.DSMT4" ShapeID="_x0000_i1087" DrawAspect="Content" ObjectID="_1795543929" r:id="rId127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kết quả thuận lợi là: </w:t>
      </w:r>
      <w:r w:rsidRPr="00807451">
        <w:rPr>
          <w:rFonts w:ascii="Times New Roman" w:hAnsi="Times New Roman" w:cs="Times New Roman"/>
          <w:b/>
          <w:bCs/>
          <w:spacing w:val="-6"/>
          <w:position w:val="-10"/>
          <w:sz w:val="26"/>
          <w:szCs w:val="26"/>
        </w:rPr>
        <w:object w:dxaOrig="639" w:dyaOrig="320" w14:anchorId="757663CF">
          <v:shape id="_x0000_i1088" type="#_x0000_t75" style="width:30.6pt;height:15.6pt" o:ole="">
            <v:imagedata r:id="rId128" o:title=""/>
          </v:shape>
          <o:OLEObject Type="Embed" ProgID="Equation.DSMT4" ShapeID="_x0000_i1088" DrawAspect="Content" ObjectID="_1795543930" r:id="rId129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.Vậy :</w: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760" w:dyaOrig="620" w14:anchorId="59DFFEB9">
          <v:shape id="_x0000_i1089" type="#_x0000_t75" style="width:36pt;height:30.6pt" o:ole="">
            <v:imagedata r:id="rId130" o:title=""/>
          </v:shape>
          <o:OLEObject Type="Embed" ProgID="Equation.DSMT4" ShapeID="_x0000_i1089" DrawAspect="Content" ObjectID="_1795543931" r:id="rId131"/>
        </w:object>
      </w:r>
    </w:p>
    <w:p w14:paraId="74C56F23" w14:textId="77777777" w:rsidR="00807451" w:rsidRPr="00807451" w:rsidRDefault="00807451" w:rsidP="00506DF7">
      <w:pPr>
        <w:pStyle w:val="ListParagraph"/>
        <w:spacing w:line="240" w:lineRule="auto"/>
        <w:ind w:left="0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b/>
          <w:bCs/>
          <w:color w:val="0000FF"/>
          <w:spacing w:val="-6"/>
          <w:sz w:val="26"/>
          <w:szCs w:val="26"/>
        </w:rPr>
        <w:t>Bài II</w:t>
      </w:r>
      <w:r w:rsidRPr="00807451">
        <w:rPr>
          <w:rFonts w:ascii="Times New Roman" w:hAnsi="Times New Roman" w:cs="Times New Roman"/>
          <w:color w:val="0000FF"/>
          <w:spacing w:val="-6"/>
          <w:sz w:val="26"/>
          <w:szCs w:val="26"/>
        </w:rPr>
        <w:t xml:space="preserve"> </w:t>
      </w:r>
      <w:r w:rsidRPr="00807451">
        <w:rPr>
          <w:rFonts w:ascii="Times New Roman" w:hAnsi="Times New Roman" w:cs="Times New Roman"/>
          <w:b/>
          <w:i/>
          <w:color w:val="0000FF"/>
          <w:spacing w:val="-6"/>
          <w:sz w:val="26"/>
          <w:szCs w:val="26"/>
        </w:rPr>
        <w:t>(2,0 điểm)</w:t>
      </w:r>
      <w:r w:rsidRPr="00807451">
        <w:rPr>
          <w:rFonts w:ascii="Times New Roman" w:hAnsi="Times New Roman" w:cs="Times New Roman"/>
          <w:b/>
          <w:i/>
          <w:spacing w:val="-6"/>
          <w:sz w:val="26"/>
          <w:szCs w:val="26"/>
        </w:rPr>
        <w:t xml:space="preserve"> </w: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Cho hai biểu thức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920" w:dyaOrig="680" w14:anchorId="013BE93C">
          <v:shape id="_x0000_i1090" type="#_x0000_t75" style="width:46.2pt;height:36pt" o:ole="">
            <v:imagedata r:id="rId20" o:title=""/>
          </v:shape>
          <o:OLEObject Type="Embed" ProgID="Equation.DSMT4" ShapeID="_x0000_i1090" DrawAspect="Content" ObjectID="_1795543932" r:id="rId132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và </w:t>
      </w:r>
      <w:r w:rsidRPr="00807451">
        <w:rPr>
          <w:rFonts w:ascii="Times New Roman" w:hAnsi="Times New Roman" w:cs="Times New Roman"/>
          <w:spacing w:val="-6"/>
          <w:position w:val="-28"/>
          <w:sz w:val="26"/>
          <w:szCs w:val="26"/>
        </w:rPr>
        <w:object w:dxaOrig="2720" w:dyaOrig="660" w14:anchorId="726F5718">
          <v:shape id="_x0000_i1091" type="#_x0000_t75" style="width:133.8pt;height:36pt" o:ole="">
            <v:imagedata r:id="rId22" o:title=""/>
          </v:shape>
          <o:OLEObject Type="Embed" ProgID="Equation.DSMT4" ShapeID="_x0000_i1091" DrawAspect="Content" ObjectID="_1795543933" r:id="rId133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với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346D2BAE">
          <v:shape id="_x0000_i1092" type="#_x0000_t75" style="width:30.6pt;height:15.6pt" o:ole="">
            <v:imagedata r:id="rId24" o:title=""/>
          </v:shape>
          <o:OLEObject Type="Embed" ProgID="Equation.DSMT4" ShapeID="_x0000_i1092" DrawAspect="Content" ObjectID="_1795543934" r:id="rId134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>.</w:t>
      </w:r>
    </w:p>
    <w:p w14:paraId="554575F8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a) Tính giá trị của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40" w:dyaOrig="260" w14:anchorId="5B31903F">
          <v:shape id="_x0000_i1093" type="#_x0000_t75" style="width:10.2pt;height:15.6pt" o:ole="">
            <v:imagedata r:id="rId135" o:title=""/>
          </v:shape>
          <o:OLEObject Type="Embed" ProgID="Equation.DSMT4" ShapeID="_x0000_i1093" DrawAspect="Content" ObjectID="_1795543935" r:id="rId136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khi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17779928">
          <v:shape id="_x0000_i1094" type="#_x0000_t75" style="width:30.6pt;height:15.6pt" o:ole="">
            <v:imagedata r:id="rId28" o:title=""/>
          </v:shape>
          <o:OLEObject Type="Embed" ProgID="Equation.DSMT4" ShapeID="_x0000_i1094" DrawAspect="Content" ObjectID="_1795543936" r:id="rId137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>.</w:t>
      </w:r>
    </w:p>
    <w:p w14:paraId="64CB866E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b) Chứng minh </w:t>
      </w:r>
      <w:r w:rsidRPr="00807451">
        <w:rPr>
          <w:rFonts w:ascii="Times New Roman" w:hAnsi="Times New Roman" w:cs="Times New Roman"/>
          <w:spacing w:val="-6"/>
          <w:position w:val="-28"/>
          <w:sz w:val="26"/>
          <w:szCs w:val="26"/>
        </w:rPr>
        <w:object w:dxaOrig="1140" w:dyaOrig="720" w14:anchorId="623B45F5">
          <v:shape id="_x0000_i1095" type="#_x0000_t75" style="width:56.4pt;height:36pt" o:ole="">
            <v:imagedata r:id="rId30" o:title=""/>
          </v:shape>
          <o:OLEObject Type="Embed" ProgID="Equation.DSMT4" ShapeID="_x0000_i1095" DrawAspect="Content" ObjectID="_1795543937" r:id="rId138"/>
        </w:object>
      </w:r>
    </w:p>
    <w:p w14:paraId="6EF113E8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</w:rPr>
        <w:lastRenderedPageBreak/>
        <w:t xml:space="preserve">c) Tìm giá trị của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200" w:dyaOrig="220" w14:anchorId="16F7AB36">
          <v:shape id="_x0000_i1096" type="#_x0000_t75" style="width:10.2pt;height:10.2pt" o:ole="">
            <v:imagedata r:id="rId32" o:title=""/>
          </v:shape>
          <o:OLEObject Type="Embed" ProgID="Equation.DSMT4" ShapeID="_x0000_i1096" DrawAspect="Content" ObjectID="_1795543938" r:id="rId139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để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1579" w:dyaOrig="620" w14:anchorId="366FFCFA">
          <v:shape id="_x0000_i1097" type="#_x0000_t75" style="width:77.4pt;height:30.6pt" o:ole="">
            <v:imagedata r:id="rId34" o:title=""/>
          </v:shape>
          <o:OLEObject Type="Embed" ProgID="Equation.DSMT4" ShapeID="_x0000_i1097" DrawAspect="Content" ObjectID="_1795543939" r:id="rId140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đạt giá trị lớn nhất.</w:t>
      </w:r>
    </w:p>
    <w:p w14:paraId="3195A557" w14:textId="77777777" w:rsidR="00807451" w:rsidRPr="00807451" w:rsidRDefault="00807451" w:rsidP="00506DF7">
      <w:pPr>
        <w:tabs>
          <w:tab w:val="left" w:pos="2268"/>
        </w:tabs>
        <w:ind w:left="992" w:hanging="99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Lời giải</w:t>
      </w:r>
    </w:p>
    <w:p w14:paraId="54F4D066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a) Thay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0148CBCE">
          <v:shape id="_x0000_i1098" type="#_x0000_t75" style="width:30.6pt;height:15.6pt" o:ole="">
            <v:imagedata r:id="rId141" o:title=""/>
          </v:shape>
          <o:OLEObject Type="Embed" ProgID="Equation.DSMT4" ShapeID="_x0000_i1098" DrawAspect="Content" ObjectID="_1795543940" r:id="rId142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 (thỏa mãn điều kiện) vào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40" w:dyaOrig="260" w14:anchorId="60BF4E2A">
          <v:shape id="_x0000_i1099" type="#_x0000_t75" style="width:10.2pt;height:15.6pt" o:ole="">
            <v:imagedata r:id="rId143" o:title=""/>
          </v:shape>
          <o:OLEObject Type="Embed" ProgID="Equation.DSMT4" ShapeID="_x0000_i1099" DrawAspect="Content" ObjectID="_1795543941" r:id="rId144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 ta có:</w:t>
      </w:r>
    </w:p>
    <w:p w14:paraId="4EEBB212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1400" w:dyaOrig="680" w14:anchorId="2626812B">
          <v:shape id="_x0000_i1100" type="#_x0000_t75" style="width:1in;height:36pt" o:ole="">
            <v:imagedata r:id="rId145" o:title=""/>
          </v:shape>
          <o:OLEObject Type="Embed" ProgID="Equation.DSMT4" ShapeID="_x0000_i1100" DrawAspect="Content" ObjectID="_1795543942" r:id="rId146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>.</w:t>
      </w:r>
    </w:p>
    <w:p w14:paraId="431B2E49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Vậy với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2E3620BE">
          <v:shape id="_x0000_i1101" type="#_x0000_t75" style="width:30.6pt;height:15.6pt" o:ole="">
            <v:imagedata r:id="rId147" o:title=""/>
          </v:shape>
          <o:OLEObject Type="Embed" ProgID="Equation.DSMT4" ShapeID="_x0000_i1101" DrawAspect="Content" ObjectID="_1795543943" r:id="rId148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 thì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720" w:dyaOrig="620" w14:anchorId="6D92F5DB">
          <v:shape id="_x0000_i1102" type="#_x0000_t75" style="width:36pt;height:30.6pt" o:ole="">
            <v:imagedata r:id="rId149" o:title=""/>
          </v:shape>
          <o:OLEObject Type="Embed" ProgID="Equation.DSMT4" ShapeID="_x0000_i1102" DrawAspect="Content" ObjectID="_1795543944" r:id="rId150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>.</w:t>
      </w:r>
    </w:p>
    <w:p w14:paraId="04CB86E2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b) Điều kiện xác định: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39EED4C9">
          <v:shape id="_x0000_i1103" type="#_x0000_t75" style="width:30.6pt;height:15.6pt" o:ole="">
            <v:imagedata r:id="rId151" o:title=""/>
          </v:shape>
          <o:OLEObject Type="Embed" ProgID="Equation.DSMT4" ShapeID="_x0000_i1103" DrawAspect="Content" ObjectID="_1795543945" r:id="rId152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pt-BR"/>
        </w:rPr>
        <w:t>.</w:t>
      </w:r>
    </w:p>
    <w:p w14:paraId="0F022FD8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position w:val="-28"/>
          <w:sz w:val="26"/>
          <w:szCs w:val="26"/>
        </w:rPr>
        <w:object w:dxaOrig="2720" w:dyaOrig="660" w14:anchorId="1A65F12C">
          <v:shape id="_x0000_i1104" type="#_x0000_t75" style="width:133.8pt;height:36pt" o:ole="">
            <v:imagedata r:id="rId153" o:title=""/>
          </v:shape>
          <o:OLEObject Type="Embed" ProgID="Equation.DSMT4" ShapeID="_x0000_i1104" DrawAspect="Content" ObjectID="_1795543946" r:id="rId154"/>
        </w:object>
      </w:r>
    </w:p>
    <w:p w14:paraId="61F23D98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42"/>
          <w:sz w:val="26"/>
          <w:szCs w:val="26"/>
        </w:rPr>
        <w:object w:dxaOrig="4260" w:dyaOrig="859" w14:anchorId="53E1E9C5">
          <v:shape id="_x0000_i1105" type="#_x0000_t75" style="width:210.6pt;height:41.4pt" o:ole="">
            <v:imagedata r:id="rId155" o:title=""/>
          </v:shape>
          <o:OLEObject Type="Embed" ProgID="Equation.DSMT4" ShapeID="_x0000_i1105" DrawAspect="Content" ObjectID="_1795543947" r:id="rId156"/>
        </w:object>
      </w:r>
    </w:p>
    <w:p w14:paraId="2531DF0A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42"/>
          <w:sz w:val="26"/>
          <w:szCs w:val="26"/>
        </w:rPr>
        <w:object w:dxaOrig="2120" w:dyaOrig="859" w14:anchorId="1CD1FAAB">
          <v:shape id="_x0000_i1106" type="#_x0000_t75" style="width:108pt;height:41.4pt" o:ole="">
            <v:imagedata r:id="rId157" o:title=""/>
          </v:shape>
          <o:OLEObject Type="Embed" ProgID="Equation.DSMT4" ShapeID="_x0000_i1106" DrawAspect="Content" ObjectID="_1795543948" r:id="rId158"/>
        </w:object>
      </w:r>
    </w:p>
    <w:p w14:paraId="05464EEA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42"/>
          <w:sz w:val="26"/>
          <w:szCs w:val="26"/>
        </w:rPr>
        <w:object w:dxaOrig="1460" w:dyaOrig="800" w14:anchorId="3E8A2C44">
          <v:shape id="_x0000_i1107" type="#_x0000_t75" style="width:1in;height:41.4pt" o:ole="">
            <v:imagedata r:id="rId159" o:title=""/>
          </v:shape>
          <o:OLEObject Type="Embed" ProgID="Equation.DSMT4" ShapeID="_x0000_i1107" DrawAspect="Content" ObjectID="_1795543949" r:id="rId160"/>
        </w:object>
      </w:r>
    </w:p>
    <w:p w14:paraId="754E1709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42"/>
          <w:sz w:val="26"/>
          <w:szCs w:val="26"/>
        </w:rPr>
        <w:object w:dxaOrig="1960" w:dyaOrig="960" w14:anchorId="55D104BE">
          <v:shape id="_x0000_i1108" type="#_x0000_t75" style="width:97.8pt;height:46.2pt" o:ole="">
            <v:imagedata r:id="rId161" o:title=""/>
          </v:shape>
          <o:OLEObject Type="Embed" ProgID="Equation.DSMT4" ShapeID="_x0000_i1108" DrawAspect="Content" ObjectID="_1795543950" r:id="rId162"/>
        </w:object>
      </w:r>
    </w:p>
    <w:p w14:paraId="4FD69EAB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position w:val="-28"/>
          <w:sz w:val="26"/>
          <w:szCs w:val="26"/>
        </w:rPr>
        <w:object w:dxaOrig="940" w:dyaOrig="720" w14:anchorId="4EAFD745">
          <v:shape id="_x0000_i1109" type="#_x0000_t75" style="width:46.2pt;height:36pt" o:ole="">
            <v:imagedata r:id="rId163" o:title=""/>
          </v:shape>
          <o:OLEObject Type="Embed" ProgID="Equation.DSMT4" ShapeID="_x0000_i1109" DrawAspect="Content" ObjectID="_1795543951" r:id="rId164"/>
        </w:object>
      </w:r>
    </w:p>
    <w:p w14:paraId="7791DD42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Vậy </w:t>
      </w:r>
      <w:r w:rsidRPr="00807451">
        <w:rPr>
          <w:rFonts w:ascii="Times New Roman" w:hAnsi="Times New Roman" w:cs="Times New Roman"/>
          <w:spacing w:val="-6"/>
          <w:position w:val="-28"/>
          <w:sz w:val="26"/>
          <w:szCs w:val="26"/>
        </w:rPr>
        <w:object w:dxaOrig="1140" w:dyaOrig="720" w14:anchorId="4AE261A2">
          <v:shape id="_x0000_i1110" type="#_x0000_t75" style="width:56.4pt;height:36pt" o:ole="">
            <v:imagedata r:id="rId30" o:title=""/>
          </v:shape>
          <o:OLEObject Type="Embed" ProgID="Equation.DSMT4" ShapeID="_x0000_i1110" DrawAspect="Content" ObjectID="_1795543952" r:id="rId165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với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69C86F72">
          <v:shape id="_x0000_i1111" type="#_x0000_t75" style="width:30.6pt;height:15.6pt" o:ole="">
            <v:imagedata r:id="rId151" o:title=""/>
          </v:shape>
          <o:OLEObject Type="Embed" ProgID="Equation.DSMT4" ShapeID="_x0000_i1111" DrawAspect="Content" ObjectID="_1795543953" r:id="rId166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 (đpcm).</w:t>
      </w:r>
    </w:p>
    <w:p w14:paraId="31E236B2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sz w:val="26"/>
          <w:szCs w:val="26"/>
        </w:rPr>
        <w:t xml:space="preserve">c) </w:t>
      </w:r>
      <w:r w:rsidRPr="00807451">
        <w:rPr>
          <w:rFonts w:ascii="Times New Roman" w:hAnsi="Times New Roman" w:cs="Times New Roman"/>
          <w:spacing w:val="-6"/>
          <w:position w:val="-24"/>
          <w:sz w:val="26"/>
          <w:szCs w:val="26"/>
        </w:rPr>
        <w:object w:dxaOrig="1579" w:dyaOrig="620" w14:anchorId="49686252">
          <v:shape id="_x0000_i1112" type="#_x0000_t75" style="width:77.4pt;height:30.6pt" o:ole="">
            <v:imagedata r:id="rId34" o:title=""/>
          </v:shape>
          <o:OLEObject Type="Embed" ProgID="Equation.DSMT4" ShapeID="_x0000_i1112" DrawAspect="Content" ObjectID="_1795543954" r:id="rId167"/>
        </w:object>
      </w:r>
    </w:p>
    <w:p w14:paraId="4E591F1C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807451">
        <w:rPr>
          <w:rFonts w:ascii="Times New Roman" w:hAnsi="Times New Roman" w:cs="Times New Roman"/>
          <w:spacing w:val="-6"/>
          <w:position w:val="-28"/>
          <w:sz w:val="26"/>
          <w:szCs w:val="26"/>
        </w:rPr>
        <w:object w:dxaOrig="2340" w:dyaOrig="720" w14:anchorId="4490D1EF">
          <v:shape id="_x0000_i1113" type="#_x0000_t75" style="width:118.2pt;height:36pt" o:ole="">
            <v:imagedata r:id="rId168" o:title=""/>
          </v:shape>
          <o:OLEObject Type="Embed" ProgID="Equation.DSMT4" ShapeID="_x0000_i1113" DrawAspect="Content" ObjectID="_1795543955" r:id="rId169"/>
        </w:object>
      </w:r>
    </w:p>
    <w:p w14:paraId="4C0B43D9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1719" w:dyaOrig="680" w14:anchorId="02D2981E">
          <v:shape id="_x0000_i1114" type="#_x0000_t75" style="width:87.6pt;height:36pt" o:ole="">
            <v:imagedata r:id="rId170" o:title=""/>
          </v:shape>
          <o:OLEObject Type="Embed" ProgID="Equation.DSMT4" ShapeID="_x0000_i1114" DrawAspect="Content" ObjectID="_1795543956" r:id="rId171"/>
        </w:object>
      </w:r>
    </w:p>
    <w:p w14:paraId="6736AB07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1400" w:dyaOrig="680" w14:anchorId="642265A7">
          <v:shape id="_x0000_i1115" type="#_x0000_t75" style="width:1in;height:36pt" o:ole="">
            <v:imagedata r:id="rId172" o:title=""/>
          </v:shape>
          <o:OLEObject Type="Embed" ProgID="Equation.DSMT4" ShapeID="_x0000_i1115" DrawAspect="Content" ObjectID="_1795543957" r:id="rId173"/>
        </w:object>
      </w:r>
    </w:p>
    <w:p w14:paraId="374C2B85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720" w:dyaOrig="680" w14:anchorId="16A29EB3">
          <v:shape id="_x0000_i1116" type="#_x0000_t75" style="width:36pt;height:36pt" o:ole="">
            <v:imagedata r:id="rId174" o:title=""/>
          </v:shape>
          <o:OLEObject Type="Embed" ProgID="Equation.DSMT4" ShapeID="_x0000_i1116" DrawAspect="Content" ObjectID="_1795543958" r:id="rId175"/>
        </w:object>
      </w:r>
    </w:p>
    <w:p w14:paraId="002E7073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Xét hiệu: </w:t>
      </w: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5840" w:dyaOrig="820" w14:anchorId="77AEFA23">
          <v:shape id="_x0000_i1117" type="#_x0000_t75" style="width:293.4pt;height:41.4pt" o:ole="">
            <v:imagedata r:id="rId176" o:title=""/>
          </v:shape>
          <o:OLEObject Type="Embed" ProgID="Equation.DSMT4" ShapeID="_x0000_i1117" DrawAspect="Content" ObjectID="_1795543959" r:id="rId177"/>
        </w:object>
      </w:r>
    </w:p>
    <w:p w14:paraId="109CAB2B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Vì </w:t>
      </w:r>
      <w:r w:rsidRPr="00807451">
        <w:rPr>
          <w:rFonts w:ascii="Times New Roman" w:hAnsi="Times New Roman" w:cs="Times New Roman"/>
          <w:position w:val="-18"/>
          <w:sz w:val="26"/>
          <w:szCs w:val="26"/>
        </w:rPr>
        <w:object w:dxaOrig="3840" w:dyaOrig="540" w14:anchorId="0EBF0B00">
          <v:shape id="_x0000_i1118" type="#_x0000_t75" style="width:190.2pt;height:25.8pt" o:ole="">
            <v:imagedata r:id="rId178" o:title=""/>
          </v:shape>
          <o:OLEObject Type="Embed" ProgID="Equation.DSMT4" ShapeID="_x0000_i1118" DrawAspect="Content" ObjectID="_1795543960" r:id="rId179"/>
        </w:object>
      </w:r>
      <w:r w:rsidRPr="00807451">
        <w:rPr>
          <w:rFonts w:ascii="Times New Roman" w:hAnsi="Times New Roman" w:cs="Times New Roman"/>
          <w:sz w:val="26"/>
          <w:szCs w:val="26"/>
        </w:rPr>
        <w:tab/>
      </w:r>
      <w:r w:rsidRPr="00807451">
        <w:rPr>
          <w:rFonts w:ascii="Times New Roman" w:hAnsi="Times New Roman" w:cs="Times New Roman"/>
          <w:sz w:val="26"/>
          <w:szCs w:val="26"/>
        </w:rPr>
        <w:tab/>
        <w:t>(1)</w:t>
      </w:r>
    </w:p>
    <w:p w14:paraId="655F5DB9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Vì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1980" w:dyaOrig="279" w14:anchorId="5215C342">
          <v:shape id="_x0000_i1119" type="#_x0000_t75" style="width:97.8pt;height:15.6pt" o:ole="">
            <v:imagedata r:id="rId180" o:title=""/>
          </v:shape>
          <o:OLEObject Type="Embed" ProgID="Equation.DSMT4" ShapeID="_x0000_i1119" DrawAspect="Content" ObjectID="_1795543961" r:id="rId181"/>
        </w:object>
      </w:r>
      <w:r w:rsidRPr="00807451">
        <w:rPr>
          <w:rFonts w:ascii="Times New Roman" w:hAnsi="Times New Roman" w:cs="Times New Roman"/>
          <w:sz w:val="26"/>
          <w:szCs w:val="26"/>
        </w:rPr>
        <w:tab/>
      </w:r>
      <w:r w:rsidRPr="00807451">
        <w:rPr>
          <w:rFonts w:ascii="Times New Roman" w:hAnsi="Times New Roman" w:cs="Times New Roman"/>
          <w:sz w:val="26"/>
          <w:szCs w:val="26"/>
        </w:rPr>
        <w:tab/>
      </w:r>
      <w:r w:rsidRPr="00807451">
        <w:rPr>
          <w:rFonts w:ascii="Times New Roman" w:hAnsi="Times New Roman" w:cs="Times New Roman"/>
          <w:sz w:val="26"/>
          <w:szCs w:val="26"/>
        </w:rPr>
        <w:tab/>
      </w:r>
      <w:r w:rsidRPr="00807451">
        <w:rPr>
          <w:rFonts w:ascii="Times New Roman" w:hAnsi="Times New Roman" w:cs="Times New Roman"/>
          <w:sz w:val="26"/>
          <w:szCs w:val="26"/>
        </w:rPr>
        <w:tab/>
        <w:t>(2)</w:t>
      </w:r>
    </w:p>
    <w:p w14:paraId="169B66E5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Từ (1) và (2) </w:t>
      </w: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3460" w:dyaOrig="820" w14:anchorId="27F0A706">
          <v:shape id="_x0000_i1120" type="#_x0000_t75" style="width:175.2pt;height:41.4pt" o:ole="">
            <v:imagedata r:id="rId182" o:title=""/>
          </v:shape>
          <o:OLEObject Type="Embed" ProgID="Equation.DSMT4" ShapeID="_x0000_i1120" DrawAspect="Content" ObjectID="_1795543962" r:id="rId183"/>
        </w:object>
      </w:r>
    </w:p>
    <w:p w14:paraId="62C71F54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Dấu “=” xảy ra </w:t>
      </w:r>
      <w:r w:rsidRPr="00807451">
        <w:rPr>
          <w:rFonts w:ascii="Times New Roman" w:hAnsi="Times New Roman" w:cs="Times New Roman"/>
          <w:position w:val="-18"/>
          <w:sz w:val="26"/>
          <w:szCs w:val="26"/>
        </w:rPr>
        <w:object w:dxaOrig="4720" w:dyaOrig="540" w14:anchorId="5644682C">
          <v:shape id="_x0000_i1121" type="#_x0000_t75" style="width:236.4pt;height:25.8pt" o:ole="">
            <v:imagedata r:id="rId184" o:title=""/>
          </v:shape>
          <o:OLEObject Type="Embed" ProgID="Equation.DSMT4" ShapeID="_x0000_i1121" DrawAspect="Content" ObjectID="_1795543963" r:id="rId185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(thỏa mãn)</w:t>
      </w:r>
    </w:p>
    <w:p w14:paraId="0C09C5F1" w14:textId="77777777" w:rsidR="00807451" w:rsidRPr="00807451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lastRenderedPageBreak/>
        <w:t xml:space="preserve">Vậy </w:t>
      </w:r>
      <w:r w:rsidRPr="00807451">
        <w:rPr>
          <w:rFonts w:ascii="Times New Roman" w:hAnsi="Times New Roman" w:cs="Times New Roman"/>
          <w:position w:val="-12"/>
          <w:sz w:val="26"/>
          <w:szCs w:val="26"/>
        </w:rPr>
        <w:object w:dxaOrig="1579" w:dyaOrig="360" w14:anchorId="195D3568">
          <v:shape id="_x0000_i1122" type="#_x0000_t75" style="width:77.4pt;height:15.6pt" o:ole="">
            <v:imagedata r:id="rId186" o:title=""/>
          </v:shape>
          <o:OLEObject Type="Embed" ProgID="Equation.DSMT4" ShapeID="_x0000_i1122" DrawAspect="Content" ObjectID="_1795543964" r:id="rId187"/>
        </w:object>
      </w:r>
      <w:r w:rsidRPr="00807451">
        <w:rPr>
          <w:rFonts w:ascii="Times New Roman" w:hAnsi="Times New Roman" w:cs="Times New Roman"/>
          <w:sz w:val="26"/>
          <w:szCs w:val="26"/>
        </w:rPr>
        <w:t>.</w:t>
      </w:r>
    </w:p>
    <w:p w14:paraId="6DFB5BA8" w14:textId="77777777" w:rsidR="00807451" w:rsidRPr="00807451" w:rsidRDefault="00807451" w:rsidP="00313A0C">
      <w:pPr>
        <w:rPr>
          <w:rFonts w:ascii="Times New Roman" w:hAnsi="Times New Roman" w:cs="Times New Roman"/>
          <w:b/>
          <w:bCs/>
          <w:color w:val="0000FF"/>
          <w:sz w:val="26"/>
          <w:szCs w:val="26"/>
        </w:rPr>
      </w:pPr>
      <w:r w:rsidRPr="00807451">
        <w:rPr>
          <w:rFonts w:ascii="Times New Roman" w:hAnsi="Times New Roman" w:cs="Times New Roman"/>
          <w:b/>
          <w:bCs/>
          <w:color w:val="0000FF"/>
          <w:sz w:val="26"/>
          <w:szCs w:val="26"/>
        </w:rPr>
        <w:t>Bài III ( 2,5 điểm) :</w:t>
      </w:r>
    </w:p>
    <w:p w14:paraId="5EF82335" w14:textId="77777777" w:rsidR="00807451" w:rsidRPr="00807451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b/>
          <w:bCs/>
          <w:sz w:val="26"/>
          <w:szCs w:val="26"/>
        </w:rPr>
      </w:pPr>
      <w:r w:rsidRPr="00807451">
        <w:rPr>
          <w:rFonts w:ascii="Times New Roman" w:hAnsi="Times New Roman" w:cs="Times New Roman"/>
          <w:b/>
          <w:bCs/>
          <w:sz w:val="26"/>
          <w:szCs w:val="26"/>
        </w:rPr>
        <w:t xml:space="preserve">1) </w:t>
      </w:r>
      <w:r w:rsidRPr="00807451">
        <w:rPr>
          <w:rFonts w:ascii="Times New Roman" w:hAnsi="Times New Roman" w:cs="Times New Roman"/>
          <w:sz w:val="26"/>
          <w:szCs w:val="26"/>
        </w:rPr>
        <w:t xml:space="preserve">Mai mua hai loại hàng và phải trả tổng cộng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760" w:dyaOrig="279" w14:anchorId="27D68CF5">
          <v:shape id="_x0000_i1123" type="#_x0000_t75" style="width:36pt;height:15.6pt" o:ole="">
            <v:imagedata r:id="rId36" o:title=""/>
          </v:shape>
          <o:OLEObject Type="Embed" ProgID="Equation.DSMT4" ShapeID="_x0000_i1123" DrawAspect="Content" ObjectID="_1795543965" r:id="rId188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đồng, trong đó đã tính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639" w:dyaOrig="279" w14:anchorId="6CEA52FE">
          <v:shape id="_x0000_i1124" type="#_x0000_t75" style="width:30.6pt;height:15.6pt" o:ole="">
            <v:imagedata r:id="rId38" o:title=""/>
          </v:shape>
          <o:OLEObject Type="Embed" ProgID="Equation.DSMT4" ShapeID="_x0000_i1124" DrawAspect="Content" ObjectID="_1795543966" r:id="rId189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đồng là thuế giá trị gia tăng (viết tắt là VAT). Biết rằng thuế VAT với loại hàng thứ nhất là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79" w:dyaOrig="260" w14:anchorId="747EB8C1">
          <v:shape id="_x0000_i1125" type="#_x0000_t75" style="width:15.6pt;height:15.6pt" o:ole="">
            <v:imagedata r:id="rId40" o:title=""/>
          </v:shape>
          <o:OLEObject Type="Embed" ProgID="Equation.DSMT4" ShapeID="_x0000_i1125" DrawAspect="Content" ObjectID="_1795543967" r:id="rId190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%; thuế VAT với loại hàng thứ hai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180" w:dyaOrig="279" w14:anchorId="3C82C644">
          <v:shape id="_x0000_i1126" type="#_x0000_t75" style="width:10.2pt;height:15.6pt" o:ole="">
            <v:imagedata r:id="rId42" o:title=""/>
          </v:shape>
          <o:OLEObject Type="Embed" ProgID="Equation.DSMT4" ShapeID="_x0000_i1126" DrawAspect="Content" ObjectID="_1795543968" r:id="rId191"/>
        </w:object>
      </w:r>
      <w:r w:rsidRPr="00807451">
        <w:rPr>
          <w:rFonts w:ascii="Times New Roman" w:hAnsi="Times New Roman" w:cs="Times New Roman"/>
          <w:sz w:val="26"/>
          <w:szCs w:val="26"/>
        </w:rPr>
        <w:t>%. Hỏi nếu không kể thuế thì Mai phải trả bao nhiêu tiền cho mỗi loại hàng?</w:t>
      </w:r>
    </w:p>
    <w:p w14:paraId="706B86BC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color w:val="0000FF"/>
          <w:sz w:val="26"/>
          <w:szCs w:val="26"/>
        </w:rPr>
      </w:pPr>
      <w:r w:rsidRPr="00807451">
        <w:rPr>
          <w:rFonts w:ascii="Times New Roman" w:hAnsi="Times New Roman" w:cs="Times New Roman"/>
          <w:color w:val="0000FF"/>
          <w:sz w:val="26"/>
          <w:szCs w:val="26"/>
        </w:rPr>
        <w:t xml:space="preserve">                                                                               Lời giải</w:t>
      </w:r>
    </w:p>
    <w:p w14:paraId="681CDC5F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color w:val="0000FF"/>
          <w:sz w:val="26"/>
          <w:szCs w:val="26"/>
        </w:rPr>
        <w:t xml:space="preserve">              </w:t>
      </w:r>
      <w:r w:rsidRPr="00807451">
        <w:rPr>
          <w:rFonts w:ascii="Times New Roman" w:hAnsi="Times New Roman" w:cs="Times New Roman"/>
          <w:sz w:val="26"/>
          <w:szCs w:val="26"/>
        </w:rPr>
        <w:t xml:space="preserve">       Gọi  x, y (đồng ) lần lượt là số tiền của loại hàng thứ nhất và loại hàng thứ hai không kể </w:t>
      </w:r>
    </w:p>
    <w:p w14:paraId="363F0EF1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C443F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thuế VAT mà Mai đã mua (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7FFCE5CE">
          <v:shape id="_x0000_i1127" type="#_x0000_t75" style="width:41.4pt;height:15.6pt" o:ole="">
            <v:imagedata r:id="rId192" o:title=""/>
          </v:shape>
          <o:OLEObject Type="Embed" ProgID="Equation.DSMT4" ShapeID="_x0000_i1127" DrawAspect="Content" ObjectID="_1795543969" r:id="rId193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2C2CF2A4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Số tiền khi mua loại hàng thứ nhất sau khi tính thuế là: 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1700" w:dyaOrig="320" w14:anchorId="24091E80">
          <v:shape id="_x0000_i1128" type="#_x0000_t75" style="width:87.6pt;height:15.6pt" o:ole="">
            <v:imagedata r:id="rId194" o:title=""/>
          </v:shape>
          <o:OLEObject Type="Embed" ProgID="Equation.DSMT4" ShapeID="_x0000_i1128" DrawAspect="Content" ObjectID="_1795543970" r:id="rId195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5365552B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Số tiền khi mua loại hàng thứ hai sau khi tính thuế là: 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1660" w:dyaOrig="320" w14:anchorId="0CE3E859">
          <v:shape id="_x0000_i1129" type="#_x0000_t75" style="width:82.2pt;height:15.6pt" o:ole="">
            <v:imagedata r:id="rId196" o:title=""/>
          </v:shape>
          <o:OLEObject Type="Embed" ProgID="Equation.DSMT4" ShapeID="_x0000_i1129" DrawAspect="Content" ObjectID="_1795543971" r:id="rId197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7181396C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Tổng số tiền khi mua hai loại hàng sau khi tính thuế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760" w:dyaOrig="279" w14:anchorId="1E555BA0">
          <v:shape id="_x0000_i1130" type="#_x0000_t75" style="width:36pt;height:15.6pt" o:ole="">
            <v:imagedata r:id="rId36" o:title=""/>
          </v:shape>
          <o:OLEObject Type="Embed" ProgID="Equation.DSMT4" ShapeID="_x0000_i1130" DrawAspect="Content" ObjectID="_1795543972" r:id="rId198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đồng ta có phương trình:</w:t>
      </w:r>
    </w:p>
    <w:p w14:paraId="0584C62B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                          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2260" w:dyaOrig="320" w14:anchorId="4BA8D2EE">
          <v:shape id="_x0000_i1131" type="#_x0000_t75" style="width:113.4pt;height:15.6pt" o:ole="">
            <v:imagedata r:id="rId199" o:title=""/>
          </v:shape>
          <o:OLEObject Type="Embed" ProgID="Equation.DSMT4" ShapeID="_x0000_i1131" DrawAspect="Content" ObjectID="_1795543973" r:id="rId200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(1) </w:t>
      </w:r>
    </w:p>
    <w:p w14:paraId="51B322AE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Tổng số tiền thuế của hai loại hàng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639" w:dyaOrig="279" w14:anchorId="26B0CB14">
          <v:shape id="_x0000_i1132" type="#_x0000_t75" style="width:30.6pt;height:15.6pt" o:ole="">
            <v:imagedata r:id="rId38" o:title=""/>
          </v:shape>
          <o:OLEObject Type="Embed" ProgID="Equation.DSMT4" ShapeID="_x0000_i1132" DrawAspect="Content" ObjectID="_1795543974" r:id="rId201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đồng ta có phương trình: </w:t>
      </w:r>
    </w:p>
    <w:p w14:paraId="60465CDA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                                      </w:t>
      </w:r>
      <w:r w:rsidRPr="00807451">
        <w:rPr>
          <w:rFonts w:ascii="Times New Roman" w:hAnsi="Times New Roman" w:cs="Times New Roman"/>
          <w:position w:val="-28"/>
          <w:sz w:val="26"/>
          <w:szCs w:val="26"/>
        </w:rPr>
        <w:object w:dxaOrig="2780" w:dyaOrig="680" w14:anchorId="676B9734">
          <v:shape id="_x0000_i1133" type="#_x0000_t75" style="width:138.6pt;height:36pt" o:ole="">
            <v:imagedata r:id="rId202" o:title=""/>
          </v:shape>
          <o:OLEObject Type="Embed" ProgID="Equation.DSMT4" ShapeID="_x0000_i1133" DrawAspect="Content" ObjectID="_1795543975" r:id="rId203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(2)</w:t>
      </w:r>
    </w:p>
    <w:p w14:paraId="066509C4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Từ (1) và (2) ta có hệ phương trình: </w:t>
      </w:r>
    </w:p>
    <w:p w14:paraId="6D344D43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</w:t>
      </w:r>
      <w:r w:rsidRPr="00807451">
        <w:rPr>
          <w:rFonts w:ascii="Times New Roman" w:hAnsi="Times New Roman" w:cs="Times New Roman"/>
          <w:position w:val="-30"/>
          <w:sz w:val="26"/>
          <w:szCs w:val="26"/>
        </w:rPr>
        <w:object w:dxaOrig="2380" w:dyaOrig="720" w14:anchorId="25949709">
          <v:shape id="_x0000_i1134" type="#_x0000_t75" style="width:118.2pt;height:36pt" o:ole="">
            <v:imagedata r:id="rId204" o:title=""/>
          </v:shape>
          <o:OLEObject Type="Embed" ProgID="Equation.DSMT4" ShapeID="_x0000_i1134" DrawAspect="Content" ObjectID="_1795543976" r:id="rId205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Giải hệ ta có: </w:t>
      </w:r>
      <w:r w:rsidRPr="00807451">
        <w:rPr>
          <w:rFonts w:ascii="Times New Roman" w:hAnsi="Times New Roman" w:cs="Times New Roman"/>
          <w:position w:val="-30"/>
          <w:sz w:val="26"/>
          <w:szCs w:val="26"/>
        </w:rPr>
        <w:object w:dxaOrig="1280" w:dyaOrig="720" w14:anchorId="5072F262">
          <v:shape id="_x0000_i1135" type="#_x0000_t75" style="width:66.6pt;height:36pt" o:ole="">
            <v:imagedata r:id="rId206" o:title=""/>
          </v:shape>
          <o:OLEObject Type="Embed" ProgID="Equation.DSMT4" ShapeID="_x0000_i1135" DrawAspect="Content" ObjectID="_1795543977" r:id="rId207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(thỏa mãn)</w:t>
      </w:r>
    </w:p>
    <w:p w14:paraId="0A84F1DD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Vậy số tiền không kể thuế của loại hàng thứ nhất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660" w:dyaOrig="279" w14:anchorId="64C989B1">
          <v:shape id="_x0000_i1136" type="#_x0000_t75" style="width:30.6pt;height:15.6pt" o:ole="">
            <v:imagedata r:id="rId208" o:title=""/>
          </v:shape>
          <o:OLEObject Type="Embed" ProgID="Equation.DSMT4" ShapeID="_x0000_i1136" DrawAspect="Content" ObjectID="_1795543978" r:id="rId209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đồng, số tiền không kể thuế của </w:t>
      </w:r>
    </w:p>
    <w:p w14:paraId="293F5BC4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loại hàng thứ hai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760" w:dyaOrig="279" w14:anchorId="22B44151">
          <v:shape id="_x0000_i1137" type="#_x0000_t75" style="width:36pt;height:15.6pt" o:ole="">
            <v:imagedata r:id="rId210" o:title=""/>
          </v:shape>
          <o:OLEObject Type="Embed" ProgID="Equation.DSMT4" ShapeID="_x0000_i1137" DrawAspect="Content" ObjectID="_1795543979" r:id="rId211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đồng. </w:t>
      </w:r>
    </w:p>
    <w:p w14:paraId="7EB035AE" w14:textId="77777777" w:rsidR="00807451" w:rsidRPr="00807451" w:rsidRDefault="00807451" w:rsidP="0020266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</w:t>
      </w:r>
      <w:r w:rsidRPr="00807451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2) </w: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Hưởng ứng phong trào thi đua “Xây dựng trường học thân thiện, học sinh tích cực”, </w:t>
      </w:r>
    </w:p>
    <w:p w14:paraId="49085F5A" w14:textId="77777777" w:rsidR="00807451" w:rsidRPr="00807451" w:rsidRDefault="00807451" w:rsidP="0020266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lớp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360" w:dyaOrig="279" w14:anchorId="783A771F">
          <v:shape id="_x0000_i1138" type="#_x0000_t75" style="width:20.4pt;height:15.6pt" o:ole="">
            <v:imagedata r:id="rId44" o:title=""/>
          </v:shape>
          <o:OLEObject Type="Embed" ProgID="Equation.DSMT4" ShapeID="_x0000_i1138" DrawAspect="Content" ObjectID="_1795543980" r:id="rId212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trường THCS Hoàng Hoa Thám dự định trồng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20" w:dyaOrig="279" w14:anchorId="75F8D107">
          <v:shape id="_x0000_i1139" type="#_x0000_t75" style="width:20.4pt;height:15.6pt" o:ole="">
            <v:imagedata r:id="rId46" o:title=""/>
          </v:shape>
          <o:OLEObject Type="Embed" ProgID="Equation.DSMT4" ShapeID="_x0000_i1139" DrawAspect="Content" ObjectID="_1795543981" r:id="rId213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cây xanh. Đến ngày lao động, </w:t>
      </w:r>
    </w:p>
    <w:p w14:paraId="613EE55F" w14:textId="77777777" w:rsidR="00807451" w:rsidRPr="00807451" w:rsidRDefault="00807451" w:rsidP="0020266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có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180" w:dyaOrig="279" w14:anchorId="6577E19E">
          <v:shape id="_x0000_i1140" type="#_x0000_t75" style="width:10.2pt;height:15.6pt" o:ole="">
            <v:imagedata r:id="rId48" o:title=""/>
          </v:shape>
          <o:OLEObject Type="Embed" ProgID="Equation.DSMT4" ShapeID="_x0000_i1140" DrawAspect="Content" ObjectID="_1795543982" r:id="rId214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bạn được Liên Đội triệu tập tham gia chiến dịch an toàn giao thông nên mỗi bạn còn lại phải trồng thêm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00" w:dyaOrig="260" w14:anchorId="43174FC7">
          <v:shape id="_x0000_i1141" type="#_x0000_t75" style="width:10.2pt;height:15.6pt" o:ole="">
            <v:imagedata r:id="rId50" o:title=""/>
          </v:shape>
          <o:OLEObject Type="Embed" ProgID="Equation.DSMT4" ShapeID="_x0000_i1141" DrawAspect="Content" ObjectID="_1795543983" r:id="rId215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cây mới đảm bảo kế hoạch đặt ra. Hỏi lớp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360" w:dyaOrig="279" w14:anchorId="705C55EA">
          <v:shape id="_x0000_i1142" type="#_x0000_t75" style="width:20.4pt;height:15.6pt" o:ole="">
            <v:imagedata r:id="rId44" o:title=""/>
          </v:shape>
          <o:OLEObject Type="Embed" ProgID="Equation.DSMT4" ShapeID="_x0000_i1142" DrawAspect="Content" ObjectID="_1795543984" r:id="rId216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có bao nhiêu học sinh?</w:t>
      </w:r>
    </w:p>
    <w:p w14:paraId="44F25A02" w14:textId="77777777" w:rsidR="00807451" w:rsidRPr="00807451" w:rsidRDefault="00807451" w:rsidP="0020266E">
      <w:pPr>
        <w:jc w:val="both"/>
        <w:rPr>
          <w:rFonts w:ascii="Times New Roman" w:hAnsi="Times New Roman" w:cs="Times New Roman"/>
          <w:color w:val="0000FF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FF"/>
          <w:sz w:val="26"/>
          <w:szCs w:val="26"/>
          <w:lang w:val="fr-FR"/>
        </w:rPr>
        <w:t xml:space="preserve">                                                                                   Lời giải</w:t>
      </w:r>
    </w:p>
    <w:p w14:paraId="2073D92B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FF"/>
          <w:sz w:val="26"/>
          <w:szCs w:val="26"/>
          <w:lang w:val="fr-FR"/>
        </w:rPr>
        <w:t xml:space="preserve">              </w: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Gọi số HS lớp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360" w:dyaOrig="279" w14:anchorId="2158DCEF">
          <v:shape id="_x0000_i1143" type="#_x0000_t75" style="width:20.4pt;height:15.6pt" o:ole="">
            <v:imagedata r:id="rId44" o:title=""/>
          </v:shape>
          <o:OLEObject Type="Embed" ProgID="Equation.DSMT4" ShapeID="_x0000_i1143" DrawAspect="Content" ObjectID="_1795543985" r:id="rId217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là x ( học sinh), 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1180" w:dyaOrig="320" w14:anchorId="69207817">
          <v:shape id="_x0000_i1144" type="#_x0000_t75" style="width:56.4pt;height:15.6pt" o:ole="">
            <v:imagedata r:id="rId218" o:title=""/>
          </v:shape>
          <o:OLEObject Type="Embed" ProgID="Equation.DSMT4" ShapeID="_x0000_i1144" DrawAspect="Content" ObjectID="_1795543986" r:id="rId219"/>
        </w:object>
      </w:r>
    </w:p>
    <w:p w14:paraId="175F0351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Số học sinh thực tế tham gia trồng cây là :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1DABFE32">
          <v:shape id="_x0000_i1145" type="#_x0000_t75" style="width:25.8pt;height:15.6pt" o:ole="">
            <v:imagedata r:id="rId220" o:title=""/>
          </v:shape>
          <o:OLEObject Type="Embed" ProgID="Equation.DSMT4" ShapeID="_x0000_i1145" DrawAspect="Content" ObjectID="_1795543987" r:id="rId221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( học sinh)</w:t>
      </w:r>
    </w:p>
    <w:p w14:paraId="330EF2D9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Theo kế hoạch mỗi học sinh phải trồng số cây là: </w:t>
      </w: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460" w:dyaOrig="620" w14:anchorId="6A4396F5">
          <v:shape id="_x0000_i1146" type="#_x0000_t75" style="width:20.4pt;height:30.6pt" o:ole="">
            <v:imagedata r:id="rId222" o:title=""/>
          </v:shape>
          <o:OLEObject Type="Embed" ProgID="Equation.DSMT4" ShapeID="_x0000_i1146" DrawAspect="Content" ObjectID="_1795543988" r:id="rId223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(cây)</w:t>
      </w:r>
    </w:p>
    <w:p w14:paraId="5F87400D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          Thực tế, mỗi học sinh phải trồng số cây là: </w:t>
      </w:r>
      <w:r w:rsidRPr="00807451">
        <w:rPr>
          <w:rFonts w:ascii="Times New Roman" w:hAnsi="Times New Roman" w:cs="Times New Roman"/>
          <w:position w:val="-24"/>
          <w:sz w:val="26"/>
          <w:szCs w:val="26"/>
        </w:rPr>
        <w:object w:dxaOrig="560" w:dyaOrig="620" w14:anchorId="3E032A31">
          <v:shape id="_x0000_i1147" type="#_x0000_t75" style="width:30.6pt;height:30.6pt" o:ole="">
            <v:imagedata r:id="rId224" o:title=""/>
          </v:shape>
          <o:OLEObject Type="Embed" ProgID="Equation.DSMT4" ShapeID="_x0000_i1147" DrawAspect="Content" ObjectID="_1795543989" r:id="rId225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(cây)</w:t>
      </w:r>
    </w:p>
    <w:p w14:paraId="62B12F07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Vì thực tế mỗi học sinh phải trồng thêm </w:t>
      </w:r>
      <w:r w:rsidRPr="00807451">
        <w:rPr>
          <w:rFonts w:ascii="Times New Roman" w:hAnsi="Times New Roman" w:cs="Times New Roman"/>
          <w:b/>
          <w:bCs/>
          <w:spacing w:val="-6"/>
          <w:position w:val="-4"/>
          <w:sz w:val="26"/>
          <w:szCs w:val="26"/>
        </w:rPr>
        <w:object w:dxaOrig="200" w:dyaOrig="260" w14:anchorId="1A7676F0">
          <v:shape id="_x0000_i1148" type="#_x0000_t75" style="width:10.2pt;height:10.2pt" o:ole="">
            <v:imagedata r:id="rId50" o:title=""/>
          </v:shape>
          <o:OLEObject Type="Embed" ProgID="Equation.DSMT4" ShapeID="_x0000_i1148" DrawAspect="Content" ObjectID="_1795543990" r:id="rId226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cây so với kế hoạch nên ta có PT:</w:t>
      </w:r>
    </w:p>
    <w:p w14:paraId="4266067F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</w:t>
      </w:r>
      <w:r w:rsidRPr="00807451">
        <w:rPr>
          <w:rFonts w:ascii="Times New Roman" w:hAnsi="Times New Roman" w:cs="Times New Roman"/>
          <w:position w:val="-42"/>
          <w:sz w:val="26"/>
          <w:szCs w:val="26"/>
        </w:rPr>
        <w:object w:dxaOrig="1660" w:dyaOrig="960" w14:anchorId="4DBDA68F">
          <v:shape id="_x0000_i1149" type="#_x0000_t75" style="width:82.2pt;height:46.2pt" o:ole="">
            <v:imagedata r:id="rId227" o:title=""/>
          </v:shape>
          <o:OLEObject Type="Embed" ProgID="Equation.DSMT4" ShapeID="_x0000_i1149" DrawAspect="Content" ObjectID="_1795543991" r:id="rId228"/>
        </w:object>
      </w:r>
    </w:p>
    <w:p w14:paraId="5F13FFA4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 Giải phương trình ta được: </w:t>
      </w:r>
      <w:r w:rsidRPr="00807451">
        <w:rPr>
          <w:rFonts w:ascii="Times New Roman" w:hAnsi="Times New Roman" w:cs="Times New Roman"/>
          <w:position w:val="-12"/>
          <w:sz w:val="26"/>
          <w:szCs w:val="26"/>
        </w:rPr>
        <w:object w:dxaOrig="2600" w:dyaOrig="360" w14:anchorId="7FAB9FD3">
          <v:shape id="_x0000_i1150" type="#_x0000_t75" style="width:128.4pt;height:15.6pt" o:ole="">
            <v:imagedata r:id="rId229" o:title=""/>
          </v:shape>
          <o:OLEObject Type="Embed" ProgID="Equation.DSMT4" ShapeID="_x0000_i1150" DrawAspect="Content" ObjectID="_1795543992" r:id="rId230"/>
        </w:object>
      </w:r>
    </w:p>
    <w:p w14:paraId="1D4317B0" w14:textId="77777777" w:rsidR="00807451" w:rsidRPr="00807451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Vậy lớp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360" w:dyaOrig="279" w14:anchorId="761F66B9">
          <v:shape id="_x0000_i1151" type="#_x0000_t75" style="width:20.4pt;height:15.6pt" o:ole="">
            <v:imagedata r:id="rId44" o:title=""/>
          </v:shape>
          <o:OLEObject Type="Embed" ProgID="Equation.DSMT4" ShapeID="_x0000_i1151" DrawAspect="Content" ObjectID="_1795543993" r:id="rId231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có </w:t>
      </w:r>
      <w:r w:rsidRPr="00807451">
        <w:rPr>
          <w:rFonts w:ascii="Times New Roman" w:hAnsi="Times New Roman" w:cs="Times New Roman"/>
          <w:b/>
          <w:bCs/>
          <w:spacing w:val="-6"/>
          <w:position w:val="-6"/>
          <w:sz w:val="26"/>
          <w:szCs w:val="26"/>
        </w:rPr>
        <w:object w:dxaOrig="300" w:dyaOrig="279" w14:anchorId="2DB4B7D3">
          <v:shape id="_x0000_i1152" type="#_x0000_t75" style="width:15.6pt;height:15.6pt" o:ole="">
            <v:imagedata r:id="rId232" o:title=""/>
          </v:shape>
          <o:OLEObject Type="Embed" ProgID="Equation.DSMT4" ShapeID="_x0000_i1152" DrawAspect="Content" ObjectID="_1795543994" r:id="rId233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học sinh.</w:t>
      </w:r>
    </w:p>
    <w:p w14:paraId="31F07E00" w14:textId="77777777" w:rsidR="00807451" w:rsidRPr="00807451" w:rsidRDefault="00807451" w:rsidP="00BD53C6">
      <w:pPr>
        <w:tabs>
          <w:tab w:val="left" w:pos="992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807451">
        <w:rPr>
          <w:rFonts w:ascii="Times New Roman" w:hAnsi="Times New Roman" w:cs="Times New Roman"/>
          <w:b/>
          <w:bCs/>
          <w:sz w:val="26"/>
          <w:szCs w:val="26"/>
        </w:rPr>
        <w:t>3) .</w: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Cho phương trình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1680" w:dyaOrig="360" w14:anchorId="08FCF3CB">
          <v:shape id="_x0000_i1153" type="#_x0000_t75" style="width:82.2pt;height:20.4pt" o:ole="">
            <v:imagedata r:id="rId53" o:title=""/>
          </v:shape>
          <o:OLEObject Type="Embed" ProgID="Equation.DSMT4" ShapeID="_x0000_i1153" DrawAspect="Content" ObjectID="_1795543995" r:id="rId234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có </w:t>
      </w:r>
      <w:r w:rsidRPr="00807451">
        <w:rPr>
          <w:rFonts w:ascii="Times New Roman" w:hAnsi="Times New Roman" w:cs="Times New Roman"/>
          <w:position w:val="-4"/>
          <w:sz w:val="26"/>
          <w:szCs w:val="26"/>
        </w:rPr>
        <w:object w:dxaOrig="220" w:dyaOrig="279" w14:anchorId="6B2179ED">
          <v:shape id="_x0000_i1154" type="#_x0000_t75" style="width:10.2pt;height:15.6pt" o:ole="">
            <v:imagedata r:id="rId55" o:title=""/>
          </v:shape>
          <o:OLEObject Type="Embed" ProgID="Equation.DSMT4" ShapeID="_x0000_i1154" DrawAspect="Content" ObjectID="_1795543996" r:id="rId235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nghiệm là </w:t>
      </w:r>
      <w:r w:rsidRPr="00807451">
        <w:rPr>
          <w:rFonts w:ascii="Times New Roman" w:hAnsi="Times New Roman" w:cs="Times New Roman"/>
          <w:position w:val="-12"/>
          <w:sz w:val="26"/>
          <w:szCs w:val="26"/>
        </w:rPr>
        <w:object w:dxaOrig="639" w:dyaOrig="380" w14:anchorId="7E4F685D">
          <v:shape id="_x0000_i1155" type="#_x0000_t75" style="width:30.6pt;height:20.4pt" o:ole="">
            <v:imagedata r:id="rId57" o:title=""/>
          </v:shape>
          <o:OLEObject Type="Embed" ProgID="Equation.DSMT4" ShapeID="_x0000_i1155" DrawAspect="Content" ObjectID="_1795543997" r:id="rId236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. Không giải phương trình, hãy tính giá trị của biểu thức </w:t>
      </w:r>
      <w:r w:rsidRPr="00807451">
        <w:rPr>
          <w:rFonts w:ascii="Times New Roman" w:hAnsi="Times New Roman" w:cs="Times New Roman"/>
          <w:position w:val="-34"/>
          <w:sz w:val="26"/>
          <w:szCs w:val="26"/>
        </w:rPr>
        <w:object w:dxaOrig="2580" w:dyaOrig="780" w14:anchorId="4763ADF2">
          <v:shape id="_x0000_i1156" type="#_x0000_t75" style="width:128.4pt;height:41.4pt" o:ole="">
            <v:imagedata r:id="rId59" o:title=""/>
          </v:shape>
          <o:OLEObject Type="Embed" ProgID="Equation.DSMT4" ShapeID="_x0000_i1156" DrawAspect="Content" ObjectID="_1795543998" r:id="rId237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80745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                                                 Lời giải:</w:t>
      </w:r>
    </w:p>
    <w:p w14:paraId="721E8F47" w14:textId="77777777" w:rsidR="00807451" w:rsidRPr="00807451" w:rsidRDefault="00807451" w:rsidP="00BD53C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Ta có:           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1680" w:dyaOrig="360" w14:anchorId="561507FC">
          <v:shape id="_x0000_i1157" type="#_x0000_t75" style="width:1in;height:15.6pt" o:ole="">
            <v:imagedata r:id="rId238" o:title=""/>
          </v:shape>
          <o:OLEObject Type="Embed" ProgID="Equation.DSMT4" ShapeID="_x0000_i1157" DrawAspect="Content" ObjectID="_1795543999" r:id="rId239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96B895C" w14:textId="77777777" w:rsidR="00807451" w:rsidRPr="00807451" w:rsidRDefault="00807451" w:rsidP="00BD53C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Vì </w:t>
      </w:r>
      <w:r w:rsidRPr="00807451">
        <w:rPr>
          <w:rFonts w:ascii="Times New Roman" w:hAnsi="Times New Roman" w:cs="Times New Roman"/>
          <w:position w:val="-12"/>
          <w:sz w:val="26"/>
          <w:szCs w:val="26"/>
        </w:rPr>
        <w:object w:dxaOrig="3960" w:dyaOrig="420" w14:anchorId="7FE03E09">
          <v:shape id="_x0000_i1158" type="#_x0000_t75" style="width:190.2pt;height:20.4pt" o:ole="">
            <v:imagedata r:id="rId240" o:title=""/>
          </v:shape>
          <o:OLEObject Type="Embed" ProgID="Equation.DSMT4" ShapeID="_x0000_i1158" DrawAspect="Content" ObjectID="_1795544000" r:id="rId241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D815DEC" w14:textId="77777777" w:rsidR="00807451" w:rsidRPr="00807451" w:rsidRDefault="00807451" w:rsidP="00BD53C6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Nên phương trình có hai nghiệm phân biệt </w:t>
      </w:r>
      <w:r w:rsidRPr="00807451">
        <w:rPr>
          <w:rFonts w:ascii="Times New Roman" w:hAnsi="Times New Roman" w:cs="Times New Roman"/>
          <w:position w:val="-12"/>
          <w:sz w:val="26"/>
          <w:szCs w:val="26"/>
        </w:rPr>
        <w:object w:dxaOrig="600" w:dyaOrig="380" w14:anchorId="58B8EA43">
          <v:shape id="_x0000_i1159" type="#_x0000_t75" style="width:30.6pt;height:20.4pt" o:ole="">
            <v:imagedata r:id="rId242" o:title=""/>
          </v:shape>
          <o:OLEObject Type="Embed" ProgID="Equation.DSMT4" ShapeID="_x0000_i1159" DrawAspect="Content" ObjectID="_1795544001" r:id="rId243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FCF5DB" w14:textId="77777777" w:rsidR="00807451" w:rsidRPr="00807451" w:rsidRDefault="00807451" w:rsidP="00BD53C6">
      <w:pPr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</w: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Theo định lí Vi-et, ta có: </w:t>
      </w:r>
      <w:r w:rsidRPr="00807451">
        <w:rPr>
          <w:rFonts w:ascii="Times New Roman" w:hAnsi="Times New Roman" w:cs="Times New Roman"/>
          <w:position w:val="-68"/>
          <w:sz w:val="26"/>
          <w:szCs w:val="26"/>
        </w:rPr>
        <w:object w:dxaOrig="2400" w:dyaOrig="1500" w14:anchorId="48FFE415">
          <v:shape id="_x0000_i1160" type="#_x0000_t75" style="width:108pt;height:66.6pt" o:ole="">
            <v:imagedata r:id="rId244" o:title=""/>
          </v:shape>
          <o:OLEObject Type="Embed" ProgID="Equation.DSMT4" ShapeID="_x0000_i1160" DrawAspect="Content" ObjectID="_1795544002" r:id="rId245"/>
        </w:object>
      </w:r>
      <w:r w:rsidRPr="00807451">
        <w:rPr>
          <w:rFonts w:ascii="Times New Roman" w:hAnsi="Times New Roman" w:cs="Times New Roman"/>
          <w:sz w:val="26"/>
          <w:szCs w:val="26"/>
          <w:lang w:val="nb-NO"/>
        </w:rPr>
        <w:t>.</w:t>
      </w:r>
    </w:p>
    <w:p w14:paraId="6170CB91" w14:textId="77777777" w:rsidR="00807451" w:rsidRPr="00807451" w:rsidRDefault="00807451" w:rsidP="00BD53C6">
      <w:pPr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</w:t>
      </w:r>
      <w:r w:rsidRPr="00807451">
        <w:rPr>
          <w:rFonts w:ascii="Times New Roman" w:hAnsi="Times New Roman" w:cs="Times New Roman"/>
          <w:position w:val="-34"/>
          <w:sz w:val="26"/>
          <w:szCs w:val="26"/>
        </w:rPr>
        <w:object w:dxaOrig="5860" w:dyaOrig="820" w14:anchorId="1BDDC802">
          <v:shape id="_x0000_i1161" type="#_x0000_t75" style="width:277.8pt;height:41.4pt" o:ole="">
            <v:imagedata r:id="rId246" o:title=""/>
          </v:shape>
          <o:OLEObject Type="Embed" ProgID="Equation.DSMT4" ShapeID="_x0000_i1161" DrawAspect="Content" ObjectID="_1795544003" r:id="rId247"/>
        </w:object>
      </w:r>
    </w:p>
    <w:p w14:paraId="3F3E6101" w14:textId="77777777" w:rsidR="00807451" w:rsidRPr="00807451" w:rsidRDefault="00807451" w:rsidP="00BD53C6">
      <w:pPr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Pr="00807451">
        <w:rPr>
          <w:rFonts w:ascii="Times New Roman" w:hAnsi="Times New Roman" w:cs="Times New Roman"/>
          <w:position w:val="-34"/>
          <w:sz w:val="26"/>
          <w:szCs w:val="26"/>
        </w:rPr>
        <w:object w:dxaOrig="5720" w:dyaOrig="900" w14:anchorId="264EA80E">
          <v:shape id="_x0000_i1162" type="#_x0000_t75" style="width:272.4pt;height:41.4pt" o:ole="">
            <v:imagedata r:id="rId248" o:title=""/>
          </v:shape>
          <o:OLEObject Type="Embed" ProgID="Equation.DSMT4" ShapeID="_x0000_i1162" DrawAspect="Content" ObjectID="_1795544004" r:id="rId249"/>
        </w:object>
      </w:r>
    </w:p>
    <w:p w14:paraId="571C2958" w14:textId="77777777" w:rsidR="00807451" w:rsidRPr="00807451" w:rsidRDefault="00807451" w:rsidP="00BD53C6">
      <w:pPr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807451">
        <w:rPr>
          <w:rFonts w:ascii="Times New Roman" w:hAnsi="Times New Roman" w:cs="Times New Roman"/>
          <w:position w:val="-28"/>
          <w:sz w:val="26"/>
          <w:szCs w:val="26"/>
        </w:rPr>
        <w:object w:dxaOrig="5160" w:dyaOrig="840" w14:anchorId="3291E4D2">
          <v:shape id="_x0000_i1163" type="#_x0000_t75" style="width:226.2pt;height:36pt" o:ole="">
            <v:imagedata r:id="rId250" o:title=""/>
          </v:shape>
          <o:OLEObject Type="Embed" ProgID="Equation.DSMT4" ShapeID="_x0000_i1163" DrawAspect="Content" ObjectID="_1795544005" r:id="rId251"/>
        </w:object>
      </w:r>
    </w:p>
    <w:p w14:paraId="6E6B07D5" w14:textId="77777777" w:rsidR="00807451" w:rsidRPr="00807451" w:rsidRDefault="00807451" w:rsidP="00BD53C6">
      <w:pPr>
        <w:tabs>
          <w:tab w:val="left" w:pos="992"/>
        </w:tabs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807451">
        <w:rPr>
          <w:rFonts w:ascii="Times New Roman" w:hAnsi="Times New Roman" w:cs="Times New Roman"/>
          <w:b/>
          <w:bCs/>
          <w:color w:val="0000FF"/>
          <w:sz w:val="26"/>
          <w:szCs w:val="26"/>
        </w:rPr>
        <w:t>Bài IV (4 điểm)</w: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1B1861AE" w14:textId="77777777" w:rsidR="00807451" w:rsidRPr="00807451" w:rsidRDefault="00807451" w:rsidP="00506DF7">
      <w:pPr>
        <w:tabs>
          <w:tab w:val="left" w:pos="992"/>
        </w:tabs>
        <w:ind w:left="992"/>
        <w:contextualSpacing/>
        <w:jc w:val="both"/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1)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 Một hình nón có chiều cao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 w:eastAsia="vi-VN" w:bidi="vi-VN"/>
        </w:rPr>
        <w:object w:dxaOrig="1020" w:dyaOrig="320" w14:anchorId="22042DEC">
          <v:shape id="_x0000_i1164" type="#_x0000_t75" style="width:51.6pt;height:15.6pt" o:ole="">
            <v:imagedata r:id="rId61" o:title=""/>
          </v:shape>
          <o:OLEObject Type="Embed" ProgID="Equation.DSMT4" ShapeID="_x0000_i1164" DrawAspect="Content" ObjectID="_1795544006" r:id="rId252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và bán kính đường tròn đáy </w:t>
      </w:r>
      <w:r w:rsidRPr="00807451">
        <w:rPr>
          <w:rFonts w:ascii="Times New Roman" w:hAnsi="Times New Roman" w:cs="Times New Roman"/>
          <w:color w:val="000000"/>
          <w:position w:val="-4"/>
          <w:sz w:val="26"/>
          <w:szCs w:val="26"/>
          <w:lang w:val="vi-VN" w:eastAsia="vi-VN" w:bidi="vi-VN"/>
        </w:rPr>
        <w:object w:dxaOrig="800" w:dyaOrig="260" w14:anchorId="15628437">
          <v:shape id="_x0000_i1165" type="#_x0000_t75" style="width:41.4pt;height:15.6pt" o:ole="">
            <v:imagedata r:id="rId63" o:title=""/>
          </v:shape>
          <o:OLEObject Type="Embed" ProgID="Equation.DSMT4" ShapeID="_x0000_i1165" DrawAspect="Content" ObjectID="_1795544007" r:id="rId253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cm. Tính độ dài đường sinh và diện tích xung quanh của hình nón đó. </w:t>
      </w:r>
      <w:r w:rsidRPr="00807451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 xml:space="preserve">(Tính với số  </w:t>
      </w:r>
      <w:r w:rsidRPr="00807451">
        <w:rPr>
          <w:rFonts w:ascii="Times New Roman" w:hAnsi="Times New Roman" w:cs="Times New Roman"/>
          <w:i/>
          <w:iCs/>
          <w:color w:val="000000"/>
          <w:position w:val="-10"/>
          <w:sz w:val="26"/>
          <w:szCs w:val="26"/>
          <w:lang w:val="vi-VN" w:eastAsia="vi-VN" w:bidi="vi-VN"/>
        </w:rPr>
        <w:object w:dxaOrig="880" w:dyaOrig="320" w14:anchorId="7F76DE69">
          <v:shape id="_x0000_i1166" type="#_x0000_t75" style="width:41.4pt;height:15.6pt" o:ole="">
            <v:imagedata r:id="rId65" o:title=""/>
          </v:shape>
          <o:OLEObject Type="Embed" ProgID="Equation.DSMT4" ShapeID="_x0000_i1166" DrawAspect="Content" ObjectID="_1795544008" r:id="rId254"/>
        </w:object>
      </w:r>
      <w:r w:rsidRPr="00807451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>và kết quả làm tròn đến chữ sô hàng đơn vị)</w:t>
      </w:r>
    </w:p>
    <w:p w14:paraId="116807E3" w14:textId="77777777" w:rsidR="00807451" w:rsidRPr="00807451" w:rsidRDefault="00807451" w:rsidP="00506DF7">
      <w:pPr>
        <w:tabs>
          <w:tab w:val="left" w:pos="992"/>
        </w:tabs>
        <w:ind w:left="992"/>
        <w:contextualSpacing/>
        <w:jc w:val="both"/>
        <w:rPr>
          <w:rFonts w:ascii="Times New Roman" w:hAnsi="Times New Roman" w:cs="Times New Roman"/>
          <w:b/>
          <w:bCs/>
          <w:color w:val="0000FF"/>
          <w:sz w:val="26"/>
          <w:szCs w:val="26"/>
          <w:u w:val="single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r w:rsidRPr="00807451">
        <w:rPr>
          <w:rFonts w:ascii="Times New Roman" w:hAnsi="Times New Roman" w:cs="Times New Roman"/>
          <w:b/>
          <w:bCs/>
          <w:color w:val="0000FF"/>
          <w:sz w:val="26"/>
          <w:szCs w:val="26"/>
          <w:u w:val="single"/>
          <w:lang w:val="vi-VN"/>
        </w:rPr>
        <w:t>Lời giải</w:t>
      </w:r>
    </w:p>
    <w:p w14:paraId="5F03415E" w14:textId="77777777" w:rsidR="00807451" w:rsidRPr="00807451" w:rsidRDefault="00807451" w:rsidP="00506DF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Ký hiệu độ dài đường sinh của hình nón là </w:t>
      </w:r>
      <w:r w:rsidRPr="00807451">
        <w:rPr>
          <w:rFonts w:ascii="Times New Roman" w:hAnsi="Times New Roman" w:cs="Times New Roman"/>
          <w:position w:val="-6"/>
          <w:sz w:val="26"/>
          <w:szCs w:val="26"/>
        </w:rPr>
        <w:object w:dxaOrig="139" w:dyaOrig="279" w14:anchorId="0E3F5756">
          <v:shape id="_x0000_i1167" type="#_x0000_t75" style="width:5.4pt;height:15.6pt" o:ole="">
            <v:imagedata r:id="rId255" o:title=""/>
          </v:shape>
          <o:OLEObject Type="Embed" ProgID="Equation.DSMT4" ShapeID="_x0000_i1167" DrawAspect="Content" ObjectID="_1795544009" r:id="rId256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, bán kính đáy nón là </w:t>
      </w:r>
      <w:r w:rsidRPr="00807451">
        <w:rPr>
          <w:rFonts w:ascii="Times New Roman" w:hAnsi="Times New Roman" w:cs="Times New Roman"/>
          <w:b/>
          <w:bCs/>
          <w:color w:val="000000"/>
          <w:position w:val="-4"/>
          <w:sz w:val="26"/>
          <w:szCs w:val="26"/>
          <w:lang w:val="vi-VN" w:eastAsia="vi-VN" w:bidi="vi-VN"/>
        </w:rPr>
        <w:object w:dxaOrig="260" w:dyaOrig="200" w14:anchorId="2F063504">
          <v:shape id="_x0000_i1168" type="#_x0000_t75" style="width:15.6pt;height:10.2pt" o:ole="">
            <v:imagedata r:id="rId257" o:title=""/>
          </v:shape>
          <o:OLEObject Type="Embed" ProgID="Equation.DSMT4" ShapeID="_x0000_i1168" DrawAspect="Content" ObjectID="_1795544010" r:id="rId258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EF8BF1" w14:textId="77777777" w:rsidR="00807451" w:rsidRPr="00807451" w:rsidRDefault="00807451" w:rsidP="00A55B6B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Độ dài đường sinh bằng </w:t>
      </w:r>
      <w:r w:rsidRPr="00807451">
        <w:rPr>
          <w:rFonts w:ascii="Times New Roman" w:hAnsi="Times New Roman" w:cs="Times New Roman"/>
          <w:position w:val="-8"/>
          <w:sz w:val="26"/>
          <w:szCs w:val="26"/>
        </w:rPr>
        <w:object w:dxaOrig="2960" w:dyaOrig="400" w14:anchorId="1C2CABD4">
          <v:shape id="_x0000_i1169" type="#_x0000_t75" style="width:149.4pt;height:20.4pt" o:ole="">
            <v:imagedata r:id="rId259" o:title=""/>
          </v:shape>
          <o:OLEObject Type="Embed" ProgID="Equation.DSMT4" ShapeID="_x0000_i1169" DrawAspect="Content" ObjectID="_1795544011" r:id="rId260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(cm).</w:t>
      </w:r>
    </w:p>
    <w:p w14:paraId="72D85964" w14:textId="77777777" w:rsidR="00807451" w:rsidRPr="00807451" w:rsidRDefault="00807451" w:rsidP="00A55B6B">
      <w:pPr>
        <w:tabs>
          <w:tab w:val="left" w:pos="226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t xml:space="preserve">                Ta có </w:t>
      </w:r>
      <w:r w:rsidRPr="00807451">
        <w:rPr>
          <w:rFonts w:ascii="Times New Roman" w:hAnsi="Times New Roman" w:cs="Times New Roman"/>
          <w:position w:val="-14"/>
          <w:sz w:val="26"/>
          <w:szCs w:val="26"/>
        </w:rPr>
        <w:object w:dxaOrig="4140" w:dyaOrig="400" w14:anchorId="78C8A187">
          <v:shape id="_x0000_i1170" type="#_x0000_t75" style="width:205.8pt;height:20.4pt" o:ole="">
            <v:imagedata r:id="rId261" o:title=""/>
          </v:shape>
          <o:OLEObject Type="Embed" ProgID="Equation.DSMT4" ShapeID="_x0000_i1170" DrawAspect="Content" ObjectID="_1795544012" r:id="rId262"/>
        </w:object>
      </w:r>
      <w:r w:rsidRPr="0080745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0EA3E0C" w14:textId="77777777" w:rsidR="00807451" w:rsidRPr="00807451" w:rsidRDefault="00807451" w:rsidP="003829AE">
      <w:pPr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2) </w: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Cho tam giác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560" w:dyaOrig="279" w14:anchorId="43E9BD1E">
          <v:shape id="_x0000_i1171" type="#_x0000_t75" style="width:25.8pt;height:15.6pt" o:ole="">
            <v:imagedata r:id="rId67" o:title=""/>
          </v:shape>
          <o:OLEObject Type="Embed" ProgID="Equation.DSMT4" ShapeID="_x0000_i1171" DrawAspect="Content" ObjectID="_1795544013" r:id="rId263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nhọn nội tiếp đường tròn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7908F226">
          <v:shape id="_x0000_i1172" type="#_x0000_t75" style="width:20.4pt;height:15.6pt" o:ole="">
            <v:imagedata r:id="rId69" o:title=""/>
          </v:shape>
          <o:OLEObject Type="Embed" ProgID="Equation.DSMT4" ShapeID="_x0000_i1172" DrawAspect="Content" ObjectID="_1795544014" r:id="rId264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, các đường cao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240" w:dyaOrig="320" w14:anchorId="673E9C3B">
          <v:shape id="_x0000_i1173" type="#_x0000_t75" style="width:61.8pt;height:15.6pt" o:ole="">
            <v:imagedata r:id="rId71" o:title=""/>
          </v:shape>
          <o:OLEObject Type="Embed" ProgID="Equation.DSMT4" ShapeID="_x0000_i1173" DrawAspect="Content" ObjectID="_1795544015" r:id="rId265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cắt nhau tại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79" w:dyaOrig="260" w14:anchorId="67FC6A28">
          <v:shape id="_x0000_i1174" type="#_x0000_t75" style="width:15.6pt;height:15.6pt" o:ole="">
            <v:imagedata r:id="rId73" o:title=""/>
          </v:shape>
          <o:OLEObject Type="Embed" ProgID="Equation.DSMT4" ShapeID="_x0000_i1174" DrawAspect="Content" ObjectID="_1795544016" r:id="rId266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. Kẻ đường kính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598181DB">
          <v:shape id="_x0000_i1175" type="#_x0000_t75" style="width:20.4pt;height:15.6pt" o:ole="">
            <v:imagedata r:id="rId75" o:title=""/>
          </v:shape>
          <o:OLEObject Type="Embed" ProgID="Equation.DSMT4" ShapeID="_x0000_i1175" DrawAspect="Content" ObjectID="_1795544017" r:id="rId267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của đường tròn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585F9C07">
          <v:shape id="_x0000_i1176" type="#_x0000_t75" style="width:20.4pt;height:15.6pt" o:ole="">
            <v:imagedata r:id="rId69" o:title=""/>
          </v:shape>
          <o:OLEObject Type="Embed" ProgID="Equation.DSMT4" ShapeID="_x0000_i1176" DrawAspect="Content" ObjectID="_1795544018" r:id="rId268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cắt cạnh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00" w:dyaOrig="279" w14:anchorId="66F1A0D7">
          <v:shape id="_x0000_i1177" type="#_x0000_t75" style="width:20.4pt;height:15.6pt" o:ole="">
            <v:imagedata r:id="rId78" o:title=""/>
          </v:shape>
          <o:OLEObject Type="Embed" ProgID="Equation.DSMT4" ShapeID="_x0000_i1177" DrawAspect="Content" ObjectID="_1795544019" r:id="rId269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tại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00" w:dyaOrig="260" w14:anchorId="5EB45250">
          <v:shape id="_x0000_i1178" type="#_x0000_t75" style="width:10.2pt;height:15.6pt" o:ole="">
            <v:imagedata r:id="rId80" o:title=""/>
          </v:shape>
          <o:OLEObject Type="Embed" ProgID="Equation.DSMT4" ShapeID="_x0000_i1178" DrawAspect="Content" ObjectID="_1795544020" r:id="rId270"/>
        </w:object>
      </w:r>
      <w:r w:rsidRPr="00807451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655B41C7" w14:textId="77777777" w:rsidR="00807451" w:rsidRPr="00807451" w:rsidRDefault="00807451" w:rsidP="003829AE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a) 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Chứng minh bốn điểm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060" w:dyaOrig="320" w14:anchorId="46C6AAB8">
          <v:shape id="_x0000_i1179" type="#_x0000_t75" style="width:51.6pt;height:15.6pt" o:ole="">
            <v:imagedata r:id="rId82" o:title=""/>
          </v:shape>
          <o:OLEObject Type="Embed" ProgID="Equation.DSMT4" ShapeID="_x0000_i1179" DrawAspect="Content" ObjectID="_1795544021" r:id="rId271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>cùng thuộc một đường tròn.</w:t>
      </w:r>
    </w:p>
    <w:p w14:paraId="78F74D06" w14:textId="77777777" w:rsidR="00807451" w:rsidRPr="00807451" w:rsidRDefault="00807451" w:rsidP="003829AE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b)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Chứng minh</w: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es-MX"/>
        </w:rPr>
        <w:t xml:space="preserve">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280" w:dyaOrig="400" w14:anchorId="4E901EA6">
          <v:shape id="_x0000_i1180" type="#_x0000_t75" style="width:61.8pt;height:20.4pt" o:ole="">
            <v:imagedata r:id="rId84" o:title=""/>
          </v:shape>
          <o:OLEObject Type="Embed" ProgID="Equation.DSMT4" ShapeID="_x0000_i1180" DrawAspect="Content" ObjectID="_1795544022" r:id="rId272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4252E84C" w14:textId="77777777" w:rsidR="00807451" w:rsidRPr="00807451" w:rsidRDefault="00807451" w:rsidP="003829AE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807451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c)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Gọi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40" w:dyaOrig="260" w14:anchorId="09F49CED">
          <v:shape id="_x0000_i1181" type="#_x0000_t75" style="width:10.2pt;height:15.6pt" o:ole="">
            <v:imagedata r:id="rId86" o:title=""/>
          </v:shape>
          <o:OLEObject Type="Embed" ProgID="Equation.DSMT4" ShapeID="_x0000_i1181" DrawAspect="Content" ObjectID="_1795544023" r:id="rId273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là giao điểm của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0834E2AE">
          <v:shape id="_x0000_i1182" type="#_x0000_t75" style="width:20.4pt;height:15.6pt" o:ole="">
            <v:imagedata r:id="rId88" o:title=""/>
          </v:shape>
          <o:OLEObject Type="Embed" ProgID="Equation.DSMT4" ShapeID="_x0000_i1182" DrawAspect="Content" ObjectID="_1795544024" r:id="rId274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00" w:dyaOrig="260" w14:anchorId="6FE8D1A0">
          <v:shape id="_x0000_i1183" type="#_x0000_t75" style="width:20.4pt;height:15.6pt" o:ole="">
            <v:imagedata r:id="rId90" o:title=""/>
          </v:shape>
          <o:OLEObject Type="Embed" ProgID="Equation.DSMT4" ShapeID="_x0000_i1183" DrawAspect="Content" ObjectID="_1795544025" r:id="rId275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. Chứng minh </w:t>
      </w:r>
      <m:oMath>
        <m:r>
          <w:rPr>
            <w:rFonts w:ascii="Cambria Math" w:hAnsi="Cambria Math" w:cs="Times New Roman"/>
            <w:color w:val="000000"/>
            <w:sz w:val="26"/>
            <w:szCs w:val="26"/>
            <w:lang w:val="es-MX"/>
          </w:rPr>
          <m:t>∆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AEP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đồng dạng với </w:t>
      </w:r>
      <m:oMath>
        <m:r>
          <w:rPr>
            <w:rFonts w:ascii="Cambria Math" w:hAnsi="Cambria Math" w:cs="Times New Roman"/>
            <w:color w:val="000000"/>
            <w:sz w:val="26"/>
            <w:szCs w:val="26"/>
            <w:lang w:val="es-MX"/>
          </w:rPr>
          <m:t>∆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ABI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340" w:dyaOrig="260" w14:anchorId="51BECB9A">
          <v:shape id="_x0000_i1184" type="#_x0000_t75" style="width:15.6pt;height:15.6pt" o:ole="">
            <v:imagedata r:id="rId92" o:title=""/>
          </v:shape>
          <o:OLEObject Type="Embed" ProgID="Equation.DSMT4" ShapeID="_x0000_i1184" DrawAspect="Content" ObjectID="_1795544026" r:id="rId276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//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40" w:dyaOrig="320" w14:anchorId="1F95C31E">
          <v:shape id="_x0000_i1185" type="#_x0000_t75" style="width:20.4pt;height:15.6pt" o:ole="">
            <v:imagedata r:id="rId94" o:title=""/>
          </v:shape>
          <o:OLEObject Type="Embed" ProgID="Equation.DSMT4" ShapeID="_x0000_i1185" DrawAspect="Content" ObjectID="_1795544027" r:id="rId277"/>
        </w:object>
      </w:r>
      <w:r w:rsidRPr="00807451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01A6950A" w14:textId="77777777" w:rsidR="00807451" w:rsidRPr="00807451" w:rsidRDefault="00807451" w:rsidP="003829AE">
      <w:pPr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Lời giải</w:t>
      </w:r>
    </w:p>
    <w:p w14:paraId="6EB0438C" w14:textId="77777777" w:rsidR="00807451" w:rsidRPr="00807451" w:rsidRDefault="00807451" w:rsidP="00506DF7">
      <w:pPr>
        <w:tabs>
          <w:tab w:val="left" w:pos="2268"/>
        </w:tabs>
        <w:ind w:left="992" w:hanging="99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    </w:t>
      </w:r>
      <w:r w:rsidRPr="00807451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5C2F67E" wp14:editId="03772A9E">
            <wp:extent cx="1598212" cy="1610871"/>
            <wp:effectExtent l="0" t="0" r="2540" b="8890"/>
            <wp:docPr id="1008744997" name="Picture 100874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208" cy="161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446C" w14:textId="77777777" w:rsidR="00807451" w:rsidRPr="00807451" w:rsidRDefault="00807451" w:rsidP="00313A0C">
      <w:pPr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b/>
          <w:bCs/>
          <w:color w:val="0000FF"/>
          <w:sz w:val="26"/>
          <w:szCs w:val="26"/>
          <w:lang w:val="fr-FR"/>
        </w:rPr>
        <w:t xml:space="preserve">                  a)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Ta có: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380" w:dyaOrig="260" w14:anchorId="4F6B0627">
          <v:shape id="_x0000_i1186" type="#_x0000_t75" style="width:20.4pt;height:15.6pt" o:ole="">
            <v:imagedata r:id="rId279" o:title=""/>
          </v:shape>
          <o:OLEObject Type="Embed" ProgID="Equation.DSMT4" ShapeID="_x0000_i1186" DrawAspect="Content" ObjectID="_1795544028" r:id="rId280"/>
        </w:object>
      </w:r>
      <w:r w:rsidRPr="00807451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57D7DF1B">
          <v:shape id="_x0000_i1187" type="#_x0000_t75" style="width:10.2pt;height:15.6pt" o:ole="">
            <v:imagedata r:id="rId281" o:title=""/>
          </v:shape>
          <o:OLEObject Type="Embed" ProgID="Equation.DSMT4" ShapeID="_x0000_i1187" DrawAspect="Content" ObjectID="_1795544029" r:id="rId282"/>
        </w:objec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20" w:dyaOrig="279" w14:anchorId="0F96FFF4">
          <v:shape id="_x0000_i1188" type="#_x0000_t75" style="width:20.4pt;height:15.6pt" o:ole="">
            <v:imagedata r:id="rId283" o:title=""/>
          </v:shape>
          <o:OLEObject Type="Embed" ProgID="Equation.DSMT4" ShapeID="_x0000_i1188" DrawAspect="Content" ObjectID="_1795544030" r:id="rId284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(gt)  </w:t>
      </w:r>
      <w:r w:rsidRPr="00807451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420" w:dyaOrig="360" w14:anchorId="2EE5F1C2">
          <v:shape id="_x0000_i1189" type="#_x0000_t75" style="width:1in;height:20.4pt" o:ole="">
            <v:imagedata r:id="rId285" o:title=""/>
          </v:shape>
          <o:OLEObject Type="Embed" ProgID="Equation.DSMT4" ShapeID="_x0000_i1189" DrawAspect="Content" ObjectID="_1795544031" r:id="rId286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nên </w:t>
      </w:r>
      <w:r w:rsidRPr="00807451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720" w:dyaOrig="260" w14:anchorId="46786935">
          <v:shape id="_x0000_i1190" type="#_x0000_t75" style="width:36pt;height:15.6pt" o:ole="">
            <v:imagedata r:id="rId287" o:title=""/>
          </v:shape>
          <o:OLEObject Type="Embed" ProgID="Equation.DSMT4" ShapeID="_x0000_i1190" DrawAspect="Content" ObjectID="_1795544032" r:id="rId288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tại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40" w:dyaOrig="260" w14:anchorId="1468E5E8">
          <v:shape id="_x0000_i1191" type="#_x0000_t75" style="width:10.2pt;height:15.6pt" o:ole="">
            <v:imagedata r:id="rId289" o:title=""/>
          </v:shape>
          <o:OLEObject Type="Embed" ProgID="Equation.DSMT4" ShapeID="_x0000_i1191" DrawAspect="Content" ObjectID="_1795544033" r:id="rId290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cạnh huyền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1748ABFB">
          <v:shape id="_x0000_i1192" type="#_x0000_t75" style="width:20.4pt;height:15.6pt" o:ole="">
            <v:imagedata r:id="rId88" o:title=""/>
          </v:shape>
          <o:OLEObject Type="Embed" ProgID="Equation.DSMT4" ShapeID="_x0000_i1192" DrawAspect="Content" ObjectID="_1795544034" r:id="rId291"/>
        </w:object>
      </w:r>
    </w:p>
    <w:p w14:paraId="0679E4A4" w14:textId="77777777" w:rsidR="00807451" w:rsidRPr="00807451" w:rsidRDefault="00807451" w:rsidP="00506DF7">
      <w:pPr>
        <w:pStyle w:val="ListParagraph"/>
        <w:spacing w:line="240" w:lineRule="auto"/>
        <w:ind w:left="1800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Suy ra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800" w:dyaOrig="320" w14:anchorId="59FA8696">
          <v:shape id="_x0000_i1193" type="#_x0000_t75" style="width:41.4pt;height:15.6pt" o:ole="">
            <v:imagedata r:id="rId292" o:title=""/>
          </v:shape>
          <o:OLEObject Type="Embed" ProgID="Equation.DSMT4" ShapeID="_x0000_i1193" DrawAspect="Content" ObjectID="_1795544035" r:id="rId293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cùng thuộc đường tròn đường kính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7B0A107D">
          <v:shape id="_x0000_i1194" type="#_x0000_t75" style="width:20.4pt;height:15.6pt" o:ole="">
            <v:imagedata r:id="rId88" o:title=""/>
          </v:shape>
          <o:OLEObject Type="Embed" ProgID="Equation.DSMT4" ShapeID="_x0000_i1194" DrawAspect="Content" ObjectID="_1795544036" r:id="rId294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(1)</w:t>
      </w:r>
    </w:p>
    <w:p w14:paraId="0D450F5E" w14:textId="77777777" w:rsidR="00807451" w:rsidRPr="00807451" w:rsidRDefault="00807451" w:rsidP="00506DF7">
      <w:pPr>
        <w:pStyle w:val="ListParagraph"/>
        <w:spacing w:line="240" w:lineRule="auto"/>
        <w:ind w:left="1800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Ta có: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00" w:dyaOrig="279" w14:anchorId="4C27901C">
          <v:shape id="_x0000_i1195" type="#_x0000_t75" style="width:20.4pt;height:15.6pt" o:ole="">
            <v:imagedata r:id="rId295" o:title=""/>
          </v:shape>
          <o:OLEObject Type="Embed" ProgID="Equation.DSMT4" ShapeID="_x0000_i1195" DrawAspect="Content" ObjectID="_1795544037" r:id="rId296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r w:rsidRPr="00807451">
        <w:rPr>
          <w:rFonts w:ascii="Times New Roman" w:hAnsi="Times New Roman" w:cs="Times New Roman"/>
          <w:color w:val="000000"/>
          <w:position w:val="-4"/>
          <w:sz w:val="26"/>
          <w:szCs w:val="26"/>
          <w:lang w:val="vi-VN"/>
        </w:rPr>
        <w:object w:dxaOrig="240" w:dyaOrig="260" w14:anchorId="24D05006">
          <v:shape id="_x0000_i1196" type="#_x0000_t75" style="width:10.2pt;height:15.6pt" o:ole="">
            <v:imagedata r:id="rId281" o:title=""/>
          </v:shape>
          <o:OLEObject Type="Embed" ProgID="Equation.DSMT4" ShapeID="_x0000_i1196" DrawAspect="Content" ObjectID="_1795544038" r:id="rId297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00" w:dyaOrig="260" w14:anchorId="669AC574">
          <v:shape id="_x0000_i1197" type="#_x0000_t75" style="width:20.4pt;height:15.6pt" o:ole="">
            <v:imagedata r:id="rId298" o:title=""/>
          </v:shape>
          <o:OLEObject Type="Embed" ProgID="Equation.DSMT4" ShapeID="_x0000_i1197" DrawAspect="Content" ObjectID="_1795544039" r:id="rId299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(gt)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07451">
        <w:rPr>
          <w:rFonts w:ascii="Times New Roman" w:hAnsi="Times New Roman" w:cs="Times New Roman"/>
          <w:color w:val="000000"/>
          <w:position w:val="-6"/>
          <w:sz w:val="26"/>
          <w:szCs w:val="26"/>
          <w:lang w:val="vi-VN"/>
        </w:rPr>
        <w:object w:dxaOrig="1380" w:dyaOrig="360" w14:anchorId="5A95D3B9">
          <v:shape id="_x0000_i1198" type="#_x0000_t75" style="width:1in;height:20.4pt" o:ole="">
            <v:imagedata r:id="rId300" o:title=""/>
          </v:shape>
          <o:OLEObject Type="Embed" ProgID="Equation.DSMT4" ShapeID="_x0000_i1198" DrawAspect="Content" ObjectID="_1795544040" r:id="rId301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nên </w:t>
      </w:r>
      <w:r w:rsidRPr="00807451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720" w:dyaOrig="260" w14:anchorId="40E83F37">
          <v:shape id="_x0000_i1199" type="#_x0000_t75" style="width:36pt;height:15.6pt" o:ole="">
            <v:imagedata r:id="rId302" o:title=""/>
          </v:shape>
          <o:OLEObject Type="Embed" ProgID="Equation.DSMT4" ShapeID="_x0000_i1199" DrawAspect="Content" ObjectID="_1795544041" r:id="rId303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tại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60" w:dyaOrig="260" w14:anchorId="28CE071C">
          <v:shape id="_x0000_i1200" type="#_x0000_t75" style="width:10.2pt;height:15.6pt" o:ole="">
            <v:imagedata r:id="rId304" o:title=""/>
          </v:shape>
          <o:OLEObject Type="Embed" ProgID="Equation.DSMT4" ShapeID="_x0000_i1200" DrawAspect="Content" ObjectID="_1795544042" r:id="rId305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cạnh huyền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02F386C1">
          <v:shape id="_x0000_i1201" type="#_x0000_t75" style="width:20.4pt;height:15.6pt" o:ole="">
            <v:imagedata r:id="rId88" o:title=""/>
          </v:shape>
          <o:OLEObject Type="Embed" ProgID="Equation.DSMT4" ShapeID="_x0000_i1201" DrawAspect="Content" ObjectID="_1795544043" r:id="rId306"/>
        </w:object>
      </w:r>
    </w:p>
    <w:p w14:paraId="2D6B4DEF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                        Suy ra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800" w:dyaOrig="320" w14:anchorId="53855BD3">
          <v:shape id="_x0000_i1202" type="#_x0000_t75" style="width:41.4pt;height:15.6pt" o:ole="">
            <v:imagedata r:id="rId292" o:title=""/>
          </v:shape>
          <o:OLEObject Type="Embed" ProgID="Equation.DSMT4" ShapeID="_x0000_i1202" DrawAspect="Content" ObjectID="_1795544044" r:id="rId307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cùng thuộc đường tròn đường kính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3E2092F5">
          <v:shape id="_x0000_i1203" type="#_x0000_t75" style="width:20.4pt;height:15.6pt" o:ole="">
            <v:imagedata r:id="rId88" o:title=""/>
          </v:shape>
          <o:OLEObject Type="Embed" ProgID="Equation.DSMT4" ShapeID="_x0000_i1203" DrawAspect="Content" ObjectID="_1795544045" r:id="rId308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>.(2)</w:t>
      </w:r>
    </w:p>
    <w:p w14:paraId="089999ED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                     Từ (1), (2) suy ra bốn điểm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1060" w:dyaOrig="320" w14:anchorId="02B2A1AA">
          <v:shape id="_x0000_i1204" type="#_x0000_t75" style="width:51.6pt;height:15.6pt" o:ole="">
            <v:imagedata r:id="rId309" o:title=""/>
          </v:shape>
          <o:OLEObject Type="Embed" ProgID="Equation.DSMT4" ShapeID="_x0000_i1204" DrawAspect="Content" ObjectID="_1795544046" r:id="rId310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cùng thuộc đường tròn đường kính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40" w:dyaOrig="260" w14:anchorId="19F0B660">
          <v:shape id="_x0000_i1205" type="#_x0000_t75" style="width:20.4pt;height:15.6pt" o:ole="">
            <v:imagedata r:id="rId88" o:title=""/>
          </v:shape>
          <o:OLEObject Type="Embed" ProgID="Equation.DSMT4" ShapeID="_x0000_i1205" DrawAspect="Content" ObjectID="_1795544047" r:id="rId311"/>
        </w:object>
      </w:r>
    </w:p>
    <w:p w14:paraId="07B2D33F" w14:textId="77777777" w:rsidR="00807451" w:rsidRPr="00807451" w:rsidRDefault="00807451" w:rsidP="00313A0C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 b)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Xét đường tròn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20" w:dyaOrig="320" w14:anchorId="42913C85">
          <v:shape id="_x0000_i1206" type="#_x0000_t75" style="width:20.4pt;height:15.6pt" o:ole="">
            <v:imagedata r:id="rId69" o:title=""/>
          </v:shape>
          <o:OLEObject Type="Embed" ProgID="Equation.DSMT4" ShapeID="_x0000_i1206" DrawAspect="Content" ObjectID="_1795544048" r:id="rId312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có: </w:t>
      </w:r>
    </w:p>
    <w:p w14:paraId="725EC990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                  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1320" w:dyaOrig="400" w14:anchorId="58CB9B46">
          <v:shape id="_x0000_i1207" type="#_x0000_t75" style="width:1in;height:25.8pt" o:ole="">
            <v:imagedata r:id="rId313" o:title=""/>
          </v:shape>
          <o:OLEObject Type="Embed" ProgID="Equation.DSMT4" ShapeID="_x0000_i1207" DrawAspect="Content" ObjectID="_1795544049" r:id="rId314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>(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hai góc nội tiếp cùng chắn cung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20" w:dyaOrig="279" w14:anchorId="1610A7EC">
          <v:shape id="_x0000_i1208" type="#_x0000_t75" style="width:20.4pt;height:15.6pt" o:ole="">
            <v:imagedata r:id="rId315" o:title=""/>
          </v:shape>
          <o:OLEObject Type="Embed" ProgID="Equation.DSMT4" ShapeID="_x0000_i1208" DrawAspect="Content" ObjectID="_1795544050" r:id="rId316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>)</w:t>
      </w:r>
    </w:p>
    <w:p w14:paraId="39678390" w14:textId="77777777" w:rsidR="00807451" w:rsidRPr="00807451" w:rsidRDefault="00807451" w:rsidP="00506DF7">
      <w:pPr>
        <w:tabs>
          <w:tab w:val="left" w:pos="2268"/>
        </w:tabs>
        <w:rPr>
          <w:rFonts w:ascii="Times New Roman" w:hAnsi="Times New Roman" w:cs="Times New Roman"/>
          <w:sz w:val="26"/>
          <w:szCs w:val="26"/>
          <w:lang w:val="pt-B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                   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ACQ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  <w:lang w:val="pt-BR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  <w:lang w:val="pt-BR"/>
              </w:rPr>
              <m:t>90</m:t>
            </m:r>
          </m:e>
          <m:sup>
            <m:r>
              <w:rPr>
                <w:rFonts w:ascii="Cambria Math" w:hAnsi="Cambria Math" w:cs="Times New Roman"/>
                <w:color w:val="000000"/>
                <w:sz w:val="26"/>
                <w:szCs w:val="26"/>
                <w:lang w:val="pt-BR"/>
              </w:rPr>
              <m:t>0</m:t>
            </m:r>
          </m:sup>
        </m:sSup>
      </m:oMath>
      <w:r w:rsidRPr="00807451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(góc nội tiếp chắn nửa đường tròn)</w:t>
      </w:r>
    </w:p>
    <w:p w14:paraId="532EF4AB" w14:textId="77777777" w:rsidR="00807451" w:rsidRPr="00807451" w:rsidRDefault="00807451" w:rsidP="00506DF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                   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Xét </w:t>
      </w:r>
      <w:r w:rsidRPr="00807451">
        <w:rPr>
          <w:rFonts w:ascii="Times New Roman" w:hAnsi="Times New Roman" w:cs="Times New Roman"/>
          <w:color w:val="000000"/>
          <w:position w:val="-4"/>
          <w:sz w:val="26"/>
          <w:szCs w:val="26"/>
          <w:lang w:val="vi-VN"/>
        </w:rPr>
        <w:object w:dxaOrig="700" w:dyaOrig="260" w14:anchorId="1806B3E5">
          <v:shape id="_x0000_i1209" type="#_x0000_t75" style="width:36pt;height:15.6pt" o:ole="">
            <v:imagedata r:id="rId317" o:title=""/>
          </v:shape>
          <o:OLEObject Type="Embed" ProgID="Equation.DSMT4" ShapeID="_x0000_i1209" DrawAspect="Content" ObjectID="_1795544051" r:id="rId318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và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700" w:dyaOrig="320" w14:anchorId="543023A5">
          <v:shape id="_x0000_i1210" type="#_x0000_t75" style="width:41.4pt;height:15.6pt" o:ole="">
            <v:imagedata r:id="rId319" o:title=""/>
          </v:shape>
          <o:OLEObject Type="Embed" ProgID="Equation.DSMT4" ShapeID="_x0000_i1210" DrawAspect="Content" ObjectID="_1795544052" r:id="rId320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có: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1320" w:dyaOrig="400" w14:anchorId="55D44768">
          <v:shape id="_x0000_i1211" type="#_x0000_t75" style="width:1in;height:25.8pt" o:ole="">
            <v:imagedata r:id="rId313" o:title=""/>
          </v:shape>
          <o:OLEObject Type="Embed" ProgID="Equation.DSMT4" ShapeID="_x0000_i1211" DrawAspect="Content" ObjectID="_1795544053" r:id="rId321"/>
        </w:object>
      </w:r>
    </w:p>
    <w:p w14:paraId="4B6D174B" w14:textId="77777777" w:rsidR="00807451" w:rsidRPr="00807451" w:rsidRDefault="00807451" w:rsidP="00506DF7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                   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1860" w:dyaOrig="400" w14:anchorId="4BC45226">
          <v:shape id="_x0000_i1212" type="#_x0000_t75" style="width:102.6pt;height:25.8pt" o:ole="">
            <v:imagedata r:id="rId322" o:title=""/>
          </v:shape>
          <o:OLEObject Type="Embed" ProgID="Equation.DSMT4" ShapeID="_x0000_i1212" DrawAspect="Content" ObjectID="_1795544054" r:id="rId323"/>
        </w:object>
      </w:r>
    </w:p>
    <w:p w14:paraId="3323638D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Suy ra 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1579" w:dyaOrig="320" w14:anchorId="45904ED3">
          <v:shape id="_x0000_i1213" type="#_x0000_t75" style="width:82.2pt;height:15.6pt" o:ole="">
            <v:imagedata r:id="rId324" o:title=""/>
          </v:shape>
          <o:OLEObject Type="Embed" ProgID="Equation.DSMT4" ShapeID="_x0000_i1213" DrawAspect="Content" ObjectID="_1795544055" r:id="rId325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suy ra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BAD</m:t>
            </m:r>
          </m:e>
        </m:acc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=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CAQ</m:t>
            </m:r>
          </m:e>
        </m:acc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FAEE0C0" w14:textId="77777777" w:rsidR="00807451" w:rsidRPr="00807451" w:rsidRDefault="00807451" w:rsidP="00506DF7">
      <w:pPr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      c)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Vì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BAD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CAQ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 xml:space="preserve"> ⇒ 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BAD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+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DAQ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DAQ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+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QAC</m:t>
            </m:r>
          </m:e>
        </m:acc>
      </m:oMath>
    </w:p>
    <w:p w14:paraId="22F11F5C" w14:textId="77777777" w:rsidR="00807451" w:rsidRPr="00807451" w:rsidRDefault="00807451" w:rsidP="00506DF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eastAsiaTheme="minorEastAsia" w:hAnsi="Times New Roman" w:cs="Times New Roman"/>
          <w:color w:val="000000"/>
          <w:sz w:val="26"/>
          <w:szCs w:val="26"/>
          <w:lang w:val="fr-FR"/>
        </w:rPr>
        <w:t xml:space="preserve">                  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 xml:space="preserve">Suy ra 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BAI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PAE</m:t>
            </m:r>
          </m:e>
        </m:acc>
      </m:oMath>
    </w:p>
    <w:p w14:paraId="174CDEC5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Hoặc chứng minh tứ giác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700" w:dyaOrig="279" w14:anchorId="4C2CD862">
          <v:shape id="_x0000_i1214" type="#_x0000_t75" style="width:36pt;height:15.6pt" o:ole="">
            <v:imagedata r:id="rId326" o:title=""/>
          </v:shape>
          <o:OLEObject Type="Embed" ProgID="Equation.DSMT4" ShapeID="_x0000_i1214" DrawAspect="Content" ObjectID="_1795544056" r:id="rId327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nội tiếp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 xml:space="preserve">suy ra 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ABI</m:t>
            </m:r>
          </m:e>
        </m:acc>
        <m:r>
          <w:rPr>
            <w:rFonts w:ascii="Cambria Math" w:hAnsi="Cambria Math" w:cs="Times New Roman"/>
            <w:color w:val="000000"/>
            <w:sz w:val="26"/>
            <w:szCs w:val="26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AEP</m:t>
            </m:r>
          </m:e>
        </m:acc>
      </m:oMath>
    </w:p>
    <w:p w14:paraId="7B0AF6F1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Chứng minh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∆AEP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đồng dạng với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∆ABI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(gg)</w:t>
      </w:r>
    </w:p>
    <w:p w14:paraId="6EB07169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Vì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∆AEP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đồng dạng với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∆ABI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⇒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AE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AB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AP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AI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1</m:t>
            </m:r>
          </m:e>
        </m:d>
      </m:oMath>
    </w:p>
    <w:p w14:paraId="01FBBEB6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Chứng minh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∆AEH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đồng dạng với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∆ABQ</m:t>
        </m:r>
      </m:oMath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⇒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AE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AB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AH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AQ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</w:rPr>
          <m:t xml:space="preserve"> (2)</m:t>
        </m:r>
      </m:oMath>
    </w:p>
    <w:p w14:paraId="31CFFF72" w14:textId="77777777" w:rsidR="00807451" w:rsidRPr="00807451" w:rsidRDefault="00807451" w:rsidP="00506DF7">
      <w:pPr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           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Từ (1) và (2) </w:t>
      </w:r>
      <m:oMath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⇒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AP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AI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AH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AQ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⇒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AP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AH</m:t>
            </m:r>
          </m:den>
        </m:f>
        <m:r>
          <w:rPr>
            <w:rFonts w:ascii="Cambria Math" w:hAnsi="Cambria Math" w:cs="Times New Roman"/>
            <w:color w:val="000000"/>
            <w:sz w:val="26"/>
            <w:szCs w:val="26"/>
            <w:lang w:val="fr-FR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AI</m:t>
            </m:r>
          </m:num>
          <m:den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AQ</m:t>
            </m:r>
          </m:den>
        </m:f>
      </m:oMath>
    </w:p>
    <w:p w14:paraId="13877C28" w14:textId="77777777" w:rsidR="00807451" w:rsidRPr="00807451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807451">
        <w:rPr>
          <w:rFonts w:ascii="Times New Roman" w:eastAsiaTheme="minorEastAsia" w:hAnsi="Times New Roman" w:cs="Times New Roman"/>
          <w:color w:val="000000"/>
          <w:sz w:val="26"/>
          <w:szCs w:val="26"/>
          <w:lang w:val="fr-FR"/>
        </w:rPr>
        <w:t xml:space="preserve">                 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340" w:dyaOrig="260" w14:anchorId="6F75F85F">
          <v:shape id="_x0000_i1215" type="#_x0000_t75" style="width:15.6pt;height:15.6pt" o:ole="">
            <v:imagedata r:id="rId328" o:title=""/>
          </v:shape>
          <o:OLEObject Type="Embed" ProgID="Equation.DSMT4" ShapeID="_x0000_i1215" DrawAspect="Content" ObjectID="_1795544057" r:id="rId329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//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440" w:dyaOrig="320" w14:anchorId="1BC64D60">
          <v:shape id="_x0000_i1216" type="#_x0000_t75" style="width:20.4pt;height:15.6pt" o:ole="">
            <v:imagedata r:id="rId330" o:title=""/>
          </v:shape>
          <o:OLEObject Type="Embed" ProgID="Equation.DSMT4" ShapeID="_x0000_i1216" DrawAspect="Content" ObjectID="_1795544058" r:id="rId331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 định lý Talet đảo)</w:t>
      </w:r>
    </w:p>
    <w:p w14:paraId="4FB2B670" w14:textId="77777777" w:rsidR="00807451" w:rsidRPr="00807451" w:rsidRDefault="00807451" w:rsidP="003829AE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80745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80745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(0,5 điểm) </w: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Một gia đình muốn xây một cái bể chứa nước nhỏ ở góc vườn để chủ động tưới rau,bể có dạng hình hộp chữ nhật với mặt  đáy </w:t>
      </w:r>
      <w:r w:rsidRPr="00807451">
        <w:rPr>
          <w:rFonts w:ascii="Times New Roman" w:hAnsi="Times New Roman" w:cs="Times New Roman"/>
          <w:spacing w:val="-6"/>
          <w:position w:val="-10"/>
          <w:sz w:val="26"/>
          <w:szCs w:val="26"/>
        </w:rPr>
        <w:object w:dxaOrig="760" w:dyaOrig="320" w14:anchorId="21930EE7">
          <v:shape id="_x0000_i1217" type="#_x0000_t75" style="width:36pt;height:15.6pt" o:ole="">
            <v:imagedata r:id="rId96" o:title=""/>
          </v:shape>
          <o:OLEObject Type="Embed" ProgID="Equation.DSMT4" ShapeID="_x0000_i1217" DrawAspect="Content" ObjectID="_1795544059" r:id="rId332"/>
        </w:objec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hình vuông  (hình vẽ)</w:t>
      </w:r>
    </w:p>
    <w:p w14:paraId="160DD177" w14:textId="77777777" w:rsidR="00807451" w:rsidRPr="00807451" w:rsidRDefault="00807451" w:rsidP="00581D8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2B296F7D" w14:textId="77777777" w:rsidR="00807451" w:rsidRPr="00807451" w:rsidRDefault="00807451" w:rsidP="00581D8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                              </w:t>
      </w:r>
      <w:r w:rsidRPr="0080745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AA9457" wp14:editId="64099622">
            <wp:extent cx="2075290" cy="1518699"/>
            <wp:effectExtent l="0" t="0" r="1270" b="5715"/>
            <wp:docPr id="1443306151" name="image5.jpg" descr="Trường học Toán Pitago – Hướng dẫn Giải toán – Hỏi toán - Học toán lớp  3,4,5,6,7,8,9 - Học toán trên mạng - Học toán on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Trường học Toán Pitago – Hướng dẫn Giải toán – Hỏi toán - Học toán lớp  3,4,5,6,7,8,9 - Học toán trên mạng - Học toán online"/>
                    <pic:cNvPicPr preferRelativeResize="0"/>
                  </pic:nvPicPr>
                  <pic:blipFill>
                    <a:blip r:embed="rId98"/>
                    <a:srcRect l="2860" t="5753" r="8037"/>
                    <a:stretch>
                      <a:fillRect/>
                    </a:stretch>
                  </pic:blipFill>
                  <pic:spPr>
                    <a:xfrm>
                      <a:off x="0" y="0"/>
                      <a:ext cx="2084548" cy="1525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6DD28" w14:textId="77777777" w:rsidR="00807451" w:rsidRPr="00807451" w:rsidRDefault="00807451" w:rsidP="00581D8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6E8926A8" w14:textId="04368A9B" w:rsidR="00807451" w:rsidRPr="00807451" w:rsidRDefault="00807451" w:rsidP="003829A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            Hãy tìm độ dài cạnh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60" w:dyaOrig="279" w14:anchorId="21AF8225">
          <v:shape id="_x0000_i1218" type="#_x0000_t75" style="width:20.4pt;height:15.6pt" o:ole="">
            <v:imagedata r:id="rId99" o:title=""/>
          </v:shape>
          <o:OLEObject Type="Embed" ProgID="Equation.DSMT4" ShapeID="_x0000_i1218" DrawAspect="Content" ObjectID="_1795544060" r:id="rId333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của mặt đáy và chiều cao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80" w:dyaOrig="260" w14:anchorId="65209131">
          <v:shape id="_x0000_i1219" type="#_x0000_t75" style="width:25.8pt;height:15.6pt" o:ole="">
            <v:imagedata r:id="rId101" o:title=""/>
          </v:shape>
          <o:OLEObject Type="Embed" ProgID="Equation.DSMT4" ShapeID="_x0000_i1219" DrawAspect="Content" ObjectID="_1795544061" r:id="rId334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của bể sao cho tổng diện tích các mặt làm bể (bao gồm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200" w:dyaOrig="260" w14:anchorId="2D6EF725">
          <v:shape id="_x0000_i1220" type="#_x0000_t75" style="width:10.2pt;height:15.6pt" o:ole="">
            <v:imagedata r:id="rId103" o:title=""/>
          </v:shape>
          <o:OLEObject Type="Embed" ProgID="Equation.DSMT4" ShapeID="_x0000_i1220" DrawAspect="Content" ObjectID="_1795544062" r:id="rId335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 xml:space="preserve"> mặt xung quanh và một mặt đáy) là nhỏ nhất , biết rằng thể tích của bể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40" w:dyaOrig="320" w14:anchorId="150C00F7">
          <v:shape id="_x0000_i1221" type="#_x0000_t75" style="width:20.4pt;height:15.6pt" o:ole="">
            <v:imagedata r:id="rId105" o:title=""/>
          </v:shape>
          <o:OLEObject Type="Embed" ProgID="Equation.DSMT4" ShapeID="_x0000_i1221" DrawAspect="Content" ObjectID="_1795544063" r:id="rId336"/>
        </w:object>
      </w:r>
      <w:r w:rsidRPr="00807451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E9CDBFE" w14:textId="77777777" w:rsidR="00807451" w:rsidRPr="00807451" w:rsidRDefault="00807451" w:rsidP="00FA77DC">
      <w:pPr>
        <w:tabs>
          <w:tab w:val="left" w:pos="992"/>
          <w:tab w:val="left" w:pos="5669"/>
        </w:tabs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                                                          </w:t>
      </w: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02B062CA" w14:textId="77777777" w:rsidR="00807451" w:rsidRPr="00807451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8074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ab/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Gọi độ dài cạnh đáy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460" w:dyaOrig="279" w14:anchorId="088DB1E4">
          <v:shape id="_x0000_i1222" type="#_x0000_t75" style="width:20.4pt;height:15.6pt" o:ole="">
            <v:imagedata r:id="rId99" o:title=""/>
          </v:shape>
          <o:OLEObject Type="Embed" ProgID="Equation.DSMT4" ShapeID="_x0000_i1222" DrawAspect="Content" ObjectID="_1795544064" r:id="rId337"/>
        </w:objec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và độ dài chiều cao </w:t>
      </w:r>
      <w:r w:rsidRPr="00807451">
        <w:rPr>
          <w:rFonts w:ascii="Times New Roman" w:hAnsi="Times New Roman" w:cs="Times New Roman"/>
          <w:spacing w:val="-6"/>
          <w:position w:val="-4"/>
          <w:sz w:val="26"/>
          <w:szCs w:val="26"/>
        </w:rPr>
        <w:object w:dxaOrig="480" w:dyaOrig="260" w14:anchorId="3EEE271C">
          <v:shape id="_x0000_i1223" type="#_x0000_t75" style="width:25.8pt;height:15.6pt" o:ole="">
            <v:imagedata r:id="rId101" o:title=""/>
          </v:shape>
          <o:OLEObject Type="Embed" ProgID="Equation.DSMT4" ShapeID="_x0000_i1223" DrawAspect="Content" ObjectID="_1795544065" r:id="rId338"/>
        </w:objec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của bể lần lượt là  </w:t>
      </w:r>
      <w:r w:rsidRPr="00807451">
        <w:rPr>
          <w:rFonts w:ascii="Times New Roman" w:hAnsi="Times New Roman" w:cs="Times New Roman"/>
          <w:color w:val="000000"/>
          <w:position w:val="-6"/>
          <w:sz w:val="26"/>
          <w:szCs w:val="26"/>
          <w:lang w:val="vi-VN"/>
        </w:rPr>
        <w:object w:dxaOrig="200" w:dyaOrig="220" w14:anchorId="515F2840">
          <v:shape id="_x0000_i1224" type="#_x0000_t75" style="width:10.2pt;height:15.6pt" o:ole="">
            <v:imagedata r:id="rId339" o:title=""/>
          </v:shape>
          <o:OLEObject Type="Embed" ProgID="Equation.DSMT4" ShapeID="_x0000_i1224" DrawAspect="Content" ObjectID="_1795544066" r:id="rId340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(m) và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220" w:dyaOrig="260" w14:anchorId="4A97F93D">
          <v:shape id="_x0000_i1225" type="#_x0000_t75" style="width:10.2pt;height:15.6pt" o:ole="">
            <v:imagedata r:id="rId341" o:title=""/>
          </v:shape>
          <o:OLEObject Type="Embed" ProgID="Equation.DSMT4" ShapeID="_x0000_i1225" DrawAspect="Content" ObjectID="_1795544067" r:id="rId342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(m) với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1140" w:dyaOrig="320" w14:anchorId="434178C5">
          <v:shape id="_x0000_i1226" type="#_x0000_t75" style="width:61.8pt;height:20.4pt" o:ole="">
            <v:imagedata r:id="rId343" o:title=""/>
          </v:shape>
          <o:OLEObject Type="Embed" ProgID="Equation.DSMT4" ShapeID="_x0000_i1226" DrawAspect="Content" ObjectID="_1795544068" r:id="rId344"/>
        </w:object>
      </w:r>
    </w:p>
    <w:p w14:paraId="43CA85BF" w14:textId="77777777" w:rsidR="00807451" w:rsidRPr="00807451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         </w:t>
      </w:r>
      <w:r w:rsidRPr="008074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 thể tích bể bơi là </w:t>
      </w:r>
      <w:r w:rsidRPr="00807451">
        <w:rPr>
          <w:rFonts w:ascii="Times New Roman" w:hAnsi="Times New Roman" w:cs="Times New Roman"/>
          <w:color w:val="000000"/>
          <w:position w:val="-6"/>
          <w:sz w:val="26"/>
          <w:szCs w:val="26"/>
          <w:lang w:val="vi-VN"/>
        </w:rPr>
        <w:object w:dxaOrig="440" w:dyaOrig="320" w14:anchorId="41C2EEB7">
          <v:shape id="_x0000_i1227" type="#_x0000_t75" style="width:25.8pt;height:20.4pt" o:ole="">
            <v:imagedata r:id="rId345" o:title=""/>
          </v:shape>
          <o:OLEObject Type="Embed" ProgID="Equation.DSMT4" ShapeID="_x0000_i1227" DrawAspect="Content" ObjectID="_1795544069" r:id="rId346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nên </w:t>
      </w:r>
      <w:r w:rsidRPr="00807451">
        <w:rPr>
          <w:rFonts w:ascii="Times New Roman" w:hAnsi="Times New Roman" w:cs="Times New Roman"/>
          <w:color w:val="000000"/>
          <w:position w:val="-10"/>
          <w:sz w:val="26"/>
          <w:szCs w:val="26"/>
          <w:lang w:val="vi-VN"/>
        </w:rPr>
        <w:object w:dxaOrig="780" w:dyaOrig="360" w14:anchorId="6E4CB174">
          <v:shape id="_x0000_i1228" type="#_x0000_t75" style="width:46.2pt;height:20.4pt" o:ole="">
            <v:imagedata r:id="rId347" o:title=""/>
          </v:shape>
          <o:OLEObject Type="Embed" ProgID="Equation.DSMT4" ShapeID="_x0000_i1228" DrawAspect="Content" ObjectID="_1795544070" r:id="rId348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hay </w:t>
      </w:r>
      <w:r w:rsidRPr="00807451">
        <w:rPr>
          <w:rFonts w:ascii="Times New Roman" w:hAnsi="Times New Roman" w:cs="Times New Roman"/>
          <w:color w:val="000000"/>
          <w:position w:val="-24"/>
          <w:sz w:val="26"/>
          <w:szCs w:val="26"/>
          <w:lang w:val="vi-VN"/>
        </w:rPr>
        <w:object w:dxaOrig="720" w:dyaOrig="620" w14:anchorId="0F409A37">
          <v:shape id="_x0000_i1229" type="#_x0000_t75" style="width:41.4pt;height:36pt" o:ole="">
            <v:imagedata r:id="rId349" o:title=""/>
          </v:shape>
          <o:OLEObject Type="Embed" ProgID="Equation.DSMT4" ShapeID="_x0000_i1229" DrawAspect="Content" ObjectID="_1795544071" r:id="rId350"/>
        </w:object>
      </w:r>
    </w:p>
    <w:p w14:paraId="4B79CA3A" w14:textId="77777777" w:rsidR="00807451" w:rsidRPr="00807451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Tổng diện tích các mặt của bể bơi  là :</w: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07451">
        <w:rPr>
          <w:rFonts w:ascii="Times New Roman" w:hAnsi="Times New Roman" w:cs="Times New Roman"/>
          <w:color w:val="000000"/>
          <w:position w:val="-24"/>
          <w:sz w:val="26"/>
          <w:szCs w:val="26"/>
          <w:lang w:val="vi-VN"/>
        </w:rPr>
        <w:object w:dxaOrig="2180" w:dyaOrig="620" w14:anchorId="3C68F930">
          <v:shape id="_x0000_i1230" type="#_x0000_t75" style="width:123.6pt;height:36pt" o:ole="">
            <v:imagedata r:id="rId351" o:title=""/>
          </v:shape>
          <o:OLEObject Type="Embed" ProgID="Equation.DSMT4" ShapeID="_x0000_i1230" DrawAspect="Content" ObjectID="_1795544072" r:id="rId352"/>
        </w:object>
      </w:r>
    </w:p>
    <w:p w14:paraId="1A4FFBBF" w14:textId="77777777" w:rsidR="00807451" w:rsidRPr="00807451" w:rsidRDefault="00807451" w:rsidP="0042262C">
      <w:pPr>
        <w:tabs>
          <w:tab w:val="left" w:pos="992"/>
          <w:tab w:val="left" w:pos="5669"/>
          <w:tab w:val="left" w:pos="9032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</w:t>
      </w:r>
      <w:r w:rsidRPr="00807451">
        <w:rPr>
          <w:rFonts w:ascii="Times New Roman" w:hAnsi="Times New Roman" w:cs="Times New Roman"/>
          <w:color w:val="000000"/>
          <w:position w:val="-24"/>
          <w:sz w:val="26"/>
          <w:szCs w:val="26"/>
          <w:lang w:val="vi-VN"/>
        </w:rPr>
        <w:object w:dxaOrig="5760" w:dyaOrig="660" w14:anchorId="222C6BAC">
          <v:shape id="_x0000_i1231" type="#_x0000_t75" style="width:324pt;height:41.4pt" o:ole="">
            <v:imagedata r:id="rId353" o:title=""/>
          </v:shape>
          <o:OLEObject Type="Embed" ProgID="Equation.DSMT4" ShapeID="_x0000_i1231" DrawAspect="Content" ObjectID="_1795544073" r:id="rId354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</w:p>
    <w:p w14:paraId="09799EB7" w14:textId="77777777" w:rsidR="00807451" w:rsidRPr="00807451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  Dấu bằng xảy ra khi </w:t>
      </w:r>
      <w:r w:rsidRPr="00807451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1D2B7908">
          <v:shape id="_x0000_i1232" type="#_x0000_t75" style="width:56.4pt;height:15.6pt" o:ole="">
            <v:imagedata r:id="rId355" o:title=""/>
          </v:shape>
          <o:OLEObject Type="Embed" ProgID="Equation.DSMT4" ShapeID="_x0000_i1232" DrawAspect="Content" ObjectID="_1795544074" r:id="rId356"/>
        </w:object>
      </w:r>
      <w:r w:rsidRPr="00807451">
        <w:rPr>
          <w:rFonts w:ascii="Times New Roman" w:hAnsi="Times New Roman" w:cs="Times New Roman"/>
          <w:sz w:val="26"/>
          <w:szCs w:val="26"/>
        </w:rPr>
        <w:t xml:space="preserve"> ( thỏa mãn)</w:t>
      </w:r>
    </w:p>
    <w:p w14:paraId="19CA7B2B" w14:textId="77777777" w:rsidR="00807451" w:rsidRPr="00807451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          Vậy để tổng diện tích các mặt của bể nhỏ nhất khi độ dài cạnh mặt đáy và chiều cao của bể lần lượt là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380" w:dyaOrig="279" w14:anchorId="27CEEFB0">
          <v:shape id="_x0000_i1233" type="#_x0000_t75" style="width:20.4pt;height:15.6pt" o:ole="">
            <v:imagedata r:id="rId357" o:title=""/>
          </v:shape>
          <o:OLEObject Type="Embed" ProgID="Equation.DSMT4" ShapeID="_x0000_i1233" DrawAspect="Content" ObjectID="_1795544075" r:id="rId358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 xml:space="preserve"> và </w:t>
      </w:r>
      <w:r w:rsidRPr="00807451">
        <w:rPr>
          <w:rFonts w:ascii="Times New Roman" w:hAnsi="Times New Roman" w:cs="Times New Roman"/>
          <w:spacing w:val="-6"/>
          <w:position w:val="-6"/>
          <w:sz w:val="26"/>
          <w:szCs w:val="26"/>
        </w:rPr>
        <w:object w:dxaOrig="320" w:dyaOrig="279" w14:anchorId="48CE0D3A">
          <v:shape id="_x0000_i1234" type="#_x0000_t75" style="width:15.6pt;height:15.6pt" o:ole="">
            <v:imagedata r:id="rId359" o:title=""/>
          </v:shape>
          <o:OLEObject Type="Embed" ProgID="Equation.DSMT4" ShapeID="_x0000_i1234" DrawAspect="Content" ObjectID="_1795544076" r:id="rId360"/>
        </w:object>
      </w:r>
      <w:r w:rsidRPr="0080745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DED0AFB" w14:textId="77777777" w:rsidR="00807451" w:rsidRPr="00807451" w:rsidRDefault="00807451" w:rsidP="00506DF7">
      <w:pPr>
        <w:tabs>
          <w:tab w:val="left" w:pos="992"/>
          <w:tab w:val="left" w:pos="5669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9CB2431" w14:textId="77777777" w:rsidR="00807451" w:rsidRPr="00807451" w:rsidRDefault="00807451" w:rsidP="00426345">
      <w:pPr>
        <w:tabs>
          <w:tab w:val="left" w:pos="992"/>
          <w:tab w:val="left" w:pos="5669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807451">
        <w:rPr>
          <w:rFonts w:ascii="Times New Roman" w:hAnsi="Times New Roman" w:cs="Times New Roman"/>
          <w:sz w:val="26"/>
          <w:szCs w:val="26"/>
        </w:rPr>
        <w:t xml:space="preserve"> </w:t>
      </w:r>
      <w:r w:rsidRPr="00807451">
        <w:rPr>
          <w:rFonts w:ascii="Times New Roman" w:hAnsi="Times New Roman" w:cs="Times New Roman"/>
          <w:b/>
          <w:sz w:val="26"/>
          <w:szCs w:val="26"/>
        </w:rPr>
        <w:t>HẾT</w:t>
      </w:r>
      <w:r w:rsidRPr="00807451">
        <w:rPr>
          <w:rFonts w:ascii="Times New Roman" w:hAnsi="Times New Roman" w:cs="Times New Roman"/>
          <w:sz w:val="26"/>
          <w:szCs w:val="26"/>
        </w:rPr>
        <w:t xml:space="preserve"> </w:t>
      </w:r>
      <w:r w:rsidRPr="00807451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21381996" w14:textId="77777777" w:rsidR="00807451" w:rsidRPr="00807451" w:rsidRDefault="00807451" w:rsidP="00FA77DC">
      <w:pPr>
        <w:jc w:val="both"/>
        <w:rPr>
          <w:rFonts w:ascii="Times New Roman" w:hAnsi="Times New Roman" w:cs="Times New Roman"/>
          <w:sz w:val="26"/>
          <w:szCs w:val="26"/>
        </w:rPr>
      </w:pPr>
      <w:r w:rsidRPr="00807451">
        <w:rPr>
          <w:rFonts w:ascii="Times New Roman" w:hAnsi="Times New Roman" w:cs="Times New Roman"/>
          <w:b/>
          <w:color w:val="FF0000"/>
          <w:sz w:val="26"/>
          <w:szCs w:val="26"/>
        </w:rPr>
        <w:br w:type="column"/>
      </w:r>
      <w:r w:rsidRPr="00807451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14:paraId="003A424C" w14:textId="77777777" w:rsidR="00807451" w:rsidRPr="00807451" w:rsidRDefault="00807451" w:rsidP="00506DF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0F5B8B" w14:textId="69AEFEC4" w:rsidR="00FA50B8" w:rsidRPr="00807451" w:rsidRDefault="00FA50B8" w:rsidP="00807451">
      <w:pPr>
        <w:rPr>
          <w:rFonts w:ascii="Times New Roman" w:hAnsi="Times New Roman" w:cs="Times New Roman"/>
          <w:sz w:val="26"/>
          <w:szCs w:val="26"/>
        </w:rPr>
      </w:pPr>
    </w:p>
    <w:sectPr w:rsidR="00FA50B8" w:rsidRPr="00807451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4458D2" w14:textId="77777777" w:rsidR="00F50E8A" w:rsidRDefault="00F50E8A" w:rsidP="0039216F">
      <w:pPr>
        <w:spacing w:after="0" w:line="240" w:lineRule="auto"/>
      </w:pPr>
      <w:r>
        <w:separator/>
      </w:r>
    </w:p>
  </w:endnote>
  <w:endnote w:type="continuationSeparator" w:id="0">
    <w:p w14:paraId="7D438DCE" w14:textId="77777777" w:rsidR="00F50E8A" w:rsidRDefault="00F50E8A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08947" w14:textId="77777777" w:rsidR="00F50E8A" w:rsidRDefault="00F50E8A" w:rsidP="0039216F">
      <w:pPr>
        <w:spacing w:after="0" w:line="240" w:lineRule="auto"/>
      </w:pPr>
      <w:r>
        <w:separator/>
      </w:r>
    </w:p>
  </w:footnote>
  <w:footnote w:type="continuationSeparator" w:id="0">
    <w:p w14:paraId="443553E0" w14:textId="77777777" w:rsidR="00F50E8A" w:rsidRDefault="00F50E8A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5E05"/>
    <w:multiLevelType w:val="hybridMultilevel"/>
    <w:tmpl w:val="474E043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72078E6"/>
    <w:multiLevelType w:val="hybridMultilevel"/>
    <w:tmpl w:val="E5A44668"/>
    <w:lvl w:ilvl="0" w:tplc="FFFFFFFF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16BD3"/>
    <w:multiLevelType w:val="hybridMultilevel"/>
    <w:tmpl w:val="17B24D12"/>
    <w:lvl w:ilvl="0" w:tplc="605641DC">
      <w:start w:val="1"/>
      <w:numFmt w:val="decimal"/>
      <w:lvlText w:val="%1)"/>
      <w:lvlJc w:val="left"/>
      <w:pPr>
        <w:ind w:left="135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465AF7"/>
    <w:multiLevelType w:val="hybridMultilevel"/>
    <w:tmpl w:val="E5A44668"/>
    <w:lvl w:ilvl="0" w:tplc="FFFFFFFF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D207B"/>
    <w:multiLevelType w:val="hybridMultilevel"/>
    <w:tmpl w:val="E5A44668"/>
    <w:lvl w:ilvl="0" w:tplc="18C6BC06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B0D97"/>
    <w:multiLevelType w:val="hybridMultilevel"/>
    <w:tmpl w:val="25E63586"/>
    <w:lvl w:ilvl="0" w:tplc="5156B33A">
      <w:start w:val="8"/>
      <w:numFmt w:val="decimal"/>
      <w:lvlText w:val="Câu %1."/>
      <w:lvlJc w:val="left"/>
      <w:pPr>
        <w:ind w:left="644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01D90"/>
    <w:multiLevelType w:val="hybridMultilevel"/>
    <w:tmpl w:val="6D70D772"/>
    <w:lvl w:ilvl="0" w:tplc="1A383026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4689A"/>
    <w:multiLevelType w:val="hybridMultilevel"/>
    <w:tmpl w:val="63089B1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5A083BFE"/>
    <w:multiLevelType w:val="hybridMultilevel"/>
    <w:tmpl w:val="0FC2F116"/>
    <w:lvl w:ilvl="0" w:tplc="CDACFD26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090017">
      <w:start w:val="1"/>
      <w:numFmt w:val="lowerLetter"/>
      <w:lvlText w:val="%2)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D003A"/>
    <w:multiLevelType w:val="hybridMultilevel"/>
    <w:tmpl w:val="37481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3333">
    <w:abstractNumId w:val="4"/>
  </w:num>
  <w:num w:numId="2" w16cid:durableId="1580870684">
    <w:abstractNumId w:val="12"/>
  </w:num>
  <w:num w:numId="3" w16cid:durableId="1687635902">
    <w:abstractNumId w:val="5"/>
  </w:num>
  <w:num w:numId="4" w16cid:durableId="1026322207">
    <w:abstractNumId w:val="16"/>
  </w:num>
  <w:num w:numId="5" w16cid:durableId="1121068392">
    <w:abstractNumId w:val="3"/>
  </w:num>
  <w:num w:numId="6" w16cid:durableId="231817127">
    <w:abstractNumId w:val="7"/>
  </w:num>
  <w:num w:numId="7" w16cid:durableId="1018045182">
    <w:abstractNumId w:val="11"/>
  </w:num>
  <w:num w:numId="8" w16cid:durableId="1552957743">
    <w:abstractNumId w:val="20"/>
  </w:num>
  <w:num w:numId="9" w16cid:durableId="8648277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4092431">
    <w:abstractNumId w:val="9"/>
  </w:num>
  <w:num w:numId="11" w16cid:durableId="733044418">
    <w:abstractNumId w:val="0"/>
  </w:num>
  <w:num w:numId="12" w16cid:durableId="2060858492">
    <w:abstractNumId w:val="19"/>
  </w:num>
  <w:num w:numId="13" w16cid:durableId="1503663487">
    <w:abstractNumId w:val="15"/>
  </w:num>
  <w:num w:numId="14" w16cid:durableId="872612522">
    <w:abstractNumId w:val="22"/>
  </w:num>
  <w:num w:numId="15" w16cid:durableId="302782044">
    <w:abstractNumId w:val="6"/>
  </w:num>
  <w:num w:numId="16" w16cid:durableId="1473593737">
    <w:abstractNumId w:val="1"/>
  </w:num>
  <w:num w:numId="17" w16cid:durableId="726955761">
    <w:abstractNumId w:val="13"/>
  </w:num>
  <w:num w:numId="18" w16cid:durableId="1384673187">
    <w:abstractNumId w:val="18"/>
  </w:num>
  <w:num w:numId="19" w16cid:durableId="538396905">
    <w:abstractNumId w:val="17"/>
  </w:num>
  <w:num w:numId="20" w16cid:durableId="110243947">
    <w:abstractNumId w:val="10"/>
  </w:num>
  <w:num w:numId="21" w16cid:durableId="188103782">
    <w:abstractNumId w:val="2"/>
  </w:num>
  <w:num w:numId="22" w16cid:durableId="1117027030">
    <w:abstractNumId w:val="23"/>
  </w:num>
  <w:num w:numId="23" w16cid:durableId="401755066">
    <w:abstractNumId w:val="14"/>
  </w:num>
  <w:num w:numId="24" w16cid:durableId="13578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0C75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0745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2D92"/>
    <w:rsid w:val="008C3753"/>
    <w:rsid w:val="008C6C7C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652D5"/>
    <w:rsid w:val="00A7188D"/>
    <w:rsid w:val="00A76AB1"/>
    <w:rsid w:val="00A76FB8"/>
    <w:rsid w:val="00A775C6"/>
    <w:rsid w:val="00A90A72"/>
    <w:rsid w:val="00A93843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443F"/>
    <w:rsid w:val="00BC775F"/>
    <w:rsid w:val="00BD5E22"/>
    <w:rsid w:val="00BE0016"/>
    <w:rsid w:val="00BE6BDF"/>
    <w:rsid w:val="00BE7DD8"/>
    <w:rsid w:val="00BE7F55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A7ED2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130B1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92F66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4750A"/>
    <w:rsid w:val="00F50384"/>
    <w:rsid w:val="00F50E8A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5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D130B1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F6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A93843"/>
    <w:pPr>
      <w:spacing w:after="0" w:line="240" w:lineRule="auto"/>
    </w:pPr>
    <w:rPr>
      <w:rFonts w:ascii="Times New Roman" w:hAnsi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807451"/>
    <w:pPr>
      <w:spacing w:line="256" w:lineRule="auto"/>
      <w:ind w:left="720"/>
      <w:contextualSpacing/>
    </w:pPr>
    <w:rPr>
      <w:rFonts w:ascii="Arial" w:eastAsia="Arial" w:hAnsi="Arial" w:cs="Times New Roman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73.bin"/><Relationship Id="rId21" Type="http://schemas.openxmlformats.org/officeDocument/2006/relationships/oleObject" Target="embeddings/oleObject7.bin"/><Relationship Id="rId63" Type="http://schemas.openxmlformats.org/officeDocument/2006/relationships/image" Target="media/image28.wmf"/><Relationship Id="rId159" Type="http://schemas.openxmlformats.org/officeDocument/2006/relationships/image" Target="media/image69.wmf"/><Relationship Id="rId324" Type="http://schemas.openxmlformats.org/officeDocument/2006/relationships/image" Target="media/image128.wmf"/><Relationship Id="rId170" Type="http://schemas.openxmlformats.org/officeDocument/2006/relationships/image" Target="media/image73.wmf"/><Relationship Id="rId226" Type="http://schemas.openxmlformats.org/officeDocument/2006/relationships/oleObject" Target="embeddings/oleObject124.bin"/><Relationship Id="rId268" Type="http://schemas.openxmlformats.org/officeDocument/2006/relationships/oleObject" Target="embeddings/oleObject152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7.wmf"/><Relationship Id="rId335" Type="http://schemas.openxmlformats.org/officeDocument/2006/relationships/oleObject" Target="embeddings/oleObject196.bin"/><Relationship Id="rId5" Type="http://schemas.openxmlformats.org/officeDocument/2006/relationships/footnotes" Target="footnotes.xml"/><Relationship Id="rId181" Type="http://schemas.openxmlformats.org/officeDocument/2006/relationships/oleObject" Target="embeddings/oleObject95.bin"/><Relationship Id="rId237" Type="http://schemas.openxmlformats.org/officeDocument/2006/relationships/oleObject" Target="embeddings/oleObject132.bin"/><Relationship Id="rId279" Type="http://schemas.openxmlformats.org/officeDocument/2006/relationships/image" Target="media/image11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2.bin"/><Relationship Id="rId290" Type="http://schemas.openxmlformats.org/officeDocument/2006/relationships/oleObject" Target="embeddings/oleObject167.bin"/><Relationship Id="rId304" Type="http://schemas.openxmlformats.org/officeDocument/2006/relationships/image" Target="media/image121.wmf"/><Relationship Id="rId346" Type="http://schemas.openxmlformats.org/officeDocument/2006/relationships/oleObject" Target="embeddings/oleObject203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8.bin"/><Relationship Id="rId192" Type="http://schemas.openxmlformats.org/officeDocument/2006/relationships/image" Target="media/image82.wmf"/><Relationship Id="rId206" Type="http://schemas.openxmlformats.org/officeDocument/2006/relationships/image" Target="media/image88.wmf"/><Relationship Id="rId248" Type="http://schemas.openxmlformats.org/officeDocument/2006/relationships/image" Target="media/image103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24.wmf"/><Relationship Id="rId357" Type="http://schemas.openxmlformats.org/officeDocument/2006/relationships/image" Target="media/image141.wmf"/><Relationship Id="rId54" Type="http://schemas.openxmlformats.org/officeDocument/2006/relationships/oleObject" Target="embeddings/oleObject24.bin"/><Relationship Id="rId96" Type="http://schemas.openxmlformats.org/officeDocument/2006/relationships/image" Target="media/image44.wmf"/><Relationship Id="rId161" Type="http://schemas.openxmlformats.org/officeDocument/2006/relationships/image" Target="media/image70.wmf"/><Relationship Id="rId217" Type="http://schemas.openxmlformats.org/officeDocument/2006/relationships/oleObject" Target="embeddings/oleObject119.bin"/><Relationship Id="rId259" Type="http://schemas.openxmlformats.org/officeDocument/2006/relationships/image" Target="media/image107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54.bin"/><Relationship Id="rId326" Type="http://schemas.openxmlformats.org/officeDocument/2006/relationships/image" Target="media/image129.wmf"/><Relationship Id="rId65" Type="http://schemas.openxmlformats.org/officeDocument/2006/relationships/image" Target="media/image29.wmf"/><Relationship Id="rId130" Type="http://schemas.openxmlformats.org/officeDocument/2006/relationships/image" Target="media/image58.wmf"/><Relationship Id="rId172" Type="http://schemas.openxmlformats.org/officeDocument/2006/relationships/image" Target="media/image74.wmf"/><Relationship Id="rId228" Type="http://schemas.openxmlformats.org/officeDocument/2006/relationships/oleObject" Target="embeddings/oleObject125.bin"/><Relationship Id="rId281" Type="http://schemas.openxmlformats.org/officeDocument/2006/relationships/image" Target="media/image111.wmf"/><Relationship Id="rId337" Type="http://schemas.openxmlformats.org/officeDocument/2006/relationships/oleObject" Target="embeddings/oleObject198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0.wmf"/><Relationship Id="rId7" Type="http://schemas.openxmlformats.org/officeDocument/2006/relationships/image" Target="media/image1.wmf"/><Relationship Id="rId183" Type="http://schemas.openxmlformats.org/officeDocument/2006/relationships/oleObject" Target="embeddings/oleObject96.bin"/><Relationship Id="rId239" Type="http://schemas.openxmlformats.org/officeDocument/2006/relationships/oleObject" Target="embeddings/oleObject133.bin"/><Relationship Id="rId250" Type="http://schemas.openxmlformats.org/officeDocument/2006/relationships/image" Target="media/image104.wmf"/><Relationship Id="rId292" Type="http://schemas.openxmlformats.org/officeDocument/2006/relationships/image" Target="media/image116.wmf"/><Relationship Id="rId306" Type="http://schemas.openxmlformats.org/officeDocument/2006/relationships/oleObject" Target="embeddings/oleObject177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0.wmf"/><Relationship Id="rId348" Type="http://schemas.openxmlformats.org/officeDocument/2006/relationships/oleObject" Target="embeddings/oleObject204.bin"/><Relationship Id="rId152" Type="http://schemas.openxmlformats.org/officeDocument/2006/relationships/oleObject" Target="embeddings/oleObject79.bin"/><Relationship Id="rId194" Type="http://schemas.openxmlformats.org/officeDocument/2006/relationships/image" Target="media/image83.wmf"/><Relationship Id="rId208" Type="http://schemas.openxmlformats.org/officeDocument/2006/relationships/image" Target="media/image89.wmf"/><Relationship Id="rId261" Type="http://schemas.openxmlformats.org/officeDocument/2006/relationships/image" Target="media/image108.wmf"/><Relationship Id="rId14" Type="http://schemas.openxmlformats.org/officeDocument/2006/relationships/image" Target="media/image4.wmf"/><Relationship Id="rId56" Type="http://schemas.openxmlformats.org/officeDocument/2006/relationships/oleObject" Target="embeddings/oleObject25.bin"/><Relationship Id="rId317" Type="http://schemas.openxmlformats.org/officeDocument/2006/relationships/image" Target="media/image125.wmf"/><Relationship Id="rId359" Type="http://schemas.openxmlformats.org/officeDocument/2006/relationships/image" Target="media/image142.wmf"/><Relationship Id="rId98" Type="http://schemas.openxmlformats.org/officeDocument/2006/relationships/image" Target="media/image45.jpg"/><Relationship Id="rId121" Type="http://schemas.openxmlformats.org/officeDocument/2006/relationships/oleObject" Target="embeddings/oleObject60.bin"/><Relationship Id="rId163" Type="http://schemas.openxmlformats.org/officeDocument/2006/relationships/image" Target="media/image71.wmf"/><Relationship Id="rId219" Type="http://schemas.openxmlformats.org/officeDocument/2006/relationships/oleObject" Target="embeddings/oleObject120.bin"/><Relationship Id="rId230" Type="http://schemas.openxmlformats.org/officeDocument/2006/relationships/oleObject" Target="embeddings/oleObject126.bin"/><Relationship Id="rId25" Type="http://schemas.openxmlformats.org/officeDocument/2006/relationships/oleObject" Target="embeddings/oleObject9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56.bin"/><Relationship Id="rId328" Type="http://schemas.openxmlformats.org/officeDocument/2006/relationships/image" Target="media/image130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66.wmf"/><Relationship Id="rId174" Type="http://schemas.openxmlformats.org/officeDocument/2006/relationships/image" Target="media/image75.wmf"/><Relationship Id="rId195" Type="http://schemas.openxmlformats.org/officeDocument/2006/relationships/oleObject" Target="embeddings/oleObject104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210.bin"/><Relationship Id="rId220" Type="http://schemas.openxmlformats.org/officeDocument/2006/relationships/image" Target="media/image92.wmf"/><Relationship Id="rId241" Type="http://schemas.openxmlformats.org/officeDocument/2006/relationships/oleObject" Target="embeddings/oleObject13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46.bin"/><Relationship Id="rId283" Type="http://schemas.openxmlformats.org/officeDocument/2006/relationships/image" Target="media/image112.wmf"/><Relationship Id="rId318" Type="http://schemas.openxmlformats.org/officeDocument/2006/relationships/oleObject" Target="embeddings/oleObject185.bin"/><Relationship Id="rId339" Type="http://schemas.openxmlformats.org/officeDocument/2006/relationships/image" Target="media/image132.wmf"/><Relationship Id="rId78" Type="http://schemas.openxmlformats.org/officeDocument/2006/relationships/image" Target="media/image35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4.wmf"/><Relationship Id="rId143" Type="http://schemas.openxmlformats.org/officeDocument/2006/relationships/image" Target="media/image61.wmf"/><Relationship Id="rId164" Type="http://schemas.openxmlformats.org/officeDocument/2006/relationships/oleObject" Target="embeddings/oleObject85.bin"/><Relationship Id="rId185" Type="http://schemas.openxmlformats.org/officeDocument/2006/relationships/oleObject" Target="embeddings/oleObject97.bin"/><Relationship Id="rId350" Type="http://schemas.openxmlformats.org/officeDocument/2006/relationships/oleObject" Target="embeddings/oleObject205.bin"/><Relationship Id="rId9" Type="http://schemas.openxmlformats.org/officeDocument/2006/relationships/image" Target="media/image2.wmf"/><Relationship Id="rId210" Type="http://schemas.openxmlformats.org/officeDocument/2006/relationships/image" Target="media/image9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27.bin"/><Relationship Id="rId252" Type="http://schemas.openxmlformats.org/officeDocument/2006/relationships/oleObject" Target="embeddings/oleObject140.bin"/><Relationship Id="rId273" Type="http://schemas.openxmlformats.org/officeDocument/2006/relationships/oleObject" Target="embeddings/oleObject157.bin"/><Relationship Id="rId294" Type="http://schemas.openxmlformats.org/officeDocument/2006/relationships/oleObject" Target="embeddings/oleObject170.bin"/><Relationship Id="rId308" Type="http://schemas.openxmlformats.org/officeDocument/2006/relationships/oleObject" Target="embeddings/oleObject179.bin"/><Relationship Id="rId329" Type="http://schemas.openxmlformats.org/officeDocument/2006/relationships/oleObject" Target="embeddings/oleObject191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80.bin"/><Relationship Id="rId175" Type="http://schemas.openxmlformats.org/officeDocument/2006/relationships/oleObject" Target="embeddings/oleObject92.bin"/><Relationship Id="rId340" Type="http://schemas.openxmlformats.org/officeDocument/2006/relationships/oleObject" Target="embeddings/oleObject200.bin"/><Relationship Id="rId361" Type="http://schemas.openxmlformats.org/officeDocument/2006/relationships/fontTable" Target="fontTable.xml"/><Relationship Id="rId196" Type="http://schemas.openxmlformats.org/officeDocument/2006/relationships/image" Target="media/image84.wmf"/><Relationship Id="rId200" Type="http://schemas.openxmlformats.org/officeDocument/2006/relationships/oleObject" Target="embeddings/oleObject107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21.bin"/><Relationship Id="rId242" Type="http://schemas.openxmlformats.org/officeDocument/2006/relationships/image" Target="media/image100.wmf"/><Relationship Id="rId263" Type="http://schemas.openxmlformats.org/officeDocument/2006/relationships/oleObject" Target="embeddings/oleObject147.bin"/><Relationship Id="rId284" Type="http://schemas.openxmlformats.org/officeDocument/2006/relationships/oleObject" Target="embeddings/oleObject164.bin"/><Relationship Id="rId319" Type="http://schemas.openxmlformats.org/officeDocument/2006/relationships/image" Target="media/image126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5.bin"/><Relationship Id="rId330" Type="http://schemas.openxmlformats.org/officeDocument/2006/relationships/image" Target="media/image131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6.bin"/><Relationship Id="rId186" Type="http://schemas.openxmlformats.org/officeDocument/2006/relationships/image" Target="media/image81.wmf"/><Relationship Id="rId351" Type="http://schemas.openxmlformats.org/officeDocument/2006/relationships/image" Target="media/image138.wmf"/><Relationship Id="rId211" Type="http://schemas.openxmlformats.org/officeDocument/2006/relationships/oleObject" Target="embeddings/oleObject113.bin"/><Relationship Id="rId232" Type="http://schemas.openxmlformats.org/officeDocument/2006/relationships/image" Target="media/image97.wmf"/><Relationship Id="rId253" Type="http://schemas.openxmlformats.org/officeDocument/2006/relationships/oleObject" Target="embeddings/oleObject141.bin"/><Relationship Id="rId274" Type="http://schemas.openxmlformats.org/officeDocument/2006/relationships/oleObject" Target="embeddings/oleObject158.bin"/><Relationship Id="rId295" Type="http://schemas.openxmlformats.org/officeDocument/2006/relationships/image" Target="media/image117.wmf"/><Relationship Id="rId309" Type="http://schemas.openxmlformats.org/officeDocument/2006/relationships/image" Target="media/image12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8.bin"/><Relationship Id="rId320" Type="http://schemas.openxmlformats.org/officeDocument/2006/relationships/oleObject" Target="embeddings/oleObject186.bin"/><Relationship Id="rId80" Type="http://schemas.openxmlformats.org/officeDocument/2006/relationships/image" Target="media/image36.wmf"/><Relationship Id="rId155" Type="http://schemas.openxmlformats.org/officeDocument/2006/relationships/image" Target="media/image67.wmf"/><Relationship Id="rId176" Type="http://schemas.openxmlformats.org/officeDocument/2006/relationships/image" Target="media/image76.wmf"/><Relationship Id="rId197" Type="http://schemas.openxmlformats.org/officeDocument/2006/relationships/oleObject" Target="embeddings/oleObject105.bin"/><Relationship Id="rId341" Type="http://schemas.openxmlformats.org/officeDocument/2006/relationships/image" Target="media/image133.wmf"/><Relationship Id="rId362" Type="http://schemas.openxmlformats.org/officeDocument/2006/relationships/theme" Target="theme/theme1.xml"/><Relationship Id="rId201" Type="http://schemas.openxmlformats.org/officeDocument/2006/relationships/oleObject" Target="embeddings/oleObject108.bin"/><Relationship Id="rId222" Type="http://schemas.openxmlformats.org/officeDocument/2006/relationships/image" Target="media/image93.wmf"/><Relationship Id="rId243" Type="http://schemas.openxmlformats.org/officeDocument/2006/relationships/oleObject" Target="embeddings/oleObject135.bin"/><Relationship Id="rId264" Type="http://schemas.openxmlformats.org/officeDocument/2006/relationships/oleObject" Target="embeddings/oleObject148.bin"/><Relationship Id="rId285" Type="http://schemas.openxmlformats.org/officeDocument/2006/relationships/image" Target="media/image113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55.wmf"/><Relationship Id="rId310" Type="http://schemas.openxmlformats.org/officeDocument/2006/relationships/oleObject" Target="embeddings/oleObject180.bin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image" Target="media/image62.wmf"/><Relationship Id="rId166" Type="http://schemas.openxmlformats.org/officeDocument/2006/relationships/oleObject" Target="embeddings/oleObject87.bin"/><Relationship Id="rId187" Type="http://schemas.openxmlformats.org/officeDocument/2006/relationships/oleObject" Target="embeddings/oleObject98.bin"/><Relationship Id="rId331" Type="http://schemas.openxmlformats.org/officeDocument/2006/relationships/oleObject" Target="embeddings/oleObject192.bin"/><Relationship Id="rId352" Type="http://schemas.openxmlformats.org/officeDocument/2006/relationships/oleObject" Target="embeddings/oleObject206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28.bin"/><Relationship Id="rId254" Type="http://schemas.openxmlformats.org/officeDocument/2006/relationships/oleObject" Target="embeddings/oleObject142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59.bin"/><Relationship Id="rId296" Type="http://schemas.openxmlformats.org/officeDocument/2006/relationships/oleObject" Target="embeddings/oleObject171.bin"/><Relationship Id="rId300" Type="http://schemas.openxmlformats.org/officeDocument/2006/relationships/image" Target="media/image119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59.wmf"/><Relationship Id="rId156" Type="http://schemas.openxmlformats.org/officeDocument/2006/relationships/oleObject" Target="embeddings/oleObject81.bin"/><Relationship Id="rId177" Type="http://schemas.openxmlformats.org/officeDocument/2006/relationships/oleObject" Target="embeddings/oleObject93.bin"/><Relationship Id="rId198" Type="http://schemas.openxmlformats.org/officeDocument/2006/relationships/oleObject" Target="embeddings/oleObject106.bin"/><Relationship Id="rId321" Type="http://schemas.openxmlformats.org/officeDocument/2006/relationships/oleObject" Target="embeddings/oleObject187.bin"/><Relationship Id="rId342" Type="http://schemas.openxmlformats.org/officeDocument/2006/relationships/oleObject" Target="embeddings/oleObject201.bin"/><Relationship Id="rId202" Type="http://schemas.openxmlformats.org/officeDocument/2006/relationships/image" Target="media/image86.wmf"/><Relationship Id="rId223" Type="http://schemas.openxmlformats.org/officeDocument/2006/relationships/oleObject" Target="embeddings/oleObject122.bin"/><Relationship Id="rId244" Type="http://schemas.openxmlformats.org/officeDocument/2006/relationships/image" Target="media/image10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49.bin"/><Relationship Id="rId286" Type="http://schemas.openxmlformats.org/officeDocument/2006/relationships/oleObject" Target="embeddings/oleObject165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6.bin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99.bin"/><Relationship Id="rId311" Type="http://schemas.openxmlformats.org/officeDocument/2006/relationships/oleObject" Target="embeddings/oleObject181.bin"/><Relationship Id="rId332" Type="http://schemas.openxmlformats.org/officeDocument/2006/relationships/oleObject" Target="embeddings/oleObject193.bin"/><Relationship Id="rId353" Type="http://schemas.openxmlformats.org/officeDocument/2006/relationships/image" Target="media/image139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15.bin"/><Relationship Id="rId234" Type="http://schemas.openxmlformats.org/officeDocument/2006/relationships/oleObject" Target="embeddings/oleObject12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05.wmf"/><Relationship Id="rId276" Type="http://schemas.openxmlformats.org/officeDocument/2006/relationships/oleObject" Target="embeddings/oleObject160.bin"/><Relationship Id="rId297" Type="http://schemas.openxmlformats.org/officeDocument/2006/relationships/oleObject" Target="embeddings/oleObject172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9.bin"/><Relationship Id="rId157" Type="http://schemas.openxmlformats.org/officeDocument/2006/relationships/image" Target="media/image68.wmf"/><Relationship Id="rId178" Type="http://schemas.openxmlformats.org/officeDocument/2006/relationships/image" Target="media/image77.wmf"/><Relationship Id="rId301" Type="http://schemas.openxmlformats.org/officeDocument/2006/relationships/oleObject" Target="embeddings/oleObject174.bin"/><Relationship Id="rId322" Type="http://schemas.openxmlformats.org/officeDocument/2006/relationships/image" Target="media/image127.wmf"/><Relationship Id="rId343" Type="http://schemas.openxmlformats.org/officeDocument/2006/relationships/image" Target="media/image134.wmf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image" Target="media/image85.wmf"/><Relationship Id="rId203" Type="http://schemas.openxmlformats.org/officeDocument/2006/relationships/oleObject" Target="embeddings/oleObject10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4.wmf"/><Relationship Id="rId245" Type="http://schemas.openxmlformats.org/officeDocument/2006/relationships/oleObject" Target="embeddings/oleObject136.bin"/><Relationship Id="rId266" Type="http://schemas.openxmlformats.org/officeDocument/2006/relationships/oleObject" Target="embeddings/oleObject150.bin"/><Relationship Id="rId287" Type="http://schemas.openxmlformats.org/officeDocument/2006/relationships/image" Target="media/image114.wmf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image" Target="media/image56.wmf"/><Relationship Id="rId147" Type="http://schemas.openxmlformats.org/officeDocument/2006/relationships/image" Target="media/image63.wmf"/><Relationship Id="rId168" Type="http://schemas.openxmlformats.org/officeDocument/2006/relationships/image" Target="media/image72.wmf"/><Relationship Id="rId312" Type="http://schemas.openxmlformats.org/officeDocument/2006/relationships/oleObject" Target="embeddings/oleObject182.bin"/><Relationship Id="rId333" Type="http://schemas.openxmlformats.org/officeDocument/2006/relationships/oleObject" Target="embeddings/oleObject194.bin"/><Relationship Id="rId354" Type="http://schemas.openxmlformats.org/officeDocument/2006/relationships/oleObject" Target="embeddings/oleObject207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100.bin"/><Relationship Id="rId3" Type="http://schemas.openxmlformats.org/officeDocument/2006/relationships/settings" Target="settings.xml"/><Relationship Id="rId214" Type="http://schemas.openxmlformats.org/officeDocument/2006/relationships/oleObject" Target="embeddings/oleObject116.bin"/><Relationship Id="rId235" Type="http://schemas.openxmlformats.org/officeDocument/2006/relationships/oleObject" Target="embeddings/oleObject130.bin"/><Relationship Id="rId256" Type="http://schemas.openxmlformats.org/officeDocument/2006/relationships/oleObject" Target="embeddings/oleObject143.bin"/><Relationship Id="rId277" Type="http://schemas.openxmlformats.org/officeDocument/2006/relationships/oleObject" Target="embeddings/oleObject161.bin"/><Relationship Id="rId298" Type="http://schemas.openxmlformats.org/officeDocument/2006/relationships/image" Target="media/image118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2.bin"/><Relationship Id="rId302" Type="http://schemas.openxmlformats.org/officeDocument/2006/relationships/image" Target="media/image120.wmf"/><Relationship Id="rId323" Type="http://schemas.openxmlformats.org/officeDocument/2006/relationships/oleObject" Target="embeddings/oleObject188.bin"/><Relationship Id="rId344" Type="http://schemas.openxmlformats.org/officeDocument/2006/relationships/oleObject" Target="embeddings/oleObject20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4.bin"/><Relationship Id="rId190" Type="http://schemas.openxmlformats.org/officeDocument/2006/relationships/oleObject" Target="embeddings/oleObject101.bin"/><Relationship Id="rId204" Type="http://schemas.openxmlformats.org/officeDocument/2006/relationships/image" Target="media/image87.wmf"/><Relationship Id="rId225" Type="http://schemas.openxmlformats.org/officeDocument/2006/relationships/oleObject" Target="embeddings/oleObject123.bin"/><Relationship Id="rId246" Type="http://schemas.openxmlformats.org/officeDocument/2006/relationships/image" Target="media/image102.wmf"/><Relationship Id="rId267" Type="http://schemas.openxmlformats.org/officeDocument/2006/relationships/oleObject" Target="embeddings/oleObject151.bin"/><Relationship Id="rId288" Type="http://schemas.openxmlformats.org/officeDocument/2006/relationships/oleObject" Target="embeddings/oleObject166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3.bin"/><Relationship Id="rId313" Type="http://schemas.openxmlformats.org/officeDocument/2006/relationships/image" Target="media/image123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image" Target="media/image43.wmf"/><Relationship Id="rId148" Type="http://schemas.openxmlformats.org/officeDocument/2006/relationships/oleObject" Target="embeddings/oleObject77.bin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95.bin"/><Relationship Id="rId355" Type="http://schemas.openxmlformats.org/officeDocument/2006/relationships/image" Target="media/image140.wmf"/><Relationship Id="rId4" Type="http://schemas.openxmlformats.org/officeDocument/2006/relationships/webSettings" Target="webSettings.xml"/><Relationship Id="rId180" Type="http://schemas.openxmlformats.org/officeDocument/2006/relationships/image" Target="media/image78.wmf"/><Relationship Id="rId215" Type="http://schemas.openxmlformats.org/officeDocument/2006/relationships/oleObject" Target="embeddings/oleObject117.bin"/><Relationship Id="rId236" Type="http://schemas.openxmlformats.org/officeDocument/2006/relationships/oleObject" Target="embeddings/oleObject131.bin"/><Relationship Id="rId257" Type="http://schemas.openxmlformats.org/officeDocument/2006/relationships/image" Target="media/image106.wmf"/><Relationship Id="rId278" Type="http://schemas.openxmlformats.org/officeDocument/2006/relationships/image" Target="media/image109.emf"/><Relationship Id="rId303" Type="http://schemas.openxmlformats.org/officeDocument/2006/relationships/oleObject" Target="embeddings/oleObject175.bin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71.bin"/><Relationship Id="rId345" Type="http://schemas.openxmlformats.org/officeDocument/2006/relationships/image" Target="media/image135.wmf"/><Relationship Id="rId191" Type="http://schemas.openxmlformats.org/officeDocument/2006/relationships/oleObject" Target="embeddings/oleObject102.bin"/><Relationship Id="rId205" Type="http://schemas.openxmlformats.org/officeDocument/2006/relationships/oleObject" Target="embeddings/oleObject110.bin"/><Relationship Id="rId247" Type="http://schemas.openxmlformats.org/officeDocument/2006/relationships/oleObject" Target="embeddings/oleObject137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15.wmf"/><Relationship Id="rId11" Type="http://schemas.openxmlformats.org/officeDocument/2006/relationships/chart" Target="charts/chart1.xml"/><Relationship Id="rId53" Type="http://schemas.openxmlformats.org/officeDocument/2006/relationships/image" Target="media/image23.wmf"/><Relationship Id="rId149" Type="http://schemas.openxmlformats.org/officeDocument/2006/relationships/image" Target="media/image64.wmf"/><Relationship Id="rId314" Type="http://schemas.openxmlformats.org/officeDocument/2006/relationships/oleObject" Target="embeddings/oleObject183.bin"/><Relationship Id="rId356" Type="http://schemas.openxmlformats.org/officeDocument/2006/relationships/oleObject" Target="embeddings/oleObject208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3.bin"/><Relationship Id="rId216" Type="http://schemas.openxmlformats.org/officeDocument/2006/relationships/oleObject" Target="embeddings/oleObject118.bin"/><Relationship Id="rId258" Type="http://schemas.openxmlformats.org/officeDocument/2006/relationships/oleObject" Target="embeddings/oleObject144.bin"/><Relationship Id="rId22" Type="http://schemas.openxmlformats.org/officeDocument/2006/relationships/image" Target="media/image8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89.bin"/><Relationship Id="rId171" Type="http://schemas.openxmlformats.org/officeDocument/2006/relationships/oleObject" Target="embeddings/oleObject90.bin"/><Relationship Id="rId227" Type="http://schemas.openxmlformats.org/officeDocument/2006/relationships/image" Target="media/image95.wmf"/><Relationship Id="rId269" Type="http://schemas.openxmlformats.org/officeDocument/2006/relationships/oleObject" Target="embeddings/oleObject15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62.bin"/><Relationship Id="rId336" Type="http://schemas.openxmlformats.org/officeDocument/2006/relationships/oleObject" Target="embeddings/oleObject197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73.bin"/><Relationship Id="rId182" Type="http://schemas.openxmlformats.org/officeDocument/2006/relationships/image" Target="media/image79.wmf"/><Relationship Id="rId6" Type="http://schemas.openxmlformats.org/officeDocument/2006/relationships/endnotes" Target="endnotes.xml"/><Relationship Id="rId238" Type="http://schemas.openxmlformats.org/officeDocument/2006/relationships/image" Target="media/image98.wmf"/><Relationship Id="rId291" Type="http://schemas.openxmlformats.org/officeDocument/2006/relationships/oleObject" Target="embeddings/oleObject168.bin"/><Relationship Id="rId305" Type="http://schemas.openxmlformats.org/officeDocument/2006/relationships/oleObject" Target="embeddings/oleObject176.bin"/><Relationship Id="rId347" Type="http://schemas.openxmlformats.org/officeDocument/2006/relationships/image" Target="media/image136.wmf"/><Relationship Id="rId44" Type="http://schemas.openxmlformats.org/officeDocument/2006/relationships/image" Target="media/image19.wmf"/><Relationship Id="rId86" Type="http://schemas.openxmlformats.org/officeDocument/2006/relationships/image" Target="media/image39.wmf"/><Relationship Id="rId151" Type="http://schemas.openxmlformats.org/officeDocument/2006/relationships/image" Target="media/image65.wmf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oleObject" Target="embeddings/oleObject138.bin"/><Relationship Id="rId13" Type="http://schemas.openxmlformats.org/officeDocument/2006/relationships/oleObject" Target="embeddings/oleObject3.bin"/><Relationship Id="rId109" Type="http://schemas.openxmlformats.org/officeDocument/2006/relationships/chart" Target="charts/chart2.xml"/><Relationship Id="rId260" Type="http://schemas.openxmlformats.org/officeDocument/2006/relationships/oleObject" Target="embeddings/oleObject145.bin"/><Relationship Id="rId316" Type="http://schemas.openxmlformats.org/officeDocument/2006/relationships/oleObject" Target="embeddings/oleObject184.bin"/><Relationship Id="rId55" Type="http://schemas.openxmlformats.org/officeDocument/2006/relationships/image" Target="media/image24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209.bin"/><Relationship Id="rId162" Type="http://schemas.openxmlformats.org/officeDocument/2006/relationships/oleObject" Target="embeddings/oleObject84.bin"/><Relationship Id="rId218" Type="http://schemas.openxmlformats.org/officeDocument/2006/relationships/image" Target="media/image91.wmf"/><Relationship Id="rId271" Type="http://schemas.openxmlformats.org/officeDocument/2006/relationships/oleObject" Target="embeddings/oleObject155.bin"/><Relationship Id="rId24" Type="http://schemas.openxmlformats.org/officeDocument/2006/relationships/image" Target="media/image9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5.bin"/><Relationship Id="rId327" Type="http://schemas.openxmlformats.org/officeDocument/2006/relationships/oleObject" Target="embeddings/oleObject190.bin"/><Relationship Id="rId173" Type="http://schemas.openxmlformats.org/officeDocument/2006/relationships/oleObject" Target="embeddings/oleObject91.bin"/><Relationship Id="rId229" Type="http://schemas.openxmlformats.org/officeDocument/2006/relationships/image" Target="media/image96.wmf"/><Relationship Id="rId240" Type="http://schemas.openxmlformats.org/officeDocument/2006/relationships/image" Target="media/image99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63.bin"/><Relationship Id="rId338" Type="http://schemas.openxmlformats.org/officeDocument/2006/relationships/oleObject" Target="embeddings/oleObject199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4.bin"/><Relationship Id="rId184" Type="http://schemas.openxmlformats.org/officeDocument/2006/relationships/image" Target="media/image80.wmf"/><Relationship Id="rId251" Type="http://schemas.openxmlformats.org/officeDocument/2006/relationships/oleObject" Target="embeddings/oleObject139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69.bin"/><Relationship Id="rId307" Type="http://schemas.openxmlformats.org/officeDocument/2006/relationships/oleObject" Target="embeddings/oleObject178.bin"/><Relationship Id="rId349" Type="http://schemas.openxmlformats.org/officeDocument/2006/relationships/image" Target="media/image137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5" Type="http://schemas.openxmlformats.org/officeDocument/2006/relationships/chartUserShapes" Target="../drawings/drawing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C00000"/>
            </a:solidFill>
            <a:ln>
              <a:solidFill>
                <a:srgbClr val="C00000"/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021-4180-AFD7-905D774CE287}"/>
              </c:ext>
            </c:extLst>
          </c:dPt>
          <c:dPt>
            <c:idx val="2"/>
            <c:invertIfNegative val="0"/>
            <c:bubble3D val="0"/>
            <c:spPr>
              <a:solidFill>
                <a:srgbClr val="00B0F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021-4180-AFD7-905D774CE287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021-4180-AFD7-905D774CE287}"/>
              </c:ext>
            </c:extLst>
          </c:dPt>
          <c:dPt>
            <c:idx val="4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021-4180-AFD7-905D774CE287}"/>
              </c:ext>
            </c:extLst>
          </c:dPt>
          <c:dPt>
            <c:idx val="5"/>
            <c:invertIfNegative val="0"/>
            <c:bubble3D val="0"/>
            <c:spPr>
              <a:solidFill>
                <a:srgbClr val="0000FF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021-4180-AFD7-905D774CE287}"/>
              </c:ext>
            </c:extLst>
          </c:dPt>
          <c:dPt>
            <c:idx val="6"/>
            <c:invertIfNegative val="0"/>
            <c:bubble3D val="0"/>
            <c:spPr>
              <a:solidFill>
                <a:srgbClr val="7030A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1021-4180-AFD7-905D774CE287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1021-4180-AFD7-905D774CE287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1021-4180-AFD7-905D774CE28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rgbClr val="0000FF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Sheet1!$A$2:$A$9</c:f>
              <c:numCache>
                <c:formatCode>General</c:formatCode>
                <c:ptCount val="8"/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0</c:v>
                </c:pt>
                <c:pt idx="1">
                  <c:v>4</c:v>
                </c:pt>
                <c:pt idx="2">
                  <c:v>14</c:v>
                </c:pt>
                <c:pt idx="3">
                  <c:v>8</c:v>
                </c:pt>
                <c:pt idx="4">
                  <c:v>10</c:v>
                </c:pt>
                <c:pt idx="5">
                  <c:v>6</c:v>
                </c:pt>
                <c:pt idx="6">
                  <c:v>2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1021-4180-AFD7-905D774CE28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-1906022576"/>
        <c:axId val="-1906029648"/>
      </c:barChart>
      <c:catAx>
        <c:axId val="-19060225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Tốc</a:t>
                </a:r>
                <a:r>
                  <a:rPr lang="en-US" baseline="0"/>
                  <a:t> độ (km/h)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85101038902170634"/>
              <c:y val="0.886131996658312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one"/>
        <c:spPr>
          <a:noFill/>
          <a:ln w="19050" cap="flat" cmpd="sng" algn="ctr">
            <a:solidFill>
              <a:srgbClr val="0000FF"/>
            </a:solidFill>
            <a:round/>
            <a:tailEnd type="triangle"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ln w="6350" cap="sq">
                  <a:noFill/>
                  <a:round/>
                </a:ln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29648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-1906029648"/>
        <c:scaling>
          <c:orientation val="minMax"/>
          <c:max val="16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Tần</a:t>
                </a:r>
                <a:r>
                  <a:rPr lang="en-US" baseline="0"/>
                  <a:t> số (n)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2.3354564755838639E-2"/>
              <c:y val="0.4232246638813005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rgbClr val="0000FF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22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C00000"/>
            </a:solidFill>
            <a:ln>
              <a:solidFill>
                <a:srgbClr val="C00000"/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298-4F84-96F3-2B2794F39AA1}"/>
              </c:ext>
            </c:extLst>
          </c:dPt>
          <c:dPt>
            <c:idx val="2"/>
            <c:invertIfNegative val="0"/>
            <c:bubble3D val="0"/>
            <c:spPr>
              <a:solidFill>
                <a:srgbClr val="00B0F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298-4F84-96F3-2B2794F39AA1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298-4F84-96F3-2B2794F39AA1}"/>
              </c:ext>
            </c:extLst>
          </c:dPt>
          <c:dPt>
            <c:idx val="4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298-4F84-96F3-2B2794F39AA1}"/>
              </c:ext>
            </c:extLst>
          </c:dPt>
          <c:dPt>
            <c:idx val="5"/>
            <c:invertIfNegative val="0"/>
            <c:bubble3D val="0"/>
            <c:spPr>
              <a:solidFill>
                <a:srgbClr val="0000FF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B298-4F84-96F3-2B2794F39AA1}"/>
              </c:ext>
            </c:extLst>
          </c:dPt>
          <c:dPt>
            <c:idx val="6"/>
            <c:invertIfNegative val="0"/>
            <c:bubble3D val="0"/>
            <c:spPr>
              <a:solidFill>
                <a:srgbClr val="7030A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B298-4F84-96F3-2B2794F39AA1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B298-4F84-96F3-2B2794F39AA1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B298-4F84-96F3-2B2794F39AA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rgbClr val="0000FF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Sheet1!$A$2:$A$9</c:f>
              <c:numCache>
                <c:formatCode>General</c:formatCode>
                <c:ptCount val="8"/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0</c:v>
                </c:pt>
                <c:pt idx="1">
                  <c:v>4</c:v>
                </c:pt>
                <c:pt idx="2">
                  <c:v>14</c:v>
                </c:pt>
                <c:pt idx="3">
                  <c:v>8</c:v>
                </c:pt>
                <c:pt idx="4">
                  <c:v>10</c:v>
                </c:pt>
                <c:pt idx="5">
                  <c:v>6</c:v>
                </c:pt>
                <c:pt idx="6">
                  <c:v>2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B298-4F84-96F3-2B2794F39A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-1906020944"/>
        <c:axId val="-1906031280"/>
      </c:barChart>
      <c:catAx>
        <c:axId val="-19060209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Tốc</a:t>
                </a:r>
                <a:r>
                  <a:rPr lang="en-US" baseline="0"/>
                  <a:t> độ (km/h)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85101038902170634"/>
              <c:y val="0.886131996658312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one"/>
        <c:spPr>
          <a:noFill/>
          <a:ln w="19050" cap="flat" cmpd="sng" algn="ctr">
            <a:solidFill>
              <a:srgbClr val="0000FF"/>
            </a:solidFill>
            <a:round/>
            <a:tailEnd type="triangle"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ln w="6350" cap="sq">
                  <a:noFill/>
                  <a:round/>
                </a:ln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31280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-1906031280"/>
        <c:scaling>
          <c:orientation val="minMax"/>
          <c:max val="16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Tần</a:t>
                </a:r>
                <a:r>
                  <a:rPr lang="en-US" baseline="0"/>
                  <a:t> số (n)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2.3354564755838639E-2"/>
              <c:y val="0.4232246638813005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rgbClr val="0000FF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209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0.08434</cdr:x>
      <cdr:y>0.85349</cdr:y>
    </cdr:from>
    <cdr:to>
      <cdr:x>0.99022</cdr:x>
      <cdr:y>0.93334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463564" y="2185218"/>
          <a:ext cx="4979224" cy="2044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rot="0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                     [</a:t>
          </a:r>
          <a:r>
            <a:rPr lang="en-US" sz="100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40;45]         [</a:t>
          </a:r>
          <a:r>
            <a:rPr lang="en-US" sz="1000" baseline="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45;50]      [50;55]         [55;60]      [60;65]        [65;70]     </a:t>
          </a:r>
          <a:endParaRPr lang="en-US" sz="1000">
            <a:solidFill>
              <a:srgbClr val="0000FF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0.08434</cdr:x>
      <cdr:y>0.85349</cdr:y>
    </cdr:from>
    <cdr:to>
      <cdr:x>0.99022</cdr:x>
      <cdr:y>0.93334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463564" y="2185218"/>
          <a:ext cx="4979224" cy="2044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rot="0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                     [</a:t>
          </a:r>
          <a:r>
            <a:rPr lang="en-US" sz="100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40;45]         [</a:t>
          </a:r>
          <a:r>
            <a:rPr lang="en-US" sz="1000" baseline="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45;50]      [50;55]         [55;60]      [60;65]        [65;70]     </a:t>
          </a:r>
          <a:endParaRPr lang="en-US" sz="1000">
            <a:solidFill>
              <a:srgbClr val="0000FF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1</Pages>
  <Words>2225</Words>
  <Characters>12684</Characters>
  <Application>Microsoft Office Word</Application>
  <DocSecurity>0</DocSecurity>
  <Lines>105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5</cp:revision>
  <cp:lastPrinted>2022-06-24T02:34:00Z</cp:lastPrinted>
  <dcterms:created xsi:type="dcterms:W3CDTF">2024-12-05T12:20:00Z</dcterms:created>
  <dcterms:modified xsi:type="dcterms:W3CDTF">2024-12-12T14:18:00Z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